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B6A1FB" w14:textId="77777777" w:rsidR="00A705BC" w:rsidRPr="008725B9" w:rsidRDefault="00A705BC" w:rsidP="00181793">
      <w:pPr>
        <w:jc w:val="center"/>
        <w:rPr>
          <w:szCs w:val="26"/>
        </w:rPr>
      </w:pPr>
      <w:r w:rsidRPr="008725B9">
        <w:rPr>
          <w:szCs w:val="26"/>
        </w:rPr>
        <w:t>ĐẠI HỌC TRÀ VINH</w:t>
      </w:r>
    </w:p>
    <w:p w14:paraId="5F70D633" w14:textId="77777777" w:rsidR="00A705BC" w:rsidRPr="008725B9" w:rsidRDefault="00A705BC" w:rsidP="00181793">
      <w:pPr>
        <w:jc w:val="center"/>
        <w:rPr>
          <w:szCs w:val="26"/>
        </w:rPr>
      </w:pPr>
      <w:r w:rsidRPr="008725B9">
        <w:rPr>
          <w:szCs w:val="26"/>
        </w:rPr>
        <w:t>TRƯỜNG KỸ THUẬT VÀ CÔNG NGHỆ</w:t>
      </w:r>
    </w:p>
    <w:p w14:paraId="06D64F54" w14:textId="77777777" w:rsidR="00A705BC" w:rsidRPr="008725B9" w:rsidRDefault="00A705BC" w:rsidP="00181793">
      <w:pPr>
        <w:jc w:val="center"/>
        <w:rPr>
          <w:b/>
          <w:szCs w:val="26"/>
        </w:rPr>
      </w:pPr>
      <w:r w:rsidRPr="008725B9">
        <w:rPr>
          <w:b/>
          <w:szCs w:val="26"/>
        </w:rPr>
        <w:t>KHOA CÔNG NGHỆ THÔNG TIN</w:t>
      </w:r>
    </w:p>
    <w:p w14:paraId="66ADF319" w14:textId="77777777" w:rsidR="00397034" w:rsidRPr="008725B9" w:rsidRDefault="00397034" w:rsidP="00181793">
      <w:pPr>
        <w:jc w:val="center"/>
        <w:rPr>
          <w:b/>
          <w:szCs w:val="26"/>
        </w:rPr>
      </w:pPr>
    </w:p>
    <w:p w14:paraId="3A53FF04" w14:textId="77777777" w:rsidR="00DB2AD8" w:rsidRPr="008725B9" w:rsidRDefault="00DB2AD8" w:rsidP="00181793">
      <w:pPr>
        <w:jc w:val="center"/>
        <w:rPr>
          <w:b/>
          <w:szCs w:val="26"/>
        </w:rPr>
      </w:pPr>
    </w:p>
    <w:p w14:paraId="436B1CBC" w14:textId="77777777" w:rsidR="00A705BC" w:rsidRPr="008725B9" w:rsidRDefault="00AF30EA" w:rsidP="00181793">
      <w:pPr>
        <w:jc w:val="center"/>
        <w:rPr>
          <w:szCs w:val="26"/>
        </w:rPr>
      </w:pPr>
      <w:r w:rsidRPr="008725B9">
        <w:rPr>
          <w:noProof/>
          <w:szCs w:val="26"/>
        </w:rPr>
        <w:drawing>
          <wp:inline distT="0" distB="0" distL="0" distR="0" wp14:anchorId="44C854A7" wp14:editId="546452E6">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F3A41CB" w14:textId="77777777" w:rsidR="00DB2AD8" w:rsidRPr="008725B9" w:rsidRDefault="00DB2AD8" w:rsidP="00181793">
      <w:pPr>
        <w:jc w:val="center"/>
        <w:rPr>
          <w:szCs w:val="26"/>
        </w:rPr>
      </w:pPr>
    </w:p>
    <w:p w14:paraId="78FAFF5B" w14:textId="77777777" w:rsidR="00397034" w:rsidRPr="008725B9" w:rsidRDefault="00397034" w:rsidP="00181793">
      <w:pPr>
        <w:jc w:val="center"/>
        <w:rPr>
          <w:szCs w:val="26"/>
        </w:rPr>
      </w:pPr>
    </w:p>
    <w:p w14:paraId="50233494" w14:textId="77777777" w:rsidR="00A705BC" w:rsidRPr="008725B9" w:rsidRDefault="00A705BC" w:rsidP="00181793">
      <w:pPr>
        <w:jc w:val="center"/>
        <w:rPr>
          <w:b/>
          <w:szCs w:val="26"/>
        </w:rPr>
      </w:pPr>
      <w:r w:rsidRPr="008725B9">
        <w:rPr>
          <w:b/>
          <w:szCs w:val="26"/>
        </w:rPr>
        <w:t>ĐỒ ÁN MÔN HỌC</w:t>
      </w:r>
    </w:p>
    <w:p w14:paraId="71A4E89B" w14:textId="77777777" w:rsidR="00A705BC" w:rsidRPr="008725B9" w:rsidRDefault="00C77F74" w:rsidP="00181793">
      <w:pPr>
        <w:jc w:val="center"/>
        <w:rPr>
          <w:b/>
          <w:szCs w:val="26"/>
        </w:rPr>
      </w:pPr>
      <w:r w:rsidRPr="008725B9">
        <w:rPr>
          <w:b/>
          <w:szCs w:val="26"/>
        </w:rPr>
        <w:t>THIẾT KẾ WEB</w:t>
      </w:r>
    </w:p>
    <w:p w14:paraId="5E7C7027" w14:textId="77777777" w:rsidR="00DB2AD8" w:rsidRPr="008725B9" w:rsidRDefault="00DB2AD8" w:rsidP="00181793">
      <w:pPr>
        <w:jc w:val="center"/>
        <w:rPr>
          <w:b/>
          <w:szCs w:val="26"/>
        </w:rPr>
      </w:pPr>
    </w:p>
    <w:p w14:paraId="66E76CF2" w14:textId="77777777" w:rsidR="00DB2AD8" w:rsidRPr="008725B9" w:rsidRDefault="00DB2AD8" w:rsidP="00181793">
      <w:pPr>
        <w:jc w:val="center"/>
        <w:rPr>
          <w:b/>
          <w:szCs w:val="26"/>
        </w:rPr>
      </w:pPr>
    </w:p>
    <w:p w14:paraId="1B8E99F7" w14:textId="77777777" w:rsidR="00E07FEA" w:rsidRDefault="006325EF" w:rsidP="0064288C">
      <w:pPr>
        <w:jc w:val="center"/>
        <w:rPr>
          <w:b/>
          <w:szCs w:val="26"/>
          <w:lang w:val="vi-VN"/>
        </w:rPr>
      </w:pPr>
      <w:r w:rsidRPr="008725B9">
        <w:rPr>
          <w:b/>
          <w:szCs w:val="26"/>
        </w:rPr>
        <w:t xml:space="preserve">THIẾT KẾ VÀ XÂY DỰNG WEBSITE </w:t>
      </w:r>
      <w:r w:rsidR="0064288C">
        <w:rPr>
          <w:b/>
          <w:szCs w:val="26"/>
        </w:rPr>
        <w:t>THỜI</w:t>
      </w:r>
      <w:r w:rsidR="0064288C">
        <w:rPr>
          <w:b/>
          <w:szCs w:val="26"/>
          <w:lang w:val="vi-VN"/>
        </w:rPr>
        <w:t xml:space="preserve"> TRANG</w:t>
      </w:r>
      <w:r w:rsidR="00E07FEA">
        <w:rPr>
          <w:b/>
          <w:szCs w:val="26"/>
          <w:lang w:val="vi-VN"/>
        </w:rPr>
        <w:t xml:space="preserve"> </w:t>
      </w:r>
    </w:p>
    <w:p w14:paraId="02825E7C" w14:textId="48B554D3" w:rsidR="006325EF" w:rsidRPr="00E07FEA" w:rsidRDefault="00E07FEA" w:rsidP="00E07FEA">
      <w:pPr>
        <w:jc w:val="center"/>
        <w:rPr>
          <w:b/>
          <w:szCs w:val="26"/>
          <w:lang w:val="vi-VN"/>
        </w:rPr>
      </w:pPr>
      <w:r>
        <w:rPr>
          <w:b/>
          <w:szCs w:val="26"/>
          <w:lang w:val="vi-VN"/>
        </w:rPr>
        <w:t>TRỰC TUYẾN</w:t>
      </w:r>
      <w:r w:rsidR="006325EF" w:rsidRPr="008725B9">
        <w:rPr>
          <w:b/>
          <w:szCs w:val="26"/>
        </w:rPr>
        <w:t xml:space="preserve"> CASEDLE STORE</w:t>
      </w:r>
    </w:p>
    <w:p w14:paraId="5E6F733E" w14:textId="77777777" w:rsidR="00DB2AD8" w:rsidRPr="008725B9" w:rsidRDefault="00DB2AD8" w:rsidP="00181793">
      <w:pPr>
        <w:jc w:val="center"/>
        <w:rPr>
          <w:b/>
          <w:szCs w:val="26"/>
        </w:rPr>
      </w:pPr>
    </w:p>
    <w:p w14:paraId="74A4F434" w14:textId="77777777" w:rsidR="00DB2AD8" w:rsidRPr="008725B9" w:rsidRDefault="00DB2AD8" w:rsidP="00181793">
      <w:pPr>
        <w:jc w:val="center"/>
        <w:rPr>
          <w:b/>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8725B9" w14:paraId="6908BDDB" w14:textId="77777777" w:rsidTr="00F50FA9">
        <w:tc>
          <w:tcPr>
            <w:tcW w:w="2402" w:type="pct"/>
          </w:tcPr>
          <w:p w14:paraId="77396832" w14:textId="77777777" w:rsidR="00F55323" w:rsidRPr="008725B9" w:rsidRDefault="00F55323" w:rsidP="00397034">
            <w:pPr>
              <w:spacing w:before="120" w:after="120" w:line="360" w:lineRule="auto"/>
              <w:rPr>
                <w:b/>
                <w:szCs w:val="26"/>
              </w:rPr>
            </w:pPr>
            <w:r w:rsidRPr="008725B9">
              <w:rPr>
                <w:b/>
                <w:szCs w:val="26"/>
              </w:rPr>
              <w:t>Người hướng dẫn:</w:t>
            </w:r>
          </w:p>
          <w:p w14:paraId="705F495C" w14:textId="77777777" w:rsidR="00F55323" w:rsidRPr="008725B9" w:rsidRDefault="005C722E" w:rsidP="00397034">
            <w:pPr>
              <w:spacing w:before="120" w:after="120" w:line="360" w:lineRule="auto"/>
              <w:ind w:left="432"/>
              <w:rPr>
                <w:szCs w:val="26"/>
              </w:rPr>
            </w:pPr>
            <w:r w:rsidRPr="008725B9">
              <w:rPr>
                <w:szCs w:val="26"/>
              </w:rPr>
              <w:t xml:space="preserve">Ths. </w:t>
            </w:r>
            <w:r w:rsidR="00E40233" w:rsidRPr="008725B9">
              <w:rPr>
                <w:szCs w:val="26"/>
              </w:rPr>
              <w:t>Nguyễn Ngọc Đan Thanh</w:t>
            </w:r>
          </w:p>
        </w:tc>
        <w:tc>
          <w:tcPr>
            <w:tcW w:w="2598" w:type="pct"/>
          </w:tcPr>
          <w:p w14:paraId="128E50BA" w14:textId="77777777" w:rsidR="00F55323" w:rsidRPr="008725B9" w:rsidRDefault="00E40233" w:rsidP="00397034">
            <w:pPr>
              <w:spacing w:before="120" w:after="120" w:line="360" w:lineRule="auto"/>
              <w:rPr>
                <w:b/>
                <w:szCs w:val="26"/>
              </w:rPr>
            </w:pPr>
            <w:r w:rsidRPr="008725B9">
              <w:rPr>
                <w:b/>
                <w:szCs w:val="26"/>
              </w:rPr>
              <w:t>Sinh viên thực hiện:</w:t>
            </w:r>
          </w:p>
          <w:p w14:paraId="78BB9E3F" w14:textId="77777777" w:rsidR="00E40233" w:rsidRPr="008725B9" w:rsidRDefault="00E40233" w:rsidP="00FA7008">
            <w:pPr>
              <w:spacing w:before="120" w:after="120" w:line="360" w:lineRule="auto"/>
              <w:ind w:left="360"/>
              <w:rPr>
                <w:szCs w:val="26"/>
              </w:rPr>
            </w:pPr>
            <w:r w:rsidRPr="008725B9">
              <w:rPr>
                <w:szCs w:val="26"/>
              </w:rPr>
              <w:t xml:space="preserve">Họ tên: </w:t>
            </w:r>
            <w:r w:rsidR="003F5BA1" w:rsidRPr="008725B9">
              <w:rPr>
                <w:szCs w:val="26"/>
              </w:rPr>
              <w:t>Trương Anh Thư</w:t>
            </w:r>
          </w:p>
          <w:p w14:paraId="50B2DD4F" w14:textId="77777777" w:rsidR="00E40233" w:rsidRPr="008725B9" w:rsidRDefault="00E40233" w:rsidP="00FA7008">
            <w:pPr>
              <w:spacing w:before="120" w:after="120" w:line="360" w:lineRule="auto"/>
              <w:ind w:left="360"/>
              <w:rPr>
                <w:szCs w:val="26"/>
              </w:rPr>
            </w:pPr>
            <w:r w:rsidRPr="008725B9">
              <w:rPr>
                <w:szCs w:val="26"/>
              </w:rPr>
              <w:t>Mã số</w:t>
            </w:r>
            <w:r w:rsidR="003F5BA1" w:rsidRPr="008725B9">
              <w:rPr>
                <w:szCs w:val="26"/>
              </w:rPr>
              <w:t>: 110125171</w:t>
            </w:r>
          </w:p>
          <w:p w14:paraId="78E0F44A" w14:textId="77777777" w:rsidR="00E40233" w:rsidRPr="008725B9" w:rsidRDefault="00E40233" w:rsidP="003F5BA1">
            <w:pPr>
              <w:spacing w:before="120" w:after="120" w:line="360" w:lineRule="auto"/>
              <w:ind w:left="360"/>
              <w:rPr>
                <w:szCs w:val="26"/>
              </w:rPr>
            </w:pPr>
            <w:r w:rsidRPr="008725B9">
              <w:rPr>
                <w:szCs w:val="26"/>
              </w:rPr>
              <w:t>Mã lớp: DA25</w:t>
            </w:r>
            <w:r w:rsidR="003F5BA1" w:rsidRPr="008725B9">
              <w:rPr>
                <w:szCs w:val="26"/>
              </w:rPr>
              <w:t>TTA</w:t>
            </w:r>
          </w:p>
        </w:tc>
      </w:tr>
    </w:tbl>
    <w:p w14:paraId="0F6867E2" w14:textId="77777777" w:rsidR="00F55323" w:rsidRPr="008725B9" w:rsidRDefault="00F55323">
      <w:pPr>
        <w:rPr>
          <w:szCs w:val="26"/>
        </w:rPr>
      </w:pPr>
    </w:p>
    <w:p w14:paraId="3365FD1A" w14:textId="77777777" w:rsidR="00DB2AD8" w:rsidRDefault="00DB2AD8" w:rsidP="00397034">
      <w:pPr>
        <w:jc w:val="center"/>
        <w:rPr>
          <w:b/>
          <w:szCs w:val="26"/>
        </w:rPr>
      </w:pPr>
    </w:p>
    <w:p w14:paraId="6AABAA88" w14:textId="77777777" w:rsidR="00C91129" w:rsidRDefault="00C91129" w:rsidP="00397034">
      <w:pPr>
        <w:jc w:val="center"/>
        <w:rPr>
          <w:b/>
          <w:szCs w:val="26"/>
        </w:rPr>
      </w:pPr>
    </w:p>
    <w:p w14:paraId="56BA064F" w14:textId="77777777" w:rsidR="00C91129" w:rsidRPr="008725B9" w:rsidRDefault="00C91129" w:rsidP="00397034">
      <w:pPr>
        <w:jc w:val="center"/>
        <w:rPr>
          <w:b/>
          <w:szCs w:val="26"/>
        </w:rPr>
      </w:pPr>
    </w:p>
    <w:p w14:paraId="3990FBE9" w14:textId="77777777" w:rsidR="00DB2AD8" w:rsidRPr="008725B9" w:rsidRDefault="00DB2AD8" w:rsidP="00397034">
      <w:pPr>
        <w:jc w:val="center"/>
        <w:rPr>
          <w:b/>
          <w:szCs w:val="26"/>
        </w:rPr>
      </w:pPr>
    </w:p>
    <w:p w14:paraId="0A1CF31D" w14:textId="77777777" w:rsidR="00AE352B" w:rsidRPr="008725B9" w:rsidRDefault="00AE352B" w:rsidP="00397034">
      <w:pPr>
        <w:jc w:val="center"/>
        <w:rPr>
          <w:b/>
          <w:szCs w:val="26"/>
        </w:rPr>
      </w:pPr>
      <w:r w:rsidRPr="008725B9">
        <w:rPr>
          <w:b/>
          <w:szCs w:val="26"/>
        </w:rPr>
        <w:t>Vĩnh Long, tháng 6 năm 2026</w:t>
      </w:r>
    </w:p>
    <w:p w14:paraId="13A74E5E" w14:textId="77777777" w:rsidR="00DB2AD8" w:rsidRPr="008725B9" w:rsidRDefault="003B599F" w:rsidP="00DB2AD8">
      <w:pPr>
        <w:jc w:val="center"/>
        <w:rPr>
          <w:szCs w:val="26"/>
        </w:rPr>
      </w:pPr>
      <w:r w:rsidRPr="008725B9">
        <w:rPr>
          <w:szCs w:val="26"/>
        </w:rPr>
        <w:br w:type="page"/>
      </w:r>
      <w:r w:rsidR="00DB2AD8" w:rsidRPr="008725B9">
        <w:rPr>
          <w:szCs w:val="26"/>
        </w:rPr>
        <w:lastRenderedPageBreak/>
        <w:t>ĐẠI HỌC TRÀ VINH</w:t>
      </w:r>
    </w:p>
    <w:p w14:paraId="147633C8" w14:textId="77777777" w:rsidR="00DB2AD8" w:rsidRPr="008725B9" w:rsidRDefault="00DB2AD8" w:rsidP="00DB2AD8">
      <w:pPr>
        <w:jc w:val="center"/>
        <w:rPr>
          <w:szCs w:val="26"/>
        </w:rPr>
      </w:pPr>
      <w:r w:rsidRPr="008725B9">
        <w:rPr>
          <w:szCs w:val="26"/>
        </w:rPr>
        <w:t>TRƯỜNG KỸ THUẬT VÀ CÔNG NGHỆ</w:t>
      </w:r>
    </w:p>
    <w:p w14:paraId="15AD4C03" w14:textId="77777777" w:rsidR="00DB2AD8" w:rsidRPr="008725B9" w:rsidRDefault="00DB2AD8" w:rsidP="00DB2AD8">
      <w:pPr>
        <w:jc w:val="center"/>
        <w:rPr>
          <w:b/>
          <w:szCs w:val="26"/>
        </w:rPr>
      </w:pPr>
      <w:r w:rsidRPr="008725B9">
        <w:rPr>
          <w:b/>
          <w:szCs w:val="26"/>
        </w:rPr>
        <w:t>KHOA CÔNG NGHỆ THÔNG TIN</w:t>
      </w:r>
    </w:p>
    <w:p w14:paraId="3449C617" w14:textId="77777777" w:rsidR="00DB2AD8" w:rsidRPr="008725B9" w:rsidRDefault="00DB2AD8" w:rsidP="00DB2AD8">
      <w:pPr>
        <w:jc w:val="center"/>
        <w:rPr>
          <w:b/>
          <w:szCs w:val="26"/>
        </w:rPr>
      </w:pPr>
    </w:p>
    <w:p w14:paraId="0D412046" w14:textId="77777777" w:rsidR="00DB2AD8" w:rsidRPr="008725B9" w:rsidRDefault="00DB2AD8" w:rsidP="00DB2AD8">
      <w:pPr>
        <w:jc w:val="center"/>
        <w:rPr>
          <w:b/>
          <w:szCs w:val="26"/>
        </w:rPr>
      </w:pPr>
    </w:p>
    <w:p w14:paraId="167FCE96" w14:textId="77777777" w:rsidR="00DB2AD8" w:rsidRPr="008725B9" w:rsidRDefault="00DB2AD8" w:rsidP="00DB2AD8">
      <w:pPr>
        <w:jc w:val="center"/>
        <w:rPr>
          <w:szCs w:val="26"/>
        </w:rPr>
      </w:pPr>
      <w:r w:rsidRPr="008725B9">
        <w:rPr>
          <w:noProof/>
          <w:szCs w:val="26"/>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02509F6" w14:textId="77777777" w:rsidR="00DB2AD8" w:rsidRPr="008725B9" w:rsidRDefault="00DB2AD8" w:rsidP="00DB2AD8">
      <w:pPr>
        <w:jc w:val="center"/>
        <w:rPr>
          <w:szCs w:val="26"/>
        </w:rPr>
      </w:pPr>
    </w:p>
    <w:p w14:paraId="67FC086B" w14:textId="77777777" w:rsidR="00DB2AD8" w:rsidRPr="008725B9" w:rsidRDefault="00DB2AD8" w:rsidP="00DB2AD8">
      <w:pPr>
        <w:jc w:val="center"/>
        <w:rPr>
          <w:szCs w:val="26"/>
        </w:rPr>
      </w:pPr>
    </w:p>
    <w:p w14:paraId="4ADBD9D8" w14:textId="77777777" w:rsidR="00C50A2A" w:rsidRPr="008725B9" w:rsidRDefault="00C50A2A" w:rsidP="00C50A2A">
      <w:pPr>
        <w:jc w:val="center"/>
        <w:rPr>
          <w:b/>
          <w:szCs w:val="26"/>
        </w:rPr>
      </w:pPr>
      <w:r w:rsidRPr="008725B9">
        <w:rPr>
          <w:b/>
          <w:szCs w:val="26"/>
        </w:rPr>
        <w:t>ĐỒ ÁN MÔN HỌC</w:t>
      </w:r>
    </w:p>
    <w:p w14:paraId="6F411FAA" w14:textId="77777777" w:rsidR="00C50A2A" w:rsidRPr="008725B9" w:rsidRDefault="00C50A2A" w:rsidP="00C50A2A">
      <w:pPr>
        <w:jc w:val="center"/>
        <w:rPr>
          <w:b/>
          <w:szCs w:val="26"/>
        </w:rPr>
      </w:pPr>
      <w:r w:rsidRPr="008725B9">
        <w:rPr>
          <w:b/>
          <w:szCs w:val="26"/>
        </w:rPr>
        <w:t>THIẾT KẾ WEB</w:t>
      </w:r>
    </w:p>
    <w:p w14:paraId="3068A1B0" w14:textId="77777777" w:rsidR="00DB2AD8" w:rsidRPr="008725B9" w:rsidRDefault="00DB2AD8" w:rsidP="00DB2AD8">
      <w:pPr>
        <w:jc w:val="center"/>
        <w:rPr>
          <w:b/>
          <w:szCs w:val="26"/>
        </w:rPr>
      </w:pPr>
    </w:p>
    <w:p w14:paraId="390FAA30" w14:textId="77777777" w:rsidR="00DB2AD8" w:rsidRPr="008725B9" w:rsidRDefault="00DB2AD8" w:rsidP="00DB2AD8">
      <w:pPr>
        <w:jc w:val="center"/>
        <w:rPr>
          <w:b/>
          <w:szCs w:val="26"/>
        </w:rPr>
      </w:pPr>
    </w:p>
    <w:p w14:paraId="01619868" w14:textId="77777777" w:rsidR="00E07FEA" w:rsidRDefault="00E07FEA" w:rsidP="00E07FEA">
      <w:pPr>
        <w:jc w:val="center"/>
        <w:rPr>
          <w:b/>
          <w:szCs w:val="26"/>
          <w:lang w:val="vi-VN"/>
        </w:rPr>
      </w:pPr>
      <w:r w:rsidRPr="008725B9">
        <w:rPr>
          <w:b/>
          <w:szCs w:val="26"/>
        </w:rPr>
        <w:t xml:space="preserve">THIẾT KẾ VÀ XÂY DỰNG WEBSITE </w:t>
      </w:r>
      <w:r>
        <w:rPr>
          <w:b/>
          <w:szCs w:val="26"/>
        </w:rPr>
        <w:t>THỜI</w:t>
      </w:r>
      <w:r>
        <w:rPr>
          <w:b/>
          <w:szCs w:val="26"/>
          <w:lang w:val="vi-VN"/>
        </w:rPr>
        <w:t xml:space="preserve"> TRANG </w:t>
      </w:r>
    </w:p>
    <w:p w14:paraId="18207C51" w14:textId="77777777" w:rsidR="00E07FEA" w:rsidRPr="00E07FEA" w:rsidRDefault="00E07FEA" w:rsidP="00E07FEA">
      <w:pPr>
        <w:jc w:val="center"/>
        <w:rPr>
          <w:b/>
          <w:szCs w:val="26"/>
          <w:lang w:val="vi-VN"/>
        </w:rPr>
      </w:pPr>
      <w:r>
        <w:rPr>
          <w:b/>
          <w:szCs w:val="26"/>
          <w:lang w:val="vi-VN"/>
        </w:rPr>
        <w:t>TRỰC TUYẾN</w:t>
      </w:r>
      <w:r w:rsidRPr="008725B9">
        <w:rPr>
          <w:b/>
          <w:szCs w:val="26"/>
        </w:rPr>
        <w:t xml:space="preserve"> CASEDLE STORE</w:t>
      </w:r>
    </w:p>
    <w:p w14:paraId="0A37A36D" w14:textId="77777777" w:rsidR="00C50A2A" w:rsidRPr="008725B9" w:rsidRDefault="00C50A2A" w:rsidP="00DB2AD8">
      <w:pPr>
        <w:jc w:val="center"/>
        <w:rPr>
          <w:b/>
          <w:szCs w:val="26"/>
        </w:rPr>
      </w:pPr>
    </w:p>
    <w:p w14:paraId="1385422D" w14:textId="77777777" w:rsidR="00C50A2A" w:rsidRPr="008725B9" w:rsidRDefault="00C50A2A" w:rsidP="00DB2AD8">
      <w:pPr>
        <w:jc w:val="center"/>
        <w:rPr>
          <w:b/>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8725B9" w14:paraId="637C0D2E" w14:textId="77777777" w:rsidTr="00080838">
        <w:tc>
          <w:tcPr>
            <w:tcW w:w="2402" w:type="pct"/>
          </w:tcPr>
          <w:p w14:paraId="7A4866F3" w14:textId="77777777" w:rsidR="00C50A2A" w:rsidRPr="008725B9" w:rsidRDefault="00C50A2A" w:rsidP="00080838">
            <w:pPr>
              <w:spacing w:before="120" w:after="120" w:line="360" w:lineRule="auto"/>
              <w:rPr>
                <w:b/>
                <w:szCs w:val="26"/>
              </w:rPr>
            </w:pPr>
            <w:r w:rsidRPr="008725B9">
              <w:rPr>
                <w:b/>
                <w:szCs w:val="26"/>
              </w:rPr>
              <w:t>Người hướng dẫn:</w:t>
            </w:r>
          </w:p>
          <w:p w14:paraId="46A277BB" w14:textId="77777777" w:rsidR="00C50A2A" w:rsidRPr="008725B9" w:rsidRDefault="00C50A2A" w:rsidP="00080838">
            <w:pPr>
              <w:spacing w:before="120" w:after="120" w:line="360" w:lineRule="auto"/>
              <w:ind w:left="432"/>
              <w:rPr>
                <w:szCs w:val="26"/>
              </w:rPr>
            </w:pPr>
            <w:r w:rsidRPr="008725B9">
              <w:rPr>
                <w:szCs w:val="26"/>
              </w:rPr>
              <w:t>Ths. Nguyễn Ngọc Đan Thanh</w:t>
            </w:r>
          </w:p>
        </w:tc>
        <w:tc>
          <w:tcPr>
            <w:tcW w:w="2598" w:type="pct"/>
          </w:tcPr>
          <w:p w14:paraId="61D819B9" w14:textId="77777777" w:rsidR="009D7DA8" w:rsidRPr="008725B9" w:rsidRDefault="009D7DA8" w:rsidP="009D7DA8">
            <w:pPr>
              <w:spacing w:before="120" w:after="120" w:line="360" w:lineRule="auto"/>
              <w:rPr>
                <w:b/>
                <w:szCs w:val="26"/>
              </w:rPr>
            </w:pPr>
            <w:r w:rsidRPr="008725B9">
              <w:rPr>
                <w:b/>
                <w:szCs w:val="26"/>
              </w:rPr>
              <w:t>Sinh viên thực hiện:</w:t>
            </w:r>
          </w:p>
          <w:p w14:paraId="3A5FB16A" w14:textId="77777777" w:rsidR="009D7DA8" w:rsidRPr="008725B9" w:rsidRDefault="009D7DA8" w:rsidP="009D7DA8">
            <w:pPr>
              <w:spacing w:before="120" w:after="120" w:line="360" w:lineRule="auto"/>
              <w:ind w:left="360"/>
              <w:rPr>
                <w:szCs w:val="26"/>
              </w:rPr>
            </w:pPr>
            <w:r w:rsidRPr="008725B9">
              <w:rPr>
                <w:szCs w:val="26"/>
              </w:rPr>
              <w:t>Họ tên: Trương Anh Thư</w:t>
            </w:r>
          </w:p>
          <w:p w14:paraId="0425F5DF" w14:textId="77777777" w:rsidR="009D7DA8" w:rsidRPr="008725B9" w:rsidRDefault="009D7DA8" w:rsidP="009D7DA8">
            <w:pPr>
              <w:spacing w:before="120" w:after="120" w:line="360" w:lineRule="auto"/>
              <w:ind w:left="360"/>
              <w:rPr>
                <w:szCs w:val="26"/>
              </w:rPr>
            </w:pPr>
            <w:r w:rsidRPr="008725B9">
              <w:rPr>
                <w:szCs w:val="26"/>
              </w:rPr>
              <w:t>Mã số: 110125171</w:t>
            </w:r>
          </w:p>
          <w:p w14:paraId="3F560EA1" w14:textId="77777777" w:rsidR="00C50A2A" w:rsidRPr="008725B9" w:rsidRDefault="009D7DA8" w:rsidP="009D7DA8">
            <w:pPr>
              <w:spacing w:before="120" w:after="120" w:line="360" w:lineRule="auto"/>
              <w:ind w:left="360"/>
              <w:rPr>
                <w:szCs w:val="26"/>
              </w:rPr>
            </w:pPr>
            <w:r w:rsidRPr="008725B9">
              <w:rPr>
                <w:szCs w:val="26"/>
              </w:rPr>
              <w:t>Mã lớp: DA25TTA</w:t>
            </w:r>
          </w:p>
        </w:tc>
      </w:tr>
    </w:tbl>
    <w:p w14:paraId="29127D9F" w14:textId="77777777" w:rsidR="0005453D" w:rsidRPr="008725B9" w:rsidRDefault="0005453D" w:rsidP="0005453D">
      <w:pPr>
        <w:rPr>
          <w:szCs w:val="26"/>
        </w:rPr>
      </w:pPr>
    </w:p>
    <w:p w14:paraId="456A036B" w14:textId="77777777" w:rsidR="0005453D" w:rsidRPr="008725B9" w:rsidRDefault="0005453D" w:rsidP="0005453D">
      <w:pPr>
        <w:jc w:val="center"/>
        <w:rPr>
          <w:b/>
          <w:szCs w:val="26"/>
        </w:rPr>
      </w:pPr>
    </w:p>
    <w:p w14:paraId="0F1204BA" w14:textId="77777777" w:rsidR="0005453D" w:rsidRDefault="0005453D" w:rsidP="0005453D">
      <w:pPr>
        <w:jc w:val="center"/>
        <w:rPr>
          <w:b/>
          <w:szCs w:val="26"/>
        </w:rPr>
      </w:pPr>
    </w:p>
    <w:p w14:paraId="414C19C7" w14:textId="77777777" w:rsidR="00C91129" w:rsidRDefault="00C91129" w:rsidP="0005453D">
      <w:pPr>
        <w:jc w:val="center"/>
        <w:rPr>
          <w:b/>
          <w:szCs w:val="26"/>
        </w:rPr>
      </w:pPr>
    </w:p>
    <w:p w14:paraId="1F85C8B4" w14:textId="77777777" w:rsidR="00C91129" w:rsidRPr="008725B9" w:rsidRDefault="00C91129" w:rsidP="0005453D">
      <w:pPr>
        <w:jc w:val="center"/>
        <w:rPr>
          <w:b/>
          <w:szCs w:val="26"/>
        </w:rPr>
      </w:pPr>
    </w:p>
    <w:p w14:paraId="6A7159F6" w14:textId="77777777" w:rsidR="00314527" w:rsidRPr="008725B9" w:rsidRDefault="0005453D" w:rsidP="0005453D">
      <w:pPr>
        <w:jc w:val="center"/>
        <w:rPr>
          <w:szCs w:val="26"/>
        </w:rPr>
      </w:pPr>
      <w:r w:rsidRPr="008725B9">
        <w:rPr>
          <w:b/>
          <w:szCs w:val="26"/>
        </w:rPr>
        <w:t>Vĩnh Long, tháng 6 năm 2026</w:t>
      </w:r>
    </w:p>
    <w:p w14:paraId="19951187" w14:textId="77777777" w:rsidR="00574222" w:rsidRPr="008725B9" w:rsidRDefault="00574222">
      <w:pPr>
        <w:rPr>
          <w:szCs w:val="26"/>
        </w:rPr>
        <w:sectPr w:rsidR="00574222" w:rsidRPr="008725B9"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06CE35BF" w14:textId="77777777" w:rsidR="00314527" w:rsidRPr="008725B9" w:rsidRDefault="00314527" w:rsidP="00AE117C">
      <w:pPr>
        <w:pStyle w:val="DEMUC"/>
      </w:pPr>
      <w:bookmarkStart w:id="0" w:name="_Toc234748391"/>
      <w:r w:rsidRPr="008725B9">
        <w:lastRenderedPageBreak/>
        <w:t>Lời cảm ơn</w:t>
      </w:r>
      <w:bookmarkEnd w:id="0"/>
    </w:p>
    <w:p w14:paraId="2FF0A1BA" w14:textId="77777777" w:rsidR="0048491D" w:rsidRPr="008725B9" w:rsidRDefault="0048491D" w:rsidP="004F6AE6">
      <w:pPr>
        <w:pStyle w:val="NormalWeb"/>
        <w:spacing w:before="0" w:beforeAutospacing="0" w:after="0" w:afterAutospacing="0" w:line="360" w:lineRule="auto"/>
        <w:ind w:firstLine="720"/>
        <w:jc w:val="both"/>
        <w:rPr>
          <w:sz w:val="26"/>
          <w:szCs w:val="26"/>
        </w:rPr>
      </w:pPr>
      <w:r w:rsidRPr="008725B9">
        <w:rPr>
          <w:sz w:val="26"/>
          <w:szCs w:val="26"/>
        </w:rPr>
        <w:t>Lời đầu tiên, em xin bày tỏ lòng biết ơn sâu sắc đến Ban Giám hiệu Trường Kỹ thuật và Công nghệ – Đại học Trà Vinh, cùng toàn thể quý Thầy/Cô Khoa Công nghệ Thông tin đã tạo điều kiện thuận lợi và tận tình truyền đạt những kiến thức quý báu trong suốt quá trình em học tập và rèn luyện tại trường. Những bài học lý thuyết và thực hành trên lớp chính là nền tảng vững chắc giúp em có đủ tự tin để hoàn thành đồ án này.</w:t>
      </w:r>
    </w:p>
    <w:p w14:paraId="3D791F08" w14:textId="378AC665" w:rsidR="0048491D" w:rsidRPr="008725B9" w:rsidRDefault="0048491D" w:rsidP="004F6AE6">
      <w:pPr>
        <w:pStyle w:val="NormalWeb"/>
        <w:spacing w:before="0" w:beforeAutospacing="0" w:after="0" w:afterAutospacing="0" w:line="360" w:lineRule="auto"/>
        <w:ind w:firstLine="720"/>
        <w:jc w:val="both"/>
        <w:rPr>
          <w:sz w:val="26"/>
          <w:szCs w:val="26"/>
        </w:rPr>
      </w:pPr>
      <w:r w:rsidRPr="008725B9">
        <w:rPr>
          <w:sz w:val="26"/>
          <w:szCs w:val="26"/>
        </w:rPr>
        <w:t xml:space="preserve">Đặc biệt, em xin gửi lời cảm ơn chân thành và sâu sắc nhất đến </w:t>
      </w:r>
      <w:r w:rsidRPr="008725B9">
        <w:rPr>
          <w:bCs/>
          <w:sz w:val="26"/>
          <w:szCs w:val="26"/>
        </w:rPr>
        <w:t>Ths. Nguyễn Ngọc Đan Thanh</w:t>
      </w:r>
      <w:r w:rsidRPr="008725B9">
        <w:rPr>
          <w:sz w:val="26"/>
          <w:szCs w:val="26"/>
        </w:rPr>
        <w:t xml:space="preserve"> – người giảng viên đã trực tiếp hướng dẫn, định hướng và tận tình chỉ bảo em trong suốt quá trình thực hiện đồ án môn học Thiết kế Web. Sự tận tâm, những lời góp ý chuyên môn và sự động viên của Cô là nguồn động lực lớn lao giúp em vượt qua những khó khăn, vướng mắc để hoàn thiện đề tài </w:t>
      </w:r>
      <w:r w:rsidR="004F6AE6">
        <w:rPr>
          <w:bCs/>
          <w:sz w:val="26"/>
          <w:szCs w:val="26"/>
        </w:rPr>
        <w:t>“</w:t>
      </w:r>
      <w:r w:rsidRPr="008725B9">
        <w:rPr>
          <w:bCs/>
          <w:sz w:val="26"/>
          <w:szCs w:val="26"/>
        </w:rPr>
        <w:t xml:space="preserve">Thiết kế và xây dựng website </w:t>
      </w:r>
      <w:r w:rsidR="00AB1A58">
        <w:rPr>
          <w:bCs/>
          <w:sz w:val="26"/>
          <w:szCs w:val="26"/>
        </w:rPr>
        <w:t>thời</w:t>
      </w:r>
      <w:r w:rsidR="00AB1A58">
        <w:rPr>
          <w:bCs/>
          <w:sz w:val="26"/>
          <w:szCs w:val="26"/>
          <w:lang w:val="vi-VN"/>
        </w:rPr>
        <w:t xml:space="preserve"> trang</w:t>
      </w:r>
      <w:r w:rsidR="000845F6">
        <w:rPr>
          <w:bCs/>
          <w:sz w:val="26"/>
          <w:szCs w:val="26"/>
          <w:lang w:val="vi-VN"/>
        </w:rPr>
        <w:t xml:space="preserve"> trực tuyến</w:t>
      </w:r>
      <w:r w:rsidR="00AB1A58">
        <w:rPr>
          <w:bCs/>
          <w:sz w:val="26"/>
          <w:szCs w:val="26"/>
          <w:lang w:val="vi-VN"/>
        </w:rPr>
        <w:t xml:space="preserve"> </w:t>
      </w:r>
      <w:r w:rsidR="004F6AE6">
        <w:rPr>
          <w:bCs/>
          <w:sz w:val="26"/>
          <w:szCs w:val="26"/>
        </w:rPr>
        <w:t>Casedle Store”</w:t>
      </w:r>
      <w:r w:rsidRPr="008725B9">
        <w:rPr>
          <w:sz w:val="26"/>
          <w:szCs w:val="26"/>
        </w:rPr>
        <w:t>.</w:t>
      </w:r>
    </w:p>
    <w:p w14:paraId="6AA8542A" w14:textId="77777777" w:rsidR="0048491D" w:rsidRPr="008725B9" w:rsidRDefault="0048491D" w:rsidP="004F6AE6">
      <w:pPr>
        <w:pStyle w:val="NormalWeb"/>
        <w:spacing w:before="0" w:beforeAutospacing="0" w:after="0" w:afterAutospacing="0" w:line="360" w:lineRule="auto"/>
        <w:ind w:firstLine="720"/>
        <w:jc w:val="both"/>
        <w:rPr>
          <w:sz w:val="26"/>
          <w:szCs w:val="26"/>
        </w:rPr>
      </w:pPr>
      <w:r w:rsidRPr="008725B9">
        <w:rPr>
          <w:sz w:val="26"/>
          <w:szCs w:val="26"/>
        </w:rPr>
        <w:t>Bên cạnh sự hướng dẫn của giảng viên, trong quá trình tự</w:t>
      </w:r>
      <w:r w:rsidR="00F2428E" w:rsidRPr="008725B9">
        <w:rPr>
          <w:sz w:val="26"/>
          <w:szCs w:val="26"/>
        </w:rPr>
        <w:t xml:space="preserve"> học và sửa lỗi hệ thống</w:t>
      </w:r>
      <w:r w:rsidRPr="008725B9">
        <w:rPr>
          <w:sz w:val="26"/>
          <w:szCs w:val="26"/>
        </w:rPr>
        <w:t>, em cũng đã chủ động ứng dụng các công cụ trí tuệ nhân tạo (AI) như ChatGPT và Google Gemini. Các công cụ này đã hỗ trợ em rất nhiều trong việc tra cứu tài liệu và tối ưu hóa mã nguồn, giúp em vượt qua những giai đoạn</w:t>
      </w:r>
      <w:r w:rsidR="00F2428E" w:rsidRPr="008725B9">
        <w:rPr>
          <w:sz w:val="26"/>
          <w:szCs w:val="26"/>
        </w:rPr>
        <w:t xml:space="preserve"> khó khăn khi xây dựng website.</w:t>
      </w:r>
    </w:p>
    <w:p w14:paraId="56B1BC6D" w14:textId="77777777" w:rsidR="00F2428E" w:rsidRPr="008725B9" w:rsidRDefault="0048491D" w:rsidP="004F6AE6">
      <w:pPr>
        <w:pStyle w:val="NormalWeb"/>
        <w:spacing w:before="0" w:beforeAutospacing="0" w:after="0" w:afterAutospacing="0" w:line="360" w:lineRule="auto"/>
        <w:ind w:firstLine="720"/>
        <w:jc w:val="both"/>
        <w:rPr>
          <w:sz w:val="26"/>
          <w:szCs w:val="26"/>
        </w:rPr>
      </w:pPr>
      <w:r w:rsidRPr="008725B9">
        <w:rPr>
          <w:sz w:val="26"/>
          <w:szCs w:val="26"/>
        </w:rPr>
        <w:t>Mặc dù đã có nhiều cố gắng, đầu tư thời gian và tâm huyết để hoàn thành đồ án một cách tốt nhất, song do kiến thức và kinh nghiệm thực tế của bản thân còn hạn chế, bài làm chắc chắn không tránh khỏi những thiếu sót. Em rất mong nhận được những ý kiến đóng góp, nhận xét và chỉ bảo từ quý Thầy/Cô để kiến thức của em ngày càng hoàn thiện hơn, đồng thời giúp đề tài này có thể phát triển ứng dụng tốt hơn trong thực tiễn.</w:t>
      </w:r>
    </w:p>
    <w:p w14:paraId="7B969462" w14:textId="77777777" w:rsidR="000B3C8E" w:rsidRPr="008725B9" w:rsidRDefault="0048491D" w:rsidP="00F2428E">
      <w:pPr>
        <w:pStyle w:val="NormalWeb"/>
        <w:spacing w:before="0" w:beforeAutospacing="0" w:after="0" w:afterAutospacing="0" w:line="360" w:lineRule="auto"/>
        <w:jc w:val="both"/>
        <w:rPr>
          <w:sz w:val="26"/>
          <w:szCs w:val="26"/>
        </w:rPr>
      </w:pPr>
      <w:r w:rsidRPr="008725B9">
        <w:rPr>
          <w:sz w:val="26"/>
          <w:szCs w:val="26"/>
        </w:rPr>
        <w:t>Em xin chân thành cảm ơn!</w:t>
      </w:r>
    </w:p>
    <w:p w14:paraId="5AC77E4B" w14:textId="77777777" w:rsidR="000B3C8E" w:rsidRPr="008725B9" w:rsidRDefault="000B3C8E" w:rsidP="000B3C8E">
      <w:pPr>
        <w:pStyle w:val="noidung"/>
        <w:rPr>
          <w:szCs w:val="26"/>
        </w:rPr>
      </w:pPr>
    </w:p>
    <w:p w14:paraId="3244E57A" w14:textId="77777777" w:rsidR="000B3C8E" w:rsidRPr="008725B9" w:rsidRDefault="000B3C8E" w:rsidP="00F2428E">
      <w:pPr>
        <w:pStyle w:val="noidung"/>
        <w:ind w:left="5103"/>
        <w:jc w:val="center"/>
        <w:rPr>
          <w:b/>
          <w:szCs w:val="26"/>
        </w:rPr>
      </w:pPr>
      <w:r w:rsidRPr="008725B9">
        <w:rPr>
          <w:b/>
          <w:szCs w:val="26"/>
        </w:rPr>
        <w:t>Sinh viên thực hiện</w:t>
      </w:r>
    </w:p>
    <w:p w14:paraId="1824582F" w14:textId="77777777" w:rsidR="00F2428E" w:rsidRPr="008725B9" w:rsidRDefault="00F2428E" w:rsidP="00F2428E">
      <w:pPr>
        <w:pStyle w:val="noidung"/>
        <w:ind w:left="5103"/>
        <w:jc w:val="center"/>
        <w:rPr>
          <w:b/>
          <w:szCs w:val="26"/>
        </w:rPr>
      </w:pPr>
    </w:p>
    <w:p w14:paraId="4557B4E7" w14:textId="77777777" w:rsidR="000B3C8E" w:rsidRPr="008725B9" w:rsidRDefault="00F2428E" w:rsidP="000B3C8E">
      <w:pPr>
        <w:pStyle w:val="noidung"/>
        <w:ind w:left="5103"/>
        <w:jc w:val="center"/>
        <w:rPr>
          <w:szCs w:val="26"/>
        </w:rPr>
      </w:pPr>
      <w:r w:rsidRPr="008725B9">
        <w:rPr>
          <w:szCs w:val="26"/>
        </w:rPr>
        <w:t>Trương Anh Thư</w:t>
      </w:r>
      <w:r w:rsidR="000B3C8E" w:rsidRPr="008725B9">
        <w:rPr>
          <w:szCs w:val="26"/>
        </w:rPr>
        <w:br w:type="page"/>
      </w:r>
    </w:p>
    <w:p w14:paraId="50C3D3BD" w14:textId="77777777" w:rsidR="00314527" w:rsidRPr="0024332C" w:rsidRDefault="00314527" w:rsidP="009B64B8">
      <w:pPr>
        <w:pStyle w:val="DEMUC"/>
        <w:rPr>
          <w:rFonts w:cs="Times New Roman"/>
          <w:sz w:val="26"/>
          <w:szCs w:val="26"/>
        </w:rPr>
      </w:pPr>
      <w:bookmarkStart w:id="1" w:name="_Toc234748392"/>
      <w:r w:rsidRPr="0024332C">
        <w:rPr>
          <w:rFonts w:cs="Times New Roman"/>
          <w:sz w:val="26"/>
          <w:szCs w:val="26"/>
        </w:rPr>
        <w:lastRenderedPageBreak/>
        <w:t>Mục lục</w:t>
      </w:r>
      <w:bookmarkEnd w:id="1"/>
    </w:p>
    <w:p w14:paraId="0E038A1F" w14:textId="20288E20" w:rsidR="00F936FE" w:rsidRPr="00A86A07" w:rsidRDefault="009650E4" w:rsidP="00F936FE">
      <w:pPr>
        <w:pStyle w:val="TOC1"/>
        <w:spacing w:line="360" w:lineRule="auto"/>
        <w:rPr>
          <w:rFonts w:asciiTheme="minorHAnsi" w:eastAsiaTheme="minorEastAsia" w:hAnsiTheme="minorHAnsi"/>
          <w:noProof/>
          <w:szCs w:val="26"/>
        </w:rPr>
      </w:pPr>
      <w:r w:rsidRPr="00A86A07">
        <w:rPr>
          <w:rFonts w:cs="Times New Roman"/>
          <w:szCs w:val="26"/>
        </w:rPr>
        <w:fldChar w:fldCharType="begin"/>
      </w:r>
      <w:r w:rsidRPr="00A86A07">
        <w:rPr>
          <w:rFonts w:cs="Times New Roman"/>
          <w:szCs w:val="26"/>
        </w:rPr>
        <w:instrText xml:space="preserve"> TOC \o "1-4" \h \z \t "DEMUC,1" </w:instrText>
      </w:r>
      <w:r w:rsidRPr="00A86A07">
        <w:rPr>
          <w:rFonts w:cs="Times New Roman"/>
          <w:szCs w:val="26"/>
        </w:rPr>
        <w:fldChar w:fldCharType="separate"/>
      </w:r>
      <w:hyperlink w:anchor="_Toc234748391" w:history="1">
        <w:r w:rsidR="00F936FE" w:rsidRPr="00A86A07">
          <w:rPr>
            <w:rStyle w:val="Hyperlink"/>
            <w:noProof/>
            <w:szCs w:val="26"/>
          </w:rPr>
          <w:t>Lời cảm ơn</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_Toc234748391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i</w:t>
        </w:r>
        <w:r w:rsidR="00F936FE" w:rsidRPr="00A86A07">
          <w:rPr>
            <w:noProof/>
            <w:webHidden/>
            <w:szCs w:val="26"/>
          </w:rPr>
          <w:fldChar w:fldCharType="end"/>
        </w:r>
      </w:hyperlink>
    </w:p>
    <w:p w14:paraId="38D68FA5" w14:textId="3020A802" w:rsidR="00F936FE" w:rsidRPr="00A86A07" w:rsidRDefault="0034543D" w:rsidP="00F936FE">
      <w:pPr>
        <w:pStyle w:val="TOC1"/>
        <w:spacing w:line="360" w:lineRule="auto"/>
        <w:rPr>
          <w:rFonts w:asciiTheme="minorHAnsi" w:eastAsiaTheme="minorEastAsia" w:hAnsiTheme="minorHAnsi"/>
          <w:noProof/>
          <w:szCs w:val="26"/>
        </w:rPr>
      </w:pPr>
      <w:hyperlink w:anchor="_Toc234748392" w:history="1">
        <w:r w:rsidR="00F936FE" w:rsidRPr="00A86A07">
          <w:rPr>
            <w:rStyle w:val="Hyperlink"/>
            <w:rFonts w:cs="Times New Roman"/>
            <w:noProof/>
            <w:szCs w:val="26"/>
          </w:rPr>
          <w:t>Mục lục</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_Toc234748392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ii</w:t>
        </w:r>
        <w:r w:rsidR="00F936FE" w:rsidRPr="00A86A07">
          <w:rPr>
            <w:noProof/>
            <w:webHidden/>
            <w:szCs w:val="26"/>
          </w:rPr>
          <w:fldChar w:fldCharType="end"/>
        </w:r>
      </w:hyperlink>
    </w:p>
    <w:p w14:paraId="1A517241" w14:textId="2061808A" w:rsidR="00F936FE" w:rsidRPr="00A86A07" w:rsidRDefault="0034543D" w:rsidP="00F936FE">
      <w:pPr>
        <w:pStyle w:val="TOC1"/>
        <w:spacing w:line="360" w:lineRule="auto"/>
        <w:rPr>
          <w:rFonts w:asciiTheme="minorHAnsi" w:eastAsiaTheme="minorEastAsia" w:hAnsiTheme="minorHAnsi"/>
          <w:noProof/>
          <w:szCs w:val="26"/>
        </w:rPr>
      </w:pPr>
      <w:hyperlink w:anchor="_Toc234748393" w:history="1">
        <w:r w:rsidR="00F936FE" w:rsidRPr="00A86A07">
          <w:rPr>
            <w:rStyle w:val="Hyperlink"/>
            <w:noProof/>
            <w:szCs w:val="26"/>
          </w:rPr>
          <w:t>Danh mục hình ảnh</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_Toc234748393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v</w:t>
        </w:r>
        <w:r w:rsidR="00F936FE" w:rsidRPr="00A86A07">
          <w:rPr>
            <w:noProof/>
            <w:webHidden/>
            <w:szCs w:val="26"/>
          </w:rPr>
          <w:fldChar w:fldCharType="end"/>
        </w:r>
      </w:hyperlink>
    </w:p>
    <w:p w14:paraId="4198DBC3" w14:textId="5580CF45" w:rsidR="00F936FE" w:rsidRPr="00A86A07" w:rsidRDefault="0034543D" w:rsidP="00F936FE">
      <w:pPr>
        <w:pStyle w:val="TOC1"/>
        <w:spacing w:line="360" w:lineRule="auto"/>
        <w:rPr>
          <w:rFonts w:asciiTheme="minorHAnsi" w:eastAsiaTheme="minorEastAsia" w:hAnsiTheme="minorHAnsi"/>
          <w:noProof/>
          <w:szCs w:val="26"/>
        </w:rPr>
      </w:pPr>
      <w:hyperlink w:anchor="_Toc234748394" w:history="1">
        <w:r w:rsidR="00F936FE" w:rsidRPr="00A86A07">
          <w:rPr>
            <w:rStyle w:val="Hyperlink"/>
            <w:noProof/>
            <w:szCs w:val="26"/>
          </w:rPr>
          <w:t>Danh mục bảng biểu</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_Toc234748394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vi</w:t>
        </w:r>
        <w:r w:rsidR="00F936FE" w:rsidRPr="00A86A07">
          <w:rPr>
            <w:noProof/>
            <w:webHidden/>
            <w:szCs w:val="26"/>
          </w:rPr>
          <w:fldChar w:fldCharType="end"/>
        </w:r>
      </w:hyperlink>
    </w:p>
    <w:p w14:paraId="2033B1DE" w14:textId="11B135F0" w:rsidR="00F936FE" w:rsidRPr="00A86A07" w:rsidRDefault="0034543D" w:rsidP="00F936FE">
      <w:pPr>
        <w:pStyle w:val="TOC1"/>
        <w:spacing w:line="360" w:lineRule="auto"/>
        <w:rPr>
          <w:rFonts w:asciiTheme="minorHAnsi" w:eastAsiaTheme="minorEastAsia" w:hAnsiTheme="minorHAnsi"/>
          <w:noProof/>
          <w:szCs w:val="26"/>
        </w:rPr>
      </w:pPr>
      <w:hyperlink w:anchor="_Toc234748395" w:history="1">
        <w:r w:rsidR="00F936FE" w:rsidRPr="00A86A07">
          <w:rPr>
            <w:rStyle w:val="Hyperlink"/>
            <w:noProof/>
            <w:szCs w:val="26"/>
          </w:rPr>
          <w:t>CHƯƠNG 1. TỔNG QUAN NGhIÊN CỨU</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_Toc234748395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1</w:t>
        </w:r>
        <w:r w:rsidR="00F936FE" w:rsidRPr="00A86A07">
          <w:rPr>
            <w:noProof/>
            <w:webHidden/>
            <w:szCs w:val="26"/>
          </w:rPr>
          <w:fldChar w:fldCharType="end"/>
        </w:r>
      </w:hyperlink>
    </w:p>
    <w:p w14:paraId="7A3B45F2" w14:textId="77903339"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396" w:history="1">
        <w:r w:rsidR="00F936FE" w:rsidRPr="00A86A07">
          <w:rPr>
            <w:rStyle w:val="Hyperlink"/>
            <w:noProof/>
            <w:szCs w:val="26"/>
          </w:rPr>
          <w:t>1.1 Đặt vấn đề</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_Toc234748396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1</w:t>
        </w:r>
        <w:r w:rsidR="00F936FE" w:rsidRPr="00A86A07">
          <w:rPr>
            <w:noProof/>
            <w:webHidden/>
            <w:szCs w:val="26"/>
          </w:rPr>
          <w:fldChar w:fldCharType="end"/>
        </w:r>
      </w:hyperlink>
    </w:p>
    <w:p w14:paraId="4EF74CE0" w14:textId="034D5836"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397" w:history="1">
        <w:r w:rsidR="00F936FE" w:rsidRPr="00A86A07">
          <w:rPr>
            <w:rStyle w:val="Hyperlink"/>
            <w:noProof/>
            <w:szCs w:val="26"/>
          </w:rPr>
          <w:t>1.2 Mục tiêu nghiên cứu</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_Toc234748397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w:t>
        </w:r>
        <w:r w:rsidR="00F936FE" w:rsidRPr="00A86A07">
          <w:rPr>
            <w:noProof/>
            <w:webHidden/>
            <w:szCs w:val="26"/>
          </w:rPr>
          <w:fldChar w:fldCharType="end"/>
        </w:r>
      </w:hyperlink>
    </w:p>
    <w:p w14:paraId="004CFFE0" w14:textId="61C87D83"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398" w:history="1">
        <w:r w:rsidR="00F936FE" w:rsidRPr="00A86A07">
          <w:rPr>
            <w:rStyle w:val="Hyperlink"/>
            <w:noProof/>
            <w:szCs w:val="26"/>
          </w:rPr>
          <w:t>1.2.1 Mục tiêu tổng quát</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_Toc234748398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w:t>
        </w:r>
        <w:r w:rsidR="00F936FE" w:rsidRPr="00A86A07">
          <w:rPr>
            <w:noProof/>
            <w:webHidden/>
            <w:szCs w:val="26"/>
          </w:rPr>
          <w:fldChar w:fldCharType="end"/>
        </w:r>
      </w:hyperlink>
    </w:p>
    <w:p w14:paraId="2500E754" w14:textId="57F8A973"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399" w:history="1">
        <w:r w:rsidR="00F936FE" w:rsidRPr="00A86A07">
          <w:rPr>
            <w:rStyle w:val="Hyperlink"/>
            <w:noProof/>
            <w:szCs w:val="26"/>
          </w:rPr>
          <w:t>1.2.2 Mục tiêu chi tiết</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_Toc234748399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w:t>
        </w:r>
        <w:r w:rsidR="00F936FE" w:rsidRPr="00A86A07">
          <w:rPr>
            <w:noProof/>
            <w:webHidden/>
            <w:szCs w:val="26"/>
          </w:rPr>
          <w:fldChar w:fldCharType="end"/>
        </w:r>
      </w:hyperlink>
    </w:p>
    <w:p w14:paraId="2EB748C6" w14:textId="299F37AB"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00" w:history="1">
        <w:r w:rsidR="00F936FE" w:rsidRPr="00A86A07">
          <w:rPr>
            <w:rStyle w:val="Hyperlink"/>
            <w:noProof/>
            <w:szCs w:val="26"/>
          </w:rPr>
          <w:t>1.3 Phương pháp nghiên cứu</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_Toc234748400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w:t>
        </w:r>
        <w:r w:rsidR="00F936FE" w:rsidRPr="00A86A07">
          <w:rPr>
            <w:noProof/>
            <w:webHidden/>
            <w:szCs w:val="26"/>
          </w:rPr>
          <w:fldChar w:fldCharType="end"/>
        </w:r>
      </w:hyperlink>
    </w:p>
    <w:p w14:paraId="486FB230" w14:textId="6DB0F637"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01" w:history="1">
        <w:r w:rsidR="00F936FE" w:rsidRPr="00A86A07">
          <w:rPr>
            <w:rStyle w:val="Hyperlink"/>
            <w:noProof/>
            <w:szCs w:val="26"/>
          </w:rPr>
          <w:t>1.3.1 Phương pháp nghiên cứu lý thuyết</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_Toc234748401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w:t>
        </w:r>
        <w:r w:rsidR="00F936FE" w:rsidRPr="00A86A07">
          <w:rPr>
            <w:noProof/>
            <w:webHidden/>
            <w:szCs w:val="26"/>
          </w:rPr>
          <w:fldChar w:fldCharType="end"/>
        </w:r>
      </w:hyperlink>
    </w:p>
    <w:p w14:paraId="0013C89D" w14:textId="63FF7D53"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02" w:history="1">
        <w:r w:rsidR="00F936FE" w:rsidRPr="00A86A07">
          <w:rPr>
            <w:rStyle w:val="Hyperlink"/>
            <w:noProof/>
            <w:szCs w:val="26"/>
          </w:rPr>
          <w:t>1.3.2 Phương pháp thực nghiệm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_Toc234748402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w:t>
        </w:r>
        <w:r w:rsidR="00F936FE" w:rsidRPr="00A86A07">
          <w:rPr>
            <w:noProof/>
            <w:webHidden/>
            <w:szCs w:val="26"/>
          </w:rPr>
          <w:fldChar w:fldCharType="end"/>
        </w:r>
      </w:hyperlink>
    </w:p>
    <w:p w14:paraId="1203D51A" w14:textId="1E9B3817"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03" w:history="1">
        <w:r w:rsidR="00F936FE" w:rsidRPr="00A86A07">
          <w:rPr>
            <w:rStyle w:val="Hyperlink"/>
            <w:noProof/>
            <w:szCs w:val="26"/>
          </w:rPr>
          <w:t>1.4 Đối tượng nghiên cứu</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_Toc234748403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5</w:t>
        </w:r>
        <w:r w:rsidR="00F936FE" w:rsidRPr="00A86A07">
          <w:rPr>
            <w:noProof/>
            <w:webHidden/>
            <w:szCs w:val="26"/>
          </w:rPr>
          <w:fldChar w:fldCharType="end"/>
        </w:r>
      </w:hyperlink>
    </w:p>
    <w:p w14:paraId="3813046A" w14:textId="3D3DCBDF" w:rsidR="00F936FE" w:rsidRPr="00A86A07" w:rsidRDefault="0034543D" w:rsidP="00F936FE">
      <w:pPr>
        <w:pStyle w:val="TOC1"/>
        <w:spacing w:line="360" w:lineRule="auto"/>
        <w:rPr>
          <w:rFonts w:asciiTheme="minorHAnsi" w:eastAsiaTheme="minorEastAsia" w:hAnsiTheme="minorHAnsi"/>
          <w:noProof/>
          <w:szCs w:val="26"/>
        </w:rPr>
      </w:pPr>
      <w:hyperlink w:anchor="_Toc234748404" w:history="1">
        <w:r w:rsidR="00F936FE" w:rsidRPr="00A86A07">
          <w:rPr>
            <w:rStyle w:val="Hyperlink"/>
            <w:noProof/>
            <w:szCs w:val="26"/>
          </w:rPr>
          <w:t>CHƯƠNG 2. CƠ SỞ LÝ THUYẾT</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_Toc234748404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7</w:t>
        </w:r>
        <w:r w:rsidR="00F936FE" w:rsidRPr="00A86A07">
          <w:rPr>
            <w:noProof/>
            <w:webHidden/>
            <w:szCs w:val="26"/>
          </w:rPr>
          <w:fldChar w:fldCharType="end"/>
        </w:r>
      </w:hyperlink>
    </w:p>
    <w:p w14:paraId="4C9D1FF5" w14:textId="0171FFA4"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05" w:history="1">
        <w:r w:rsidR="00F936FE" w:rsidRPr="00A86A07">
          <w:rPr>
            <w:rStyle w:val="Hyperlink"/>
            <w:noProof/>
            <w:szCs w:val="26"/>
          </w:rPr>
          <w:t>2.1 Ngôn ngữ HTML</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_Toc234748405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7</w:t>
        </w:r>
        <w:r w:rsidR="00F936FE" w:rsidRPr="00A86A07">
          <w:rPr>
            <w:noProof/>
            <w:webHidden/>
            <w:szCs w:val="26"/>
          </w:rPr>
          <w:fldChar w:fldCharType="end"/>
        </w:r>
      </w:hyperlink>
    </w:p>
    <w:p w14:paraId="42DFCC46" w14:textId="0B8C1C69"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06" w:history="1">
        <w:r w:rsidR="00F936FE" w:rsidRPr="00A86A07">
          <w:rPr>
            <w:rStyle w:val="Hyperlink"/>
            <w:noProof/>
            <w:szCs w:val="26"/>
          </w:rPr>
          <w:t>2.1.1 Khái niệm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_Toc234748406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7</w:t>
        </w:r>
        <w:r w:rsidR="00F936FE" w:rsidRPr="00A86A07">
          <w:rPr>
            <w:noProof/>
            <w:webHidden/>
            <w:szCs w:val="26"/>
          </w:rPr>
          <w:fldChar w:fldCharType="end"/>
        </w:r>
      </w:hyperlink>
    </w:p>
    <w:p w14:paraId="1EAC8434" w14:textId="1446117E"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07" w:history="1">
        <w:r w:rsidR="00F936FE" w:rsidRPr="00A86A07">
          <w:rPr>
            <w:rStyle w:val="Hyperlink"/>
            <w:noProof/>
            <w:szCs w:val="26"/>
          </w:rPr>
          <w:t>2.1.2 Vai trò của HTML trong thiết kế web</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_Toc234748407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8</w:t>
        </w:r>
        <w:r w:rsidR="00F936FE" w:rsidRPr="00A86A07">
          <w:rPr>
            <w:noProof/>
            <w:webHidden/>
            <w:szCs w:val="26"/>
          </w:rPr>
          <w:fldChar w:fldCharType="end"/>
        </w:r>
      </w:hyperlink>
    </w:p>
    <w:p w14:paraId="5B589282" w14:textId="78CF6368"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08" w:history="1">
        <w:r w:rsidR="00F936FE" w:rsidRPr="00A86A07">
          <w:rPr>
            <w:rStyle w:val="Hyperlink"/>
            <w:noProof/>
            <w:szCs w:val="26"/>
          </w:rPr>
          <w:t>2.1.3 Cấu trúc của một tài liệu HTML</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_Toc234748408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9</w:t>
        </w:r>
        <w:r w:rsidR="00F936FE" w:rsidRPr="00A86A07">
          <w:rPr>
            <w:noProof/>
            <w:webHidden/>
            <w:szCs w:val="26"/>
          </w:rPr>
          <w:fldChar w:fldCharType="end"/>
        </w:r>
      </w:hyperlink>
    </w:p>
    <w:p w14:paraId="6FF97A56" w14:textId="07AF8516"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09" w:history="1">
        <w:r w:rsidR="00F936FE" w:rsidRPr="00A86A07">
          <w:rPr>
            <w:rStyle w:val="Hyperlink"/>
            <w:noProof/>
            <w:szCs w:val="26"/>
          </w:rPr>
          <w:t>2.2 Ngôn ngữ CSS</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_Toc234748409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12</w:t>
        </w:r>
        <w:r w:rsidR="00F936FE" w:rsidRPr="00A86A07">
          <w:rPr>
            <w:noProof/>
            <w:webHidden/>
            <w:szCs w:val="26"/>
          </w:rPr>
          <w:fldChar w:fldCharType="end"/>
        </w:r>
      </w:hyperlink>
    </w:p>
    <w:p w14:paraId="50D731C6" w14:textId="29A07391"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10" w:history="1">
        <w:r w:rsidR="00F936FE" w:rsidRPr="00A86A07">
          <w:rPr>
            <w:rStyle w:val="Hyperlink"/>
            <w:noProof/>
            <w:szCs w:val="26"/>
          </w:rPr>
          <w:t>2.2.1 Khái niệm và vai trò</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_Toc234748410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12</w:t>
        </w:r>
        <w:r w:rsidR="00F936FE" w:rsidRPr="00A86A07">
          <w:rPr>
            <w:noProof/>
            <w:webHidden/>
            <w:szCs w:val="26"/>
          </w:rPr>
          <w:fldChar w:fldCharType="end"/>
        </w:r>
      </w:hyperlink>
    </w:p>
    <w:p w14:paraId="6A9D4E92" w14:textId="0927ED07"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11" w:history="1">
        <w:r w:rsidR="00F936FE" w:rsidRPr="00A86A07">
          <w:rPr>
            <w:rStyle w:val="Hyperlink"/>
            <w:noProof/>
            <w:szCs w:val="26"/>
          </w:rPr>
          <w:t>2.2.2 Cấu trúc CSS</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_Toc234748411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13</w:t>
        </w:r>
        <w:r w:rsidR="00F936FE" w:rsidRPr="00A86A07">
          <w:rPr>
            <w:noProof/>
            <w:webHidden/>
            <w:szCs w:val="26"/>
          </w:rPr>
          <w:fldChar w:fldCharType="end"/>
        </w:r>
      </w:hyperlink>
    </w:p>
    <w:p w14:paraId="2FDC287B" w14:textId="74CD7E48"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12" w:history="1">
        <w:r w:rsidR="00F936FE" w:rsidRPr="00A86A07">
          <w:rPr>
            <w:rStyle w:val="Hyperlink"/>
            <w:rFonts w:eastAsia="Times New Roman"/>
            <w:noProof/>
            <w:szCs w:val="26"/>
            <w:lang w:val="vi-VN"/>
          </w:rPr>
          <w:t>2.2.3 Ưu điểm và nhược điểm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_Toc234748412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15</w:t>
        </w:r>
        <w:r w:rsidR="00F936FE" w:rsidRPr="00A86A07">
          <w:rPr>
            <w:noProof/>
            <w:webHidden/>
            <w:szCs w:val="26"/>
          </w:rPr>
          <w:fldChar w:fldCharType="end"/>
        </w:r>
      </w:hyperlink>
    </w:p>
    <w:p w14:paraId="2C09D0AD" w14:textId="66AEBB76"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13" w:history="1">
        <w:r w:rsidR="00F936FE" w:rsidRPr="00A86A07">
          <w:rPr>
            <w:rStyle w:val="Hyperlink"/>
            <w:noProof/>
            <w:szCs w:val="26"/>
          </w:rPr>
          <w:t>2.3 Bootstrap</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_Toc234748413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16</w:t>
        </w:r>
        <w:r w:rsidR="00F936FE" w:rsidRPr="00A86A07">
          <w:rPr>
            <w:noProof/>
            <w:webHidden/>
            <w:szCs w:val="26"/>
          </w:rPr>
          <w:fldChar w:fldCharType="end"/>
        </w:r>
      </w:hyperlink>
    </w:p>
    <w:p w14:paraId="0F973619" w14:textId="25BCDDBE"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14" w:history="1">
        <w:r w:rsidR="00F936FE" w:rsidRPr="00A86A07">
          <w:rPr>
            <w:rStyle w:val="Hyperlink"/>
            <w:noProof/>
            <w:szCs w:val="26"/>
          </w:rPr>
          <w:t>2.3.1 Giới thiệu về Bootstrap</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_Toc234748414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16</w:t>
        </w:r>
        <w:r w:rsidR="00F936FE" w:rsidRPr="00A86A07">
          <w:rPr>
            <w:noProof/>
            <w:webHidden/>
            <w:szCs w:val="26"/>
          </w:rPr>
          <w:fldChar w:fldCharType="end"/>
        </w:r>
      </w:hyperlink>
    </w:p>
    <w:p w14:paraId="370307DE" w14:textId="0A431356"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15" w:history="1">
        <w:r w:rsidR="00F936FE" w:rsidRPr="00A86A07">
          <w:rPr>
            <w:rStyle w:val="Hyperlink"/>
            <w:noProof/>
            <w:szCs w:val="26"/>
          </w:rPr>
          <w:t>2.3.2 Cấu trúc</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_Toc234748415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18</w:t>
        </w:r>
        <w:r w:rsidR="00F936FE" w:rsidRPr="00A86A07">
          <w:rPr>
            <w:noProof/>
            <w:webHidden/>
            <w:szCs w:val="26"/>
          </w:rPr>
          <w:fldChar w:fldCharType="end"/>
        </w:r>
      </w:hyperlink>
    </w:p>
    <w:p w14:paraId="0A519EA0" w14:textId="03400CCD"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16" w:history="1">
        <w:r w:rsidR="00F936FE" w:rsidRPr="00A86A07">
          <w:rPr>
            <w:rStyle w:val="Hyperlink"/>
            <w:noProof/>
            <w:szCs w:val="26"/>
          </w:rPr>
          <w:t>2.3.3 Các thành phần giao diện cơ bản</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_Toc234748416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20</w:t>
        </w:r>
        <w:r w:rsidR="00F936FE" w:rsidRPr="00A86A07">
          <w:rPr>
            <w:noProof/>
            <w:webHidden/>
            <w:szCs w:val="26"/>
          </w:rPr>
          <w:fldChar w:fldCharType="end"/>
        </w:r>
      </w:hyperlink>
    </w:p>
    <w:p w14:paraId="783F24D5" w14:textId="34E7B37F"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17" w:history="1">
        <w:r w:rsidR="00F936FE" w:rsidRPr="00A86A07">
          <w:rPr>
            <w:rStyle w:val="Hyperlink"/>
            <w:noProof/>
            <w:szCs w:val="26"/>
          </w:rPr>
          <w:t>2.4 JavaScript</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_Toc234748417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21</w:t>
        </w:r>
        <w:r w:rsidR="00F936FE" w:rsidRPr="00A86A07">
          <w:rPr>
            <w:noProof/>
            <w:webHidden/>
            <w:szCs w:val="26"/>
          </w:rPr>
          <w:fldChar w:fldCharType="end"/>
        </w:r>
      </w:hyperlink>
    </w:p>
    <w:p w14:paraId="2974EEE0" w14:textId="574B0FF9"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18" w:history="1">
        <w:r w:rsidR="00F936FE" w:rsidRPr="00A86A07">
          <w:rPr>
            <w:rStyle w:val="Hyperlink"/>
            <w:noProof/>
            <w:szCs w:val="26"/>
          </w:rPr>
          <w:t>2.4.1 Khái niệm và vai trò</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_Toc234748418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21</w:t>
        </w:r>
        <w:r w:rsidR="00F936FE" w:rsidRPr="00A86A07">
          <w:rPr>
            <w:noProof/>
            <w:webHidden/>
            <w:szCs w:val="26"/>
          </w:rPr>
          <w:fldChar w:fldCharType="end"/>
        </w:r>
      </w:hyperlink>
    </w:p>
    <w:p w14:paraId="05FCC5A5" w14:textId="16C5594C"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19" w:history="1">
        <w:r w:rsidR="00F936FE" w:rsidRPr="00A86A07">
          <w:rPr>
            <w:rStyle w:val="Hyperlink"/>
            <w:noProof/>
            <w:szCs w:val="26"/>
          </w:rPr>
          <w:t>2.4.2 Cấu trúc JavaScript</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_Toc234748419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23</w:t>
        </w:r>
        <w:r w:rsidR="00F936FE" w:rsidRPr="00A86A07">
          <w:rPr>
            <w:noProof/>
            <w:webHidden/>
            <w:szCs w:val="26"/>
          </w:rPr>
          <w:fldChar w:fldCharType="end"/>
        </w:r>
      </w:hyperlink>
    </w:p>
    <w:p w14:paraId="4D36FC3E" w14:textId="02694814" w:rsidR="00F936FE" w:rsidRPr="00A86A07" w:rsidRDefault="0034543D" w:rsidP="00F936FE">
      <w:pPr>
        <w:pStyle w:val="TOC1"/>
        <w:spacing w:line="360" w:lineRule="auto"/>
        <w:rPr>
          <w:rFonts w:asciiTheme="minorHAnsi" w:eastAsiaTheme="minorEastAsia" w:hAnsiTheme="minorHAnsi"/>
          <w:noProof/>
          <w:szCs w:val="26"/>
        </w:rPr>
      </w:pPr>
      <w:hyperlink w:anchor="_Toc234748420" w:history="1">
        <w:r w:rsidR="00F936FE" w:rsidRPr="00A86A07">
          <w:rPr>
            <w:rStyle w:val="Hyperlink"/>
            <w:noProof/>
            <w:szCs w:val="26"/>
          </w:rPr>
          <w:t>CHƯƠNG 3.</w:t>
        </w:r>
        <w:r w:rsidR="00F936FE" w:rsidRPr="00A86A07">
          <w:rPr>
            <w:rStyle w:val="Hyperlink"/>
            <w:noProof/>
            <w:szCs w:val="26"/>
            <w:lang w:val="vi-VN"/>
          </w:rPr>
          <w:t xml:space="preserve"> PHÂN TÍCH THIẾT KẾ HỆ THỐNG</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_Toc234748420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26</w:t>
        </w:r>
        <w:r w:rsidR="00F936FE" w:rsidRPr="00A86A07">
          <w:rPr>
            <w:noProof/>
            <w:webHidden/>
            <w:szCs w:val="26"/>
          </w:rPr>
          <w:fldChar w:fldCharType="end"/>
        </w:r>
      </w:hyperlink>
    </w:p>
    <w:p w14:paraId="5177C44B" w14:textId="1D48239C"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21" w:history="1">
        <w:r w:rsidR="00F936FE" w:rsidRPr="00A86A07">
          <w:rPr>
            <w:rStyle w:val="Hyperlink"/>
            <w:noProof/>
            <w:szCs w:val="26"/>
          </w:rPr>
          <w:t>3.1 Mô tả vấn đề</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_Toc234748421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26</w:t>
        </w:r>
        <w:r w:rsidR="00F936FE" w:rsidRPr="00A86A07">
          <w:rPr>
            <w:noProof/>
            <w:webHidden/>
            <w:szCs w:val="26"/>
          </w:rPr>
          <w:fldChar w:fldCharType="end"/>
        </w:r>
      </w:hyperlink>
    </w:p>
    <w:p w14:paraId="7AB24F0E" w14:textId="32ED30F2"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22" w:history="1">
        <w:r w:rsidR="00F936FE" w:rsidRPr="00A86A07">
          <w:rPr>
            <w:rStyle w:val="Hyperlink"/>
            <w:noProof/>
            <w:szCs w:val="26"/>
          </w:rPr>
          <w:t>3.2 Đặc tả yêu cầu hệ thống</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_Toc234748422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27</w:t>
        </w:r>
        <w:r w:rsidR="00F936FE" w:rsidRPr="00A86A07">
          <w:rPr>
            <w:noProof/>
            <w:webHidden/>
            <w:szCs w:val="26"/>
          </w:rPr>
          <w:fldChar w:fldCharType="end"/>
        </w:r>
      </w:hyperlink>
    </w:p>
    <w:p w14:paraId="258FB5D0" w14:textId="2E19C0E0"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23" w:history="1">
        <w:r w:rsidR="00F936FE" w:rsidRPr="00A86A07">
          <w:rPr>
            <w:rStyle w:val="Hyperlink"/>
            <w:noProof/>
            <w:szCs w:val="26"/>
          </w:rPr>
          <w:t>3.2.1 Yêu cầu chức năng</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_Toc234748423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27</w:t>
        </w:r>
        <w:r w:rsidR="00F936FE" w:rsidRPr="00A86A07">
          <w:rPr>
            <w:noProof/>
            <w:webHidden/>
            <w:szCs w:val="26"/>
          </w:rPr>
          <w:fldChar w:fldCharType="end"/>
        </w:r>
      </w:hyperlink>
    </w:p>
    <w:p w14:paraId="153EAB6E" w14:textId="5028588E"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24" w:history="1">
        <w:r w:rsidR="00F936FE" w:rsidRPr="00A86A07">
          <w:rPr>
            <w:rStyle w:val="Hyperlink"/>
            <w:noProof/>
            <w:szCs w:val="26"/>
          </w:rPr>
          <w:t>3.2.2 Yêu cầu phi chức năng</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_Toc234748424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29</w:t>
        </w:r>
        <w:r w:rsidR="00F936FE" w:rsidRPr="00A86A07">
          <w:rPr>
            <w:noProof/>
            <w:webHidden/>
            <w:szCs w:val="26"/>
          </w:rPr>
          <w:fldChar w:fldCharType="end"/>
        </w:r>
      </w:hyperlink>
    </w:p>
    <w:p w14:paraId="20435DA6" w14:textId="66DD89FA" w:rsidR="00F936FE" w:rsidRPr="00A86A07" w:rsidRDefault="0034543D" w:rsidP="00F936FE">
      <w:pPr>
        <w:pStyle w:val="TOC4"/>
        <w:tabs>
          <w:tab w:val="right" w:leader="dot" w:pos="8778"/>
        </w:tabs>
        <w:spacing w:line="360" w:lineRule="auto"/>
        <w:rPr>
          <w:rFonts w:asciiTheme="minorHAnsi" w:eastAsiaTheme="minorEastAsia" w:hAnsiTheme="minorHAnsi"/>
          <w:noProof/>
          <w:szCs w:val="26"/>
        </w:rPr>
      </w:pPr>
      <w:hyperlink w:anchor="_Toc234748425" w:history="1">
        <w:r w:rsidR="00F936FE" w:rsidRPr="00A86A07">
          <w:rPr>
            <w:rStyle w:val="Hyperlink"/>
            <w:noProof/>
            <w:szCs w:val="26"/>
          </w:rPr>
          <w:t>3.2.2.1 Yêu cầu về hiệu năng và khả năng tương thích</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_Toc234748425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29</w:t>
        </w:r>
        <w:r w:rsidR="00F936FE" w:rsidRPr="00A86A07">
          <w:rPr>
            <w:noProof/>
            <w:webHidden/>
            <w:szCs w:val="26"/>
          </w:rPr>
          <w:fldChar w:fldCharType="end"/>
        </w:r>
      </w:hyperlink>
    </w:p>
    <w:p w14:paraId="536C761B" w14:textId="7F8AAD3B" w:rsidR="00F936FE" w:rsidRPr="00A86A07" w:rsidRDefault="0034543D" w:rsidP="00F936FE">
      <w:pPr>
        <w:pStyle w:val="TOC4"/>
        <w:tabs>
          <w:tab w:val="right" w:leader="dot" w:pos="8778"/>
        </w:tabs>
        <w:spacing w:line="360" w:lineRule="auto"/>
        <w:rPr>
          <w:rFonts w:asciiTheme="minorHAnsi" w:eastAsiaTheme="minorEastAsia" w:hAnsiTheme="minorHAnsi"/>
          <w:noProof/>
          <w:szCs w:val="26"/>
        </w:rPr>
      </w:pPr>
      <w:hyperlink w:anchor="_Toc234748426" w:history="1">
        <w:r w:rsidR="00F936FE" w:rsidRPr="00A86A07">
          <w:rPr>
            <w:rStyle w:val="Hyperlink"/>
            <w:noProof/>
            <w:szCs w:val="26"/>
          </w:rPr>
          <w:t>3.2.2.2 Yêu cầu về giao diện và khả năng sử dụng</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_Toc234748426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30</w:t>
        </w:r>
        <w:r w:rsidR="00F936FE" w:rsidRPr="00A86A07">
          <w:rPr>
            <w:noProof/>
            <w:webHidden/>
            <w:szCs w:val="26"/>
          </w:rPr>
          <w:fldChar w:fldCharType="end"/>
        </w:r>
      </w:hyperlink>
    </w:p>
    <w:p w14:paraId="02FBCA9F" w14:textId="4AAFD6E8"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27" w:history="1">
        <w:r w:rsidR="00F936FE" w:rsidRPr="00A86A07">
          <w:rPr>
            <w:rStyle w:val="Hyperlink"/>
            <w:noProof/>
            <w:szCs w:val="26"/>
          </w:rPr>
          <w:t>3.3 Phác thảo giao diện</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_Toc234748427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31</w:t>
        </w:r>
        <w:r w:rsidR="00F936FE" w:rsidRPr="00A86A07">
          <w:rPr>
            <w:noProof/>
            <w:webHidden/>
            <w:szCs w:val="26"/>
          </w:rPr>
          <w:fldChar w:fldCharType="end"/>
        </w:r>
      </w:hyperlink>
    </w:p>
    <w:p w14:paraId="1098DCF4" w14:textId="2CF5B664"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28" w:history="1">
        <w:r w:rsidR="00F936FE" w:rsidRPr="00A86A07">
          <w:rPr>
            <w:rStyle w:val="Hyperlink"/>
            <w:noProof/>
            <w:szCs w:val="26"/>
          </w:rPr>
          <w:t>3.4 Thiết kế dữ liệu</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_Toc234748428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32</w:t>
        </w:r>
        <w:r w:rsidR="00F936FE" w:rsidRPr="00A86A07">
          <w:rPr>
            <w:noProof/>
            <w:webHidden/>
            <w:szCs w:val="26"/>
          </w:rPr>
          <w:fldChar w:fldCharType="end"/>
        </w:r>
      </w:hyperlink>
    </w:p>
    <w:p w14:paraId="5361300B" w14:textId="11C2A3E1"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29" w:history="1">
        <w:r w:rsidR="00F936FE" w:rsidRPr="00A86A07">
          <w:rPr>
            <w:rStyle w:val="Hyperlink"/>
            <w:noProof/>
            <w:szCs w:val="26"/>
          </w:rPr>
          <w:t>3.4.1 Cấu trúc lưu trữ</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_Toc234748429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33</w:t>
        </w:r>
        <w:r w:rsidR="00F936FE" w:rsidRPr="00A86A07">
          <w:rPr>
            <w:noProof/>
            <w:webHidden/>
            <w:szCs w:val="26"/>
          </w:rPr>
          <w:fldChar w:fldCharType="end"/>
        </w:r>
      </w:hyperlink>
    </w:p>
    <w:p w14:paraId="527CF7B4" w14:textId="1E6D5BA2"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30" w:history="1">
        <w:r w:rsidR="00F936FE" w:rsidRPr="00A86A07">
          <w:rPr>
            <w:rStyle w:val="Hyperlink"/>
            <w:noProof/>
            <w:szCs w:val="26"/>
          </w:rPr>
          <w:t>3.4.2 Đặc tả chi tiết</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_Toc234748430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34</w:t>
        </w:r>
        <w:r w:rsidR="00F936FE" w:rsidRPr="00A86A07">
          <w:rPr>
            <w:noProof/>
            <w:webHidden/>
            <w:szCs w:val="26"/>
          </w:rPr>
          <w:fldChar w:fldCharType="end"/>
        </w:r>
      </w:hyperlink>
    </w:p>
    <w:p w14:paraId="1F3788D6" w14:textId="793CB25B"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31" w:history="1">
        <w:r w:rsidR="00F936FE" w:rsidRPr="00A86A07">
          <w:rPr>
            <w:rStyle w:val="Hyperlink"/>
            <w:noProof/>
            <w:szCs w:val="26"/>
          </w:rPr>
          <w:t>3.5 Thiết kế chức năng</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_Toc234748431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36</w:t>
        </w:r>
        <w:r w:rsidR="00F936FE" w:rsidRPr="00A86A07">
          <w:rPr>
            <w:noProof/>
            <w:webHidden/>
            <w:szCs w:val="26"/>
          </w:rPr>
          <w:fldChar w:fldCharType="end"/>
        </w:r>
      </w:hyperlink>
    </w:p>
    <w:p w14:paraId="3089486B" w14:textId="37AB8235"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32" w:history="1">
        <w:r w:rsidR="00F936FE" w:rsidRPr="00A86A07">
          <w:rPr>
            <w:rStyle w:val="Hyperlink"/>
            <w:noProof/>
            <w:szCs w:val="26"/>
          </w:rPr>
          <w:t>3.6 Thiết kế giao diện</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_Toc234748432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37</w:t>
        </w:r>
        <w:r w:rsidR="00F936FE" w:rsidRPr="00A86A07">
          <w:rPr>
            <w:noProof/>
            <w:webHidden/>
            <w:szCs w:val="26"/>
          </w:rPr>
          <w:fldChar w:fldCharType="end"/>
        </w:r>
      </w:hyperlink>
    </w:p>
    <w:p w14:paraId="1DAC0013" w14:textId="576F3D67"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33" w:history="1">
        <w:r w:rsidR="00F936FE" w:rsidRPr="00A86A07">
          <w:rPr>
            <w:rStyle w:val="Hyperlink"/>
            <w:noProof/>
            <w:szCs w:val="26"/>
          </w:rPr>
          <w:t>3.6.1 Sơ đồ website</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_Toc234748433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37</w:t>
        </w:r>
        <w:r w:rsidR="00F936FE" w:rsidRPr="00A86A07">
          <w:rPr>
            <w:noProof/>
            <w:webHidden/>
            <w:szCs w:val="26"/>
          </w:rPr>
          <w:fldChar w:fldCharType="end"/>
        </w:r>
      </w:hyperlink>
    </w:p>
    <w:p w14:paraId="6A8B8C27" w14:textId="71F4AFBD"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34" w:history="1">
        <w:r w:rsidR="00F936FE" w:rsidRPr="00A86A07">
          <w:rPr>
            <w:rStyle w:val="Hyperlink"/>
            <w:noProof/>
            <w:szCs w:val="26"/>
          </w:rPr>
          <w:t>3.6.2 Giao diện trang chủ</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_Toc234748434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40</w:t>
        </w:r>
        <w:r w:rsidR="00F936FE" w:rsidRPr="00A86A07">
          <w:rPr>
            <w:noProof/>
            <w:webHidden/>
            <w:szCs w:val="26"/>
          </w:rPr>
          <w:fldChar w:fldCharType="end"/>
        </w:r>
      </w:hyperlink>
    </w:p>
    <w:p w14:paraId="068C974D" w14:textId="49628FD4"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35" w:history="1">
        <w:r w:rsidR="00F936FE" w:rsidRPr="00A86A07">
          <w:rPr>
            <w:rStyle w:val="Hyperlink"/>
            <w:noProof/>
            <w:szCs w:val="26"/>
          </w:rPr>
          <w:t>3.6.3 Giao diện trang sản phẩm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_Toc234748435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40</w:t>
        </w:r>
        <w:r w:rsidR="00F936FE" w:rsidRPr="00A86A07">
          <w:rPr>
            <w:noProof/>
            <w:webHidden/>
            <w:szCs w:val="26"/>
          </w:rPr>
          <w:fldChar w:fldCharType="end"/>
        </w:r>
      </w:hyperlink>
    </w:p>
    <w:p w14:paraId="5A95245C" w14:textId="2EC3599A"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36" w:history="1">
        <w:r w:rsidR="00F936FE" w:rsidRPr="00A86A07">
          <w:rPr>
            <w:rStyle w:val="Hyperlink"/>
            <w:noProof/>
            <w:szCs w:val="26"/>
          </w:rPr>
          <w:t>3.6.4 Giao diện trang chi tiết sản phẩm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_Toc234748436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41</w:t>
        </w:r>
        <w:r w:rsidR="00F936FE" w:rsidRPr="00A86A07">
          <w:rPr>
            <w:noProof/>
            <w:webHidden/>
            <w:szCs w:val="26"/>
          </w:rPr>
          <w:fldChar w:fldCharType="end"/>
        </w:r>
      </w:hyperlink>
    </w:p>
    <w:p w14:paraId="26A0D0E3" w14:textId="1ED3005D"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37" w:history="1">
        <w:r w:rsidR="00F936FE" w:rsidRPr="00A86A07">
          <w:rPr>
            <w:rStyle w:val="Hyperlink"/>
            <w:noProof/>
            <w:szCs w:val="26"/>
          </w:rPr>
          <w:t>3.6.5 Giao diện trang liên hệ</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_Toc234748437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41</w:t>
        </w:r>
        <w:r w:rsidR="00F936FE" w:rsidRPr="00A86A07">
          <w:rPr>
            <w:noProof/>
            <w:webHidden/>
            <w:szCs w:val="26"/>
          </w:rPr>
          <w:fldChar w:fldCharType="end"/>
        </w:r>
      </w:hyperlink>
    </w:p>
    <w:p w14:paraId="027A6AC9" w14:textId="65E58D60"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38" w:history="1">
        <w:r w:rsidR="00F936FE" w:rsidRPr="00A86A07">
          <w:rPr>
            <w:rStyle w:val="Hyperlink"/>
            <w:noProof/>
            <w:szCs w:val="26"/>
          </w:rPr>
          <w:t>3.6.6 Giao diện trang giới thiệu</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_Toc234748438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42</w:t>
        </w:r>
        <w:r w:rsidR="00F936FE" w:rsidRPr="00A86A07">
          <w:rPr>
            <w:noProof/>
            <w:webHidden/>
            <w:szCs w:val="26"/>
          </w:rPr>
          <w:fldChar w:fldCharType="end"/>
        </w:r>
      </w:hyperlink>
    </w:p>
    <w:p w14:paraId="2D5F5E16" w14:textId="3079EEEA" w:rsidR="00F936FE" w:rsidRPr="00A86A07" w:rsidRDefault="0034543D" w:rsidP="00F936FE">
      <w:pPr>
        <w:pStyle w:val="TOC1"/>
        <w:spacing w:line="360" w:lineRule="auto"/>
        <w:rPr>
          <w:rFonts w:asciiTheme="minorHAnsi" w:eastAsiaTheme="minorEastAsia" w:hAnsiTheme="minorHAnsi"/>
          <w:noProof/>
          <w:szCs w:val="26"/>
        </w:rPr>
      </w:pPr>
      <w:hyperlink w:anchor="_Toc234748439" w:history="1">
        <w:r w:rsidR="00F936FE" w:rsidRPr="00A86A07">
          <w:rPr>
            <w:rStyle w:val="Hyperlink"/>
            <w:noProof/>
            <w:szCs w:val="26"/>
          </w:rPr>
          <w:t>CHƯƠNG 4. KẾT QUẢ THỰC NGHIỆM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_Toc234748439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43</w:t>
        </w:r>
        <w:r w:rsidR="00F936FE" w:rsidRPr="00A86A07">
          <w:rPr>
            <w:noProof/>
            <w:webHidden/>
            <w:szCs w:val="26"/>
          </w:rPr>
          <w:fldChar w:fldCharType="end"/>
        </w:r>
      </w:hyperlink>
    </w:p>
    <w:p w14:paraId="3EA94D42" w14:textId="3E4D5BCF"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40" w:history="1">
        <w:r w:rsidR="00F936FE" w:rsidRPr="00A86A07">
          <w:rPr>
            <w:rStyle w:val="Hyperlink"/>
            <w:noProof/>
            <w:szCs w:val="26"/>
          </w:rPr>
          <w:t>4.1 Dữ liệu thử nghiệm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_Toc234748440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43</w:t>
        </w:r>
        <w:r w:rsidR="00F936FE" w:rsidRPr="00A86A07">
          <w:rPr>
            <w:noProof/>
            <w:webHidden/>
            <w:szCs w:val="26"/>
          </w:rPr>
          <w:fldChar w:fldCharType="end"/>
        </w:r>
      </w:hyperlink>
    </w:p>
    <w:p w14:paraId="0005B09A" w14:textId="6585CF86"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41" w:history="1">
        <w:r w:rsidR="00F936FE" w:rsidRPr="00A86A07">
          <w:rPr>
            <w:rStyle w:val="Hyperlink"/>
            <w:noProof/>
            <w:szCs w:val="26"/>
          </w:rPr>
          <w:t>4.2 Kết quả thực nghiệm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_Toc234748441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44</w:t>
        </w:r>
        <w:r w:rsidR="00F936FE" w:rsidRPr="00A86A07">
          <w:rPr>
            <w:noProof/>
            <w:webHidden/>
            <w:szCs w:val="26"/>
          </w:rPr>
          <w:fldChar w:fldCharType="end"/>
        </w:r>
      </w:hyperlink>
    </w:p>
    <w:p w14:paraId="7554AC54" w14:textId="4C9542BC"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42" w:history="1">
        <w:r w:rsidR="00F936FE" w:rsidRPr="00A86A07">
          <w:rPr>
            <w:rStyle w:val="Hyperlink"/>
            <w:noProof/>
            <w:szCs w:val="26"/>
          </w:rPr>
          <w:t>4.2.1 Giao diện trang chủ</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_Toc234748442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44</w:t>
        </w:r>
        <w:r w:rsidR="00F936FE" w:rsidRPr="00A86A07">
          <w:rPr>
            <w:noProof/>
            <w:webHidden/>
            <w:szCs w:val="26"/>
          </w:rPr>
          <w:fldChar w:fldCharType="end"/>
        </w:r>
      </w:hyperlink>
    </w:p>
    <w:p w14:paraId="4C640F0C" w14:textId="21D3645D"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43" w:history="1">
        <w:r w:rsidR="00F936FE" w:rsidRPr="00A86A07">
          <w:rPr>
            <w:rStyle w:val="Hyperlink"/>
            <w:noProof/>
            <w:szCs w:val="26"/>
          </w:rPr>
          <w:t>4.2.2 Giao diện trang sản phẩm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_Toc234748443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45</w:t>
        </w:r>
        <w:r w:rsidR="00F936FE" w:rsidRPr="00A86A07">
          <w:rPr>
            <w:noProof/>
            <w:webHidden/>
            <w:szCs w:val="26"/>
          </w:rPr>
          <w:fldChar w:fldCharType="end"/>
        </w:r>
      </w:hyperlink>
    </w:p>
    <w:p w14:paraId="35A222CA" w14:textId="23C0B725"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44" w:history="1">
        <w:r w:rsidR="00F936FE" w:rsidRPr="00A86A07">
          <w:rPr>
            <w:rStyle w:val="Hyperlink"/>
            <w:noProof/>
            <w:szCs w:val="26"/>
          </w:rPr>
          <w:t>4.2.3 Giao diện trang chi tiết sản phẩm</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_Toc234748444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46</w:t>
        </w:r>
        <w:r w:rsidR="00F936FE" w:rsidRPr="00A86A07">
          <w:rPr>
            <w:noProof/>
            <w:webHidden/>
            <w:szCs w:val="26"/>
          </w:rPr>
          <w:fldChar w:fldCharType="end"/>
        </w:r>
      </w:hyperlink>
    </w:p>
    <w:p w14:paraId="281D7AA6" w14:textId="08FC17B6" w:rsidR="00F936FE" w:rsidRPr="00A86A07" w:rsidRDefault="0034543D" w:rsidP="00F936FE">
      <w:pPr>
        <w:pStyle w:val="TOC3"/>
        <w:tabs>
          <w:tab w:val="right" w:leader="dot" w:pos="8778"/>
        </w:tabs>
        <w:spacing w:line="360" w:lineRule="auto"/>
        <w:rPr>
          <w:rFonts w:asciiTheme="minorHAnsi" w:eastAsiaTheme="minorEastAsia" w:hAnsiTheme="minorHAnsi"/>
          <w:noProof/>
          <w:szCs w:val="26"/>
        </w:rPr>
      </w:pPr>
      <w:hyperlink w:anchor="_Toc234748445" w:history="1">
        <w:r w:rsidR="00F936FE" w:rsidRPr="00A86A07">
          <w:rPr>
            <w:rStyle w:val="Hyperlink"/>
            <w:noProof/>
            <w:szCs w:val="26"/>
          </w:rPr>
          <w:t>4.2.4 Giao diện trang liên hệ</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_Toc234748445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47</w:t>
        </w:r>
        <w:r w:rsidR="00F936FE" w:rsidRPr="00A86A07">
          <w:rPr>
            <w:noProof/>
            <w:webHidden/>
            <w:szCs w:val="26"/>
          </w:rPr>
          <w:fldChar w:fldCharType="end"/>
        </w:r>
      </w:hyperlink>
    </w:p>
    <w:p w14:paraId="0DF6EEED" w14:textId="39F2CF20" w:rsidR="00F936FE" w:rsidRPr="00A86A07" w:rsidRDefault="0034543D" w:rsidP="00F936FE">
      <w:pPr>
        <w:pStyle w:val="TOC1"/>
        <w:spacing w:line="360" w:lineRule="auto"/>
        <w:rPr>
          <w:rFonts w:asciiTheme="minorHAnsi" w:eastAsiaTheme="minorEastAsia" w:hAnsiTheme="minorHAnsi"/>
          <w:noProof/>
          <w:szCs w:val="26"/>
        </w:rPr>
      </w:pPr>
      <w:hyperlink w:anchor="_Toc234748446" w:history="1">
        <w:r w:rsidR="00F936FE" w:rsidRPr="00A86A07">
          <w:rPr>
            <w:rStyle w:val="Hyperlink"/>
            <w:noProof/>
            <w:szCs w:val="26"/>
          </w:rPr>
          <w:t>CHƯƠNG 5.</w:t>
        </w:r>
        <w:r w:rsidR="00F936FE" w:rsidRPr="00A86A07">
          <w:rPr>
            <w:rStyle w:val="Hyperlink"/>
            <w:noProof/>
            <w:szCs w:val="26"/>
            <w:lang w:val="vi-VN"/>
          </w:rPr>
          <w:t xml:space="preserve"> KẾT LUẬN VÀ HƯỚNG PHÁT TRIỂN</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_Toc234748446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49</w:t>
        </w:r>
        <w:r w:rsidR="00F936FE" w:rsidRPr="00A86A07">
          <w:rPr>
            <w:noProof/>
            <w:webHidden/>
            <w:szCs w:val="26"/>
          </w:rPr>
          <w:fldChar w:fldCharType="end"/>
        </w:r>
      </w:hyperlink>
    </w:p>
    <w:p w14:paraId="5538AB8D" w14:textId="434375FB"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47" w:history="1">
        <w:r w:rsidR="00F936FE" w:rsidRPr="00A86A07">
          <w:rPr>
            <w:rStyle w:val="Hyperlink"/>
            <w:noProof/>
            <w:szCs w:val="26"/>
          </w:rPr>
          <w:t>5.1 Kết luận</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_Toc234748447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49</w:t>
        </w:r>
        <w:r w:rsidR="00F936FE" w:rsidRPr="00A86A07">
          <w:rPr>
            <w:noProof/>
            <w:webHidden/>
            <w:szCs w:val="26"/>
          </w:rPr>
          <w:fldChar w:fldCharType="end"/>
        </w:r>
      </w:hyperlink>
    </w:p>
    <w:p w14:paraId="7A1A1590" w14:textId="5FF50BEA" w:rsidR="00F936FE" w:rsidRPr="00A86A07" w:rsidRDefault="0034543D" w:rsidP="00F936FE">
      <w:pPr>
        <w:pStyle w:val="TOC2"/>
        <w:tabs>
          <w:tab w:val="right" w:leader="dot" w:pos="8778"/>
        </w:tabs>
        <w:spacing w:line="360" w:lineRule="auto"/>
        <w:rPr>
          <w:rFonts w:asciiTheme="minorHAnsi" w:eastAsiaTheme="minorEastAsia" w:hAnsiTheme="minorHAnsi"/>
          <w:noProof/>
          <w:szCs w:val="26"/>
        </w:rPr>
      </w:pPr>
      <w:hyperlink w:anchor="_Toc234748448" w:history="1">
        <w:r w:rsidR="00F936FE" w:rsidRPr="00A86A07">
          <w:rPr>
            <w:rStyle w:val="Hyperlink"/>
            <w:noProof/>
            <w:szCs w:val="26"/>
          </w:rPr>
          <w:t>5.2 Hướng phát triển</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_Toc234748448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49</w:t>
        </w:r>
        <w:r w:rsidR="00F936FE" w:rsidRPr="00A86A07">
          <w:rPr>
            <w:noProof/>
            <w:webHidden/>
            <w:szCs w:val="26"/>
          </w:rPr>
          <w:fldChar w:fldCharType="end"/>
        </w:r>
      </w:hyperlink>
    </w:p>
    <w:p w14:paraId="55BA313E" w14:textId="0F8DC7B8" w:rsidR="00F936FE" w:rsidRPr="00A86A07" w:rsidRDefault="0034543D" w:rsidP="00F936FE">
      <w:pPr>
        <w:pStyle w:val="TOC1"/>
        <w:spacing w:line="360" w:lineRule="auto"/>
        <w:rPr>
          <w:rFonts w:asciiTheme="minorHAnsi" w:eastAsiaTheme="minorEastAsia" w:hAnsiTheme="minorHAnsi"/>
          <w:noProof/>
          <w:sz w:val="22"/>
        </w:rPr>
      </w:pPr>
      <w:hyperlink w:anchor="_Toc234748449" w:history="1">
        <w:r w:rsidR="00F936FE" w:rsidRPr="00A86A07">
          <w:rPr>
            <w:rStyle w:val="Hyperlink"/>
            <w:noProof/>
            <w:szCs w:val="26"/>
          </w:rPr>
          <w:t>Danh mục tài liệu tham khảo</w:t>
        </w:r>
        <w:r w:rsidR="00F936FE" w:rsidRPr="00A86A07">
          <w:rPr>
            <w:noProof/>
            <w:webHidden/>
            <w:szCs w:val="26"/>
          </w:rPr>
          <w:tab/>
        </w:r>
        <w:r w:rsidR="00F936FE" w:rsidRPr="00A86A07">
          <w:rPr>
            <w:noProof/>
            <w:webHidden/>
            <w:szCs w:val="26"/>
          </w:rPr>
          <w:fldChar w:fldCharType="begin"/>
        </w:r>
        <w:r w:rsidR="00F936FE" w:rsidRPr="00A86A07">
          <w:rPr>
            <w:noProof/>
            <w:webHidden/>
            <w:szCs w:val="26"/>
          </w:rPr>
          <w:instrText xml:space="preserve"> PAGEREF _Toc234748449 \h </w:instrText>
        </w:r>
        <w:r w:rsidR="00F936FE" w:rsidRPr="00A86A07">
          <w:rPr>
            <w:noProof/>
            <w:webHidden/>
            <w:szCs w:val="26"/>
          </w:rPr>
        </w:r>
        <w:r w:rsidR="00F936FE" w:rsidRPr="00A86A07">
          <w:rPr>
            <w:noProof/>
            <w:webHidden/>
            <w:szCs w:val="26"/>
          </w:rPr>
          <w:fldChar w:fldCharType="separate"/>
        </w:r>
        <w:r w:rsidR="0093746D" w:rsidRPr="00A86A07">
          <w:rPr>
            <w:noProof/>
            <w:webHidden/>
            <w:szCs w:val="26"/>
          </w:rPr>
          <w:t>52</w:t>
        </w:r>
        <w:r w:rsidR="00F936FE" w:rsidRPr="00A86A07">
          <w:rPr>
            <w:noProof/>
            <w:webHidden/>
            <w:szCs w:val="26"/>
          </w:rPr>
          <w:fldChar w:fldCharType="end"/>
        </w:r>
      </w:hyperlink>
    </w:p>
    <w:p w14:paraId="386DFC41" w14:textId="3B3C2927" w:rsidR="00084BF4" w:rsidRPr="00A86A07" w:rsidRDefault="009650E4" w:rsidP="0024332C">
      <w:pPr>
        <w:spacing w:line="360" w:lineRule="auto"/>
        <w:jc w:val="both"/>
        <w:rPr>
          <w:szCs w:val="26"/>
        </w:rPr>
      </w:pPr>
      <w:r w:rsidRPr="00A86A07">
        <w:rPr>
          <w:rFonts w:cs="Times New Roman"/>
          <w:szCs w:val="26"/>
        </w:rPr>
        <w:fldChar w:fldCharType="end"/>
      </w:r>
    </w:p>
    <w:p w14:paraId="6E731F2E" w14:textId="77777777" w:rsidR="00C50A2A" w:rsidRPr="008725B9" w:rsidRDefault="00C50A2A" w:rsidP="00AE117C">
      <w:pPr>
        <w:pStyle w:val="DEMUC"/>
      </w:pPr>
      <w:r w:rsidRPr="008725B9">
        <w:br w:type="page"/>
      </w:r>
      <w:bookmarkStart w:id="2" w:name="_GoBack"/>
      <w:bookmarkEnd w:id="2"/>
    </w:p>
    <w:p w14:paraId="0078D61F" w14:textId="77777777" w:rsidR="00D43453" w:rsidRDefault="00314527" w:rsidP="00D43453">
      <w:pPr>
        <w:pStyle w:val="DEMUC"/>
        <w:rPr>
          <w:noProof/>
        </w:rPr>
      </w:pPr>
      <w:bookmarkStart w:id="3" w:name="_Toc234748393"/>
      <w:r w:rsidRPr="008725B9">
        <w:lastRenderedPageBreak/>
        <w:t>Danh mục hình ảnh</w:t>
      </w:r>
      <w:bookmarkEnd w:id="3"/>
      <w:r w:rsidR="003745E9" w:rsidRPr="008725B9">
        <w:fldChar w:fldCharType="begin"/>
      </w:r>
      <w:r w:rsidR="003745E9" w:rsidRPr="008725B9">
        <w:instrText xml:space="preserve"> TOC \h \z \c "Hình" </w:instrText>
      </w:r>
      <w:r w:rsidR="003745E9" w:rsidRPr="008725B9">
        <w:fldChar w:fldCharType="separate"/>
      </w:r>
    </w:p>
    <w:p w14:paraId="36BB09ED" w14:textId="0B8EFA6B"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30" w:history="1">
        <w:r w:rsidR="00D43453" w:rsidRPr="00A428D7">
          <w:rPr>
            <w:rStyle w:val="Hyperlink"/>
            <w:noProof/>
          </w:rPr>
          <w:t>Hình 2.1 Hình minh họa trang web cá nhân</w:t>
        </w:r>
        <w:r w:rsidR="00D43453">
          <w:rPr>
            <w:noProof/>
            <w:webHidden/>
          </w:rPr>
          <w:tab/>
        </w:r>
        <w:r w:rsidR="00D43453">
          <w:rPr>
            <w:noProof/>
            <w:webHidden/>
          </w:rPr>
          <w:fldChar w:fldCharType="begin"/>
        </w:r>
        <w:r w:rsidR="00D43453">
          <w:rPr>
            <w:noProof/>
            <w:webHidden/>
          </w:rPr>
          <w:instrText xml:space="preserve"> PAGEREF _Toc234748230 \h </w:instrText>
        </w:r>
        <w:r w:rsidR="00D43453">
          <w:rPr>
            <w:noProof/>
            <w:webHidden/>
          </w:rPr>
        </w:r>
        <w:r w:rsidR="00D43453">
          <w:rPr>
            <w:noProof/>
            <w:webHidden/>
          </w:rPr>
          <w:fldChar w:fldCharType="separate"/>
        </w:r>
        <w:r w:rsidR="0093746D">
          <w:rPr>
            <w:noProof/>
            <w:webHidden/>
          </w:rPr>
          <w:t>10</w:t>
        </w:r>
        <w:r w:rsidR="00D43453">
          <w:rPr>
            <w:noProof/>
            <w:webHidden/>
          </w:rPr>
          <w:fldChar w:fldCharType="end"/>
        </w:r>
      </w:hyperlink>
    </w:p>
    <w:p w14:paraId="40789873" w14:textId="63269CE5"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31" w:history="1">
        <w:r w:rsidR="00D43453" w:rsidRPr="00A428D7">
          <w:rPr>
            <w:rStyle w:val="Hyperlink"/>
            <w:noProof/>
          </w:rPr>
          <w:t>Hình 3.1 Phác thảo giao diện trang Casedle store</w:t>
        </w:r>
        <w:r w:rsidR="00D43453">
          <w:rPr>
            <w:noProof/>
            <w:webHidden/>
          </w:rPr>
          <w:tab/>
        </w:r>
        <w:r w:rsidR="00D43453">
          <w:rPr>
            <w:noProof/>
            <w:webHidden/>
          </w:rPr>
          <w:fldChar w:fldCharType="begin"/>
        </w:r>
        <w:r w:rsidR="00D43453">
          <w:rPr>
            <w:noProof/>
            <w:webHidden/>
          </w:rPr>
          <w:instrText xml:space="preserve"> PAGEREF _Toc234748231 \h </w:instrText>
        </w:r>
        <w:r w:rsidR="00D43453">
          <w:rPr>
            <w:noProof/>
            <w:webHidden/>
          </w:rPr>
        </w:r>
        <w:r w:rsidR="00D43453">
          <w:rPr>
            <w:noProof/>
            <w:webHidden/>
          </w:rPr>
          <w:fldChar w:fldCharType="separate"/>
        </w:r>
        <w:r w:rsidR="0093746D">
          <w:rPr>
            <w:noProof/>
            <w:webHidden/>
          </w:rPr>
          <w:t>31</w:t>
        </w:r>
        <w:r w:rsidR="00D43453">
          <w:rPr>
            <w:noProof/>
            <w:webHidden/>
          </w:rPr>
          <w:fldChar w:fldCharType="end"/>
        </w:r>
      </w:hyperlink>
    </w:p>
    <w:p w14:paraId="6D7D406D" w14:textId="3CDDBF3F"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32" w:history="1">
        <w:r w:rsidR="00D43453" w:rsidRPr="00A428D7">
          <w:rPr>
            <w:rStyle w:val="Hyperlink"/>
            <w:noProof/>
          </w:rPr>
          <w:t>Hình 3.2 Cấu trúc thư mục của dự án CASEDLE STORE</w:t>
        </w:r>
        <w:r w:rsidR="00D43453">
          <w:rPr>
            <w:noProof/>
            <w:webHidden/>
          </w:rPr>
          <w:tab/>
        </w:r>
        <w:r w:rsidR="00D43453">
          <w:rPr>
            <w:noProof/>
            <w:webHidden/>
          </w:rPr>
          <w:fldChar w:fldCharType="begin"/>
        </w:r>
        <w:r w:rsidR="00D43453">
          <w:rPr>
            <w:noProof/>
            <w:webHidden/>
          </w:rPr>
          <w:instrText xml:space="preserve"> PAGEREF _Toc234748232 \h </w:instrText>
        </w:r>
        <w:r w:rsidR="00D43453">
          <w:rPr>
            <w:noProof/>
            <w:webHidden/>
          </w:rPr>
        </w:r>
        <w:r w:rsidR="00D43453">
          <w:rPr>
            <w:noProof/>
            <w:webHidden/>
          </w:rPr>
          <w:fldChar w:fldCharType="separate"/>
        </w:r>
        <w:r w:rsidR="0093746D">
          <w:rPr>
            <w:noProof/>
            <w:webHidden/>
          </w:rPr>
          <w:t>34</w:t>
        </w:r>
        <w:r w:rsidR="00D43453">
          <w:rPr>
            <w:noProof/>
            <w:webHidden/>
          </w:rPr>
          <w:fldChar w:fldCharType="end"/>
        </w:r>
      </w:hyperlink>
    </w:p>
    <w:p w14:paraId="791D8ED4" w14:textId="431F0173"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33" w:history="1">
        <w:r w:rsidR="00D43453" w:rsidRPr="00A428D7">
          <w:rPr>
            <w:rStyle w:val="Hyperlink"/>
            <w:noProof/>
          </w:rPr>
          <w:t>Hình 3.3 Sơ đồ cấu trúc website CASEDLE STORE</w:t>
        </w:r>
        <w:r w:rsidR="00D43453">
          <w:rPr>
            <w:noProof/>
            <w:webHidden/>
          </w:rPr>
          <w:tab/>
        </w:r>
        <w:r w:rsidR="00D43453">
          <w:rPr>
            <w:noProof/>
            <w:webHidden/>
          </w:rPr>
          <w:fldChar w:fldCharType="begin"/>
        </w:r>
        <w:r w:rsidR="00D43453">
          <w:rPr>
            <w:noProof/>
            <w:webHidden/>
          </w:rPr>
          <w:instrText xml:space="preserve"> PAGEREF _Toc234748233 \h </w:instrText>
        </w:r>
        <w:r w:rsidR="00D43453">
          <w:rPr>
            <w:noProof/>
            <w:webHidden/>
          </w:rPr>
        </w:r>
        <w:r w:rsidR="00D43453">
          <w:rPr>
            <w:noProof/>
            <w:webHidden/>
          </w:rPr>
          <w:fldChar w:fldCharType="separate"/>
        </w:r>
        <w:r w:rsidR="0093746D">
          <w:rPr>
            <w:noProof/>
            <w:webHidden/>
          </w:rPr>
          <w:t>39</w:t>
        </w:r>
        <w:r w:rsidR="00D43453">
          <w:rPr>
            <w:noProof/>
            <w:webHidden/>
          </w:rPr>
          <w:fldChar w:fldCharType="end"/>
        </w:r>
      </w:hyperlink>
    </w:p>
    <w:p w14:paraId="7DFD5751" w14:textId="40733E05"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34" w:history="1">
        <w:r w:rsidR="00D43453" w:rsidRPr="00A428D7">
          <w:rPr>
            <w:rStyle w:val="Hyperlink"/>
            <w:noProof/>
          </w:rPr>
          <w:t>Hình 4.1 Giao diện trang chủ của CASEDLE STORE</w:t>
        </w:r>
        <w:r w:rsidR="00D43453">
          <w:rPr>
            <w:noProof/>
            <w:webHidden/>
          </w:rPr>
          <w:tab/>
        </w:r>
        <w:r w:rsidR="00D43453">
          <w:rPr>
            <w:noProof/>
            <w:webHidden/>
          </w:rPr>
          <w:fldChar w:fldCharType="begin"/>
        </w:r>
        <w:r w:rsidR="00D43453">
          <w:rPr>
            <w:noProof/>
            <w:webHidden/>
          </w:rPr>
          <w:instrText xml:space="preserve"> PAGEREF _Toc234748234 \h </w:instrText>
        </w:r>
        <w:r w:rsidR="00D43453">
          <w:rPr>
            <w:noProof/>
            <w:webHidden/>
          </w:rPr>
        </w:r>
        <w:r w:rsidR="00D43453">
          <w:rPr>
            <w:noProof/>
            <w:webHidden/>
          </w:rPr>
          <w:fldChar w:fldCharType="separate"/>
        </w:r>
        <w:r w:rsidR="0093746D">
          <w:rPr>
            <w:noProof/>
            <w:webHidden/>
          </w:rPr>
          <w:t>44</w:t>
        </w:r>
        <w:r w:rsidR="00D43453">
          <w:rPr>
            <w:noProof/>
            <w:webHidden/>
          </w:rPr>
          <w:fldChar w:fldCharType="end"/>
        </w:r>
      </w:hyperlink>
    </w:p>
    <w:p w14:paraId="7B0BCBD0" w14:textId="674D27D6"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35" w:history="1">
        <w:r w:rsidR="00D43453" w:rsidRPr="00A428D7">
          <w:rPr>
            <w:rStyle w:val="Hyperlink"/>
            <w:noProof/>
          </w:rPr>
          <w:t>Hình 4.2 Giao diện trang sản phẩm của CASEDLE STORE</w:t>
        </w:r>
        <w:r w:rsidR="00D43453">
          <w:rPr>
            <w:noProof/>
            <w:webHidden/>
          </w:rPr>
          <w:tab/>
        </w:r>
        <w:r w:rsidR="00D43453">
          <w:rPr>
            <w:noProof/>
            <w:webHidden/>
          </w:rPr>
          <w:fldChar w:fldCharType="begin"/>
        </w:r>
        <w:r w:rsidR="00D43453">
          <w:rPr>
            <w:noProof/>
            <w:webHidden/>
          </w:rPr>
          <w:instrText xml:space="preserve"> PAGEREF _Toc234748235 \h </w:instrText>
        </w:r>
        <w:r w:rsidR="00D43453">
          <w:rPr>
            <w:noProof/>
            <w:webHidden/>
          </w:rPr>
        </w:r>
        <w:r w:rsidR="00D43453">
          <w:rPr>
            <w:noProof/>
            <w:webHidden/>
          </w:rPr>
          <w:fldChar w:fldCharType="separate"/>
        </w:r>
        <w:r w:rsidR="0093746D">
          <w:rPr>
            <w:noProof/>
            <w:webHidden/>
          </w:rPr>
          <w:t>45</w:t>
        </w:r>
        <w:r w:rsidR="00D43453">
          <w:rPr>
            <w:noProof/>
            <w:webHidden/>
          </w:rPr>
          <w:fldChar w:fldCharType="end"/>
        </w:r>
      </w:hyperlink>
    </w:p>
    <w:p w14:paraId="0E96E17A" w14:textId="529AC26F"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36" w:history="1">
        <w:r w:rsidR="00D43453" w:rsidRPr="00A428D7">
          <w:rPr>
            <w:rStyle w:val="Hyperlink"/>
            <w:noProof/>
          </w:rPr>
          <w:t>Hình 4.3 Giao diện trang sản phẩm chi tiết của CASEDLE STORE</w:t>
        </w:r>
        <w:r w:rsidR="00D43453">
          <w:rPr>
            <w:noProof/>
            <w:webHidden/>
          </w:rPr>
          <w:tab/>
        </w:r>
        <w:r w:rsidR="00D43453">
          <w:rPr>
            <w:noProof/>
            <w:webHidden/>
          </w:rPr>
          <w:fldChar w:fldCharType="begin"/>
        </w:r>
        <w:r w:rsidR="00D43453">
          <w:rPr>
            <w:noProof/>
            <w:webHidden/>
          </w:rPr>
          <w:instrText xml:space="preserve"> PAGEREF _Toc234748236 \h </w:instrText>
        </w:r>
        <w:r w:rsidR="00D43453">
          <w:rPr>
            <w:noProof/>
            <w:webHidden/>
          </w:rPr>
        </w:r>
        <w:r w:rsidR="00D43453">
          <w:rPr>
            <w:noProof/>
            <w:webHidden/>
          </w:rPr>
          <w:fldChar w:fldCharType="separate"/>
        </w:r>
        <w:r w:rsidR="0093746D">
          <w:rPr>
            <w:noProof/>
            <w:webHidden/>
          </w:rPr>
          <w:t>46</w:t>
        </w:r>
        <w:r w:rsidR="00D43453">
          <w:rPr>
            <w:noProof/>
            <w:webHidden/>
          </w:rPr>
          <w:fldChar w:fldCharType="end"/>
        </w:r>
      </w:hyperlink>
    </w:p>
    <w:p w14:paraId="4D54C2FC" w14:textId="317FE8D3"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37" w:history="1">
        <w:r w:rsidR="00D43453" w:rsidRPr="00A428D7">
          <w:rPr>
            <w:rStyle w:val="Hyperlink"/>
            <w:noProof/>
          </w:rPr>
          <w:t>Hình 4.4 Giao diện trang liên hệ của CASEDLE STORE</w:t>
        </w:r>
        <w:r w:rsidR="00D43453">
          <w:rPr>
            <w:noProof/>
            <w:webHidden/>
          </w:rPr>
          <w:tab/>
        </w:r>
        <w:r w:rsidR="00D43453">
          <w:rPr>
            <w:noProof/>
            <w:webHidden/>
          </w:rPr>
          <w:fldChar w:fldCharType="begin"/>
        </w:r>
        <w:r w:rsidR="00D43453">
          <w:rPr>
            <w:noProof/>
            <w:webHidden/>
          </w:rPr>
          <w:instrText xml:space="preserve"> PAGEREF _Toc234748237 \h </w:instrText>
        </w:r>
        <w:r w:rsidR="00D43453">
          <w:rPr>
            <w:noProof/>
            <w:webHidden/>
          </w:rPr>
        </w:r>
        <w:r w:rsidR="00D43453">
          <w:rPr>
            <w:noProof/>
            <w:webHidden/>
          </w:rPr>
          <w:fldChar w:fldCharType="separate"/>
        </w:r>
        <w:r w:rsidR="0093746D">
          <w:rPr>
            <w:noProof/>
            <w:webHidden/>
          </w:rPr>
          <w:t>47</w:t>
        </w:r>
        <w:r w:rsidR="00D43453">
          <w:rPr>
            <w:noProof/>
            <w:webHidden/>
          </w:rPr>
          <w:fldChar w:fldCharType="end"/>
        </w:r>
      </w:hyperlink>
    </w:p>
    <w:p w14:paraId="513BA436" w14:textId="77777777" w:rsidR="00D840FB" w:rsidRPr="008725B9" w:rsidRDefault="003745E9" w:rsidP="003D3272">
      <w:pPr>
        <w:spacing w:line="360" w:lineRule="auto"/>
        <w:jc w:val="center"/>
        <w:rPr>
          <w:b/>
          <w:caps/>
          <w:szCs w:val="26"/>
        </w:rPr>
      </w:pPr>
      <w:r w:rsidRPr="008725B9">
        <w:rPr>
          <w:szCs w:val="26"/>
        </w:rPr>
        <w:fldChar w:fldCharType="end"/>
      </w:r>
    </w:p>
    <w:p w14:paraId="7817860D" w14:textId="77777777" w:rsidR="003745E9" w:rsidRPr="008725B9" w:rsidRDefault="003745E9" w:rsidP="00AE117C">
      <w:pPr>
        <w:pStyle w:val="DEMUC"/>
      </w:pPr>
    </w:p>
    <w:p w14:paraId="397EAA24" w14:textId="77777777" w:rsidR="003745E9" w:rsidRPr="008725B9" w:rsidRDefault="003745E9" w:rsidP="00AE117C">
      <w:pPr>
        <w:pStyle w:val="DEMUC"/>
      </w:pPr>
    </w:p>
    <w:p w14:paraId="4B5205DD" w14:textId="77777777" w:rsidR="003745E9" w:rsidRPr="008725B9" w:rsidRDefault="003745E9" w:rsidP="00AE117C">
      <w:pPr>
        <w:pStyle w:val="DEMUC"/>
      </w:pPr>
    </w:p>
    <w:p w14:paraId="24B7C082" w14:textId="77777777" w:rsidR="003745E9" w:rsidRPr="008725B9" w:rsidRDefault="003745E9" w:rsidP="00AE117C">
      <w:pPr>
        <w:pStyle w:val="DEMUC"/>
      </w:pPr>
    </w:p>
    <w:p w14:paraId="3861112C" w14:textId="77777777" w:rsidR="003745E9" w:rsidRPr="008725B9" w:rsidRDefault="003745E9" w:rsidP="00AE117C">
      <w:pPr>
        <w:pStyle w:val="DEMUC"/>
      </w:pPr>
    </w:p>
    <w:p w14:paraId="7EDC8592" w14:textId="77777777" w:rsidR="003745E9" w:rsidRPr="008725B9" w:rsidRDefault="003745E9" w:rsidP="00AE117C">
      <w:pPr>
        <w:pStyle w:val="DEMUC"/>
      </w:pPr>
    </w:p>
    <w:p w14:paraId="6CFD21E8" w14:textId="77777777" w:rsidR="003745E9" w:rsidRPr="008725B9" w:rsidRDefault="003745E9" w:rsidP="00AE117C">
      <w:pPr>
        <w:pStyle w:val="DEMUC"/>
      </w:pPr>
    </w:p>
    <w:p w14:paraId="460AA277" w14:textId="77777777" w:rsidR="003745E9" w:rsidRPr="008725B9" w:rsidRDefault="003745E9" w:rsidP="00AE117C">
      <w:pPr>
        <w:pStyle w:val="DEMUC"/>
      </w:pPr>
    </w:p>
    <w:p w14:paraId="21077956" w14:textId="77777777" w:rsidR="003745E9" w:rsidRPr="008725B9" w:rsidRDefault="003745E9" w:rsidP="00AE117C">
      <w:pPr>
        <w:pStyle w:val="DEMUC"/>
      </w:pPr>
    </w:p>
    <w:p w14:paraId="36C6A45F" w14:textId="77777777" w:rsidR="003745E9" w:rsidRPr="008725B9" w:rsidRDefault="003745E9" w:rsidP="00AE117C">
      <w:pPr>
        <w:pStyle w:val="DEMUC"/>
      </w:pPr>
    </w:p>
    <w:p w14:paraId="7D9C98F7" w14:textId="77777777" w:rsidR="003745E9" w:rsidRPr="008725B9" w:rsidRDefault="003745E9" w:rsidP="00AE117C">
      <w:pPr>
        <w:pStyle w:val="DEMUC"/>
      </w:pPr>
    </w:p>
    <w:p w14:paraId="7BA52E5E" w14:textId="77777777" w:rsidR="003745E9" w:rsidRPr="008725B9" w:rsidRDefault="003745E9" w:rsidP="00AE117C">
      <w:pPr>
        <w:pStyle w:val="DEMUC"/>
      </w:pPr>
    </w:p>
    <w:p w14:paraId="0AF0C8E8" w14:textId="77777777" w:rsidR="003745E9" w:rsidRPr="008725B9" w:rsidRDefault="003745E9" w:rsidP="00AE117C">
      <w:pPr>
        <w:pStyle w:val="DEMUC"/>
      </w:pPr>
    </w:p>
    <w:p w14:paraId="52583064" w14:textId="77777777" w:rsidR="003745E9" w:rsidRPr="008725B9" w:rsidRDefault="003745E9" w:rsidP="00AE117C">
      <w:pPr>
        <w:pStyle w:val="DEMUC"/>
      </w:pPr>
    </w:p>
    <w:p w14:paraId="70CDD8E9" w14:textId="4F96A695" w:rsidR="003745E9" w:rsidRPr="00CD22D8" w:rsidRDefault="003745E9" w:rsidP="00CD22D8">
      <w:pPr>
        <w:pStyle w:val="DEMUC"/>
        <w:jc w:val="left"/>
        <w:rPr>
          <w:lang w:val="vi-VN"/>
        </w:rPr>
      </w:pPr>
    </w:p>
    <w:p w14:paraId="2407445A" w14:textId="77777777" w:rsidR="00314527" w:rsidRPr="008725B9" w:rsidRDefault="00314527" w:rsidP="00AE117C">
      <w:pPr>
        <w:pStyle w:val="DEMUC"/>
      </w:pPr>
      <w:bookmarkStart w:id="4" w:name="_Toc234748394"/>
      <w:r w:rsidRPr="008725B9">
        <w:lastRenderedPageBreak/>
        <w:t>Danh mục bảng biểu</w:t>
      </w:r>
      <w:bookmarkEnd w:id="4"/>
    </w:p>
    <w:p w14:paraId="48EEDA67" w14:textId="02CBE0DF" w:rsidR="00D43453" w:rsidRDefault="00FD1215" w:rsidP="00D43453">
      <w:pPr>
        <w:pStyle w:val="TableofFigures"/>
        <w:tabs>
          <w:tab w:val="right" w:leader="dot" w:pos="8778"/>
        </w:tabs>
        <w:spacing w:line="360" w:lineRule="auto"/>
        <w:rPr>
          <w:rFonts w:asciiTheme="minorHAnsi" w:eastAsiaTheme="minorEastAsia" w:hAnsiTheme="minorHAnsi"/>
          <w:noProof/>
          <w:sz w:val="22"/>
        </w:rPr>
      </w:pPr>
      <w:r>
        <w:rPr>
          <w:szCs w:val="26"/>
        </w:rPr>
        <w:fldChar w:fldCharType="begin"/>
      </w:r>
      <w:r>
        <w:rPr>
          <w:szCs w:val="26"/>
        </w:rPr>
        <w:instrText xml:space="preserve"> TOC \h \z \c "Bảng" </w:instrText>
      </w:r>
      <w:r>
        <w:rPr>
          <w:szCs w:val="26"/>
        </w:rPr>
        <w:fldChar w:fldCharType="separate"/>
      </w:r>
      <w:hyperlink w:anchor="_Toc234748208" w:history="1">
        <w:r w:rsidR="00D43453" w:rsidRPr="00E46E83">
          <w:rPr>
            <w:rStyle w:val="Hyperlink"/>
            <w:noProof/>
          </w:rPr>
          <w:t>Bảng 2.1  Bảng minh họa các phần tử HTML</w:t>
        </w:r>
        <w:r w:rsidR="00D43453">
          <w:rPr>
            <w:noProof/>
            <w:webHidden/>
          </w:rPr>
          <w:tab/>
        </w:r>
        <w:r w:rsidR="00D43453">
          <w:rPr>
            <w:noProof/>
            <w:webHidden/>
          </w:rPr>
          <w:fldChar w:fldCharType="begin"/>
        </w:r>
        <w:r w:rsidR="00D43453">
          <w:rPr>
            <w:noProof/>
            <w:webHidden/>
          </w:rPr>
          <w:instrText xml:space="preserve"> PAGEREF _Toc234748208 \h </w:instrText>
        </w:r>
        <w:r w:rsidR="00D43453">
          <w:rPr>
            <w:noProof/>
            <w:webHidden/>
          </w:rPr>
        </w:r>
        <w:r w:rsidR="00D43453">
          <w:rPr>
            <w:noProof/>
            <w:webHidden/>
          </w:rPr>
          <w:fldChar w:fldCharType="separate"/>
        </w:r>
        <w:r w:rsidR="0093746D">
          <w:rPr>
            <w:noProof/>
            <w:webHidden/>
          </w:rPr>
          <w:t>11</w:t>
        </w:r>
        <w:r w:rsidR="00D43453">
          <w:rPr>
            <w:noProof/>
            <w:webHidden/>
          </w:rPr>
          <w:fldChar w:fldCharType="end"/>
        </w:r>
      </w:hyperlink>
    </w:p>
    <w:p w14:paraId="0E3D8B4C" w14:textId="2B0664BB"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09" w:history="1">
        <w:r w:rsidR="00D43453" w:rsidRPr="00E46E83">
          <w:rPr>
            <w:rStyle w:val="Hyperlink"/>
            <w:noProof/>
          </w:rPr>
          <w:t>Bảng 2.2 Một số thẻ ngữ nghĩa trong HTML5</w:t>
        </w:r>
        <w:r w:rsidR="00D43453">
          <w:rPr>
            <w:noProof/>
            <w:webHidden/>
          </w:rPr>
          <w:tab/>
        </w:r>
        <w:r w:rsidR="00D43453">
          <w:rPr>
            <w:noProof/>
            <w:webHidden/>
          </w:rPr>
          <w:fldChar w:fldCharType="begin"/>
        </w:r>
        <w:r w:rsidR="00D43453">
          <w:rPr>
            <w:noProof/>
            <w:webHidden/>
          </w:rPr>
          <w:instrText xml:space="preserve"> PAGEREF _Toc234748209 \h </w:instrText>
        </w:r>
        <w:r w:rsidR="00D43453">
          <w:rPr>
            <w:noProof/>
            <w:webHidden/>
          </w:rPr>
        </w:r>
        <w:r w:rsidR="00D43453">
          <w:rPr>
            <w:noProof/>
            <w:webHidden/>
          </w:rPr>
          <w:fldChar w:fldCharType="separate"/>
        </w:r>
        <w:r w:rsidR="0093746D">
          <w:rPr>
            <w:noProof/>
            <w:webHidden/>
          </w:rPr>
          <w:t>11</w:t>
        </w:r>
        <w:r w:rsidR="00D43453">
          <w:rPr>
            <w:noProof/>
            <w:webHidden/>
          </w:rPr>
          <w:fldChar w:fldCharType="end"/>
        </w:r>
      </w:hyperlink>
    </w:p>
    <w:p w14:paraId="6A1588F8" w14:textId="24079AD9"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10" w:history="1">
        <w:r w:rsidR="00D43453" w:rsidRPr="00E46E83">
          <w:rPr>
            <w:rStyle w:val="Hyperlink"/>
            <w:noProof/>
          </w:rPr>
          <w:t>Bảng 2.3 Các loại bộ chọn khác nhau</w:t>
        </w:r>
        <w:r w:rsidR="00D43453">
          <w:rPr>
            <w:noProof/>
            <w:webHidden/>
          </w:rPr>
          <w:tab/>
        </w:r>
        <w:r w:rsidR="00D43453">
          <w:rPr>
            <w:noProof/>
            <w:webHidden/>
          </w:rPr>
          <w:fldChar w:fldCharType="begin"/>
        </w:r>
        <w:r w:rsidR="00D43453">
          <w:rPr>
            <w:noProof/>
            <w:webHidden/>
          </w:rPr>
          <w:instrText xml:space="preserve"> PAGEREF _Toc234748210 \h </w:instrText>
        </w:r>
        <w:r w:rsidR="00D43453">
          <w:rPr>
            <w:noProof/>
            <w:webHidden/>
          </w:rPr>
        </w:r>
        <w:r w:rsidR="00D43453">
          <w:rPr>
            <w:noProof/>
            <w:webHidden/>
          </w:rPr>
          <w:fldChar w:fldCharType="separate"/>
        </w:r>
        <w:r w:rsidR="0093746D">
          <w:rPr>
            <w:noProof/>
            <w:webHidden/>
          </w:rPr>
          <w:t>14</w:t>
        </w:r>
        <w:r w:rsidR="00D43453">
          <w:rPr>
            <w:noProof/>
            <w:webHidden/>
          </w:rPr>
          <w:fldChar w:fldCharType="end"/>
        </w:r>
      </w:hyperlink>
    </w:p>
    <w:p w14:paraId="5734924C" w14:textId="002C0B99"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11" w:history="1">
        <w:r w:rsidR="00D43453" w:rsidRPr="00E46E83">
          <w:rPr>
            <w:rStyle w:val="Hyperlink"/>
            <w:noProof/>
          </w:rPr>
          <w:t>Bảng 2.4 Một số thuộc tính CSS thường sử dụng và ý nghĩa</w:t>
        </w:r>
        <w:r w:rsidR="00D43453">
          <w:rPr>
            <w:noProof/>
            <w:webHidden/>
          </w:rPr>
          <w:tab/>
        </w:r>
        <w:r w:rsidR="00D43453">
          <w:rPr>
            <w:noProof/>
            <w:webHidden/>
          </w:rPr>
          <w:fldChar w:fldCharType="begin"/>
        </w:r>
        <w:r w:rsidR="00D43453">
          <w:rPr>
            <w:noProof/>
            <w:webHidden/>
          </w:rPr>
          <w:instrText xml:space="preserve"> PAGEREF _Toc234748211 \h </w:instrText>
        </w:r>
        <w:r w:rsidR="00D43453">
          <w:rPr>
            <w:noProof/>
            <w:webHidden/>
          </w:rPr>
        </w:r>
        <w:r w:rsidR="00D43453">
          <w:rPr>
            <w:noProof/>
            <w:webHidden/>
          </w:rPr>
          <w:fldChar w:fldCharType="separate"/>
        </w:r>
        <w:r w:rsidR="0093746D">
          <w:rPr>
            <w:noProof/>
            <w:webHidden/>
          </w:rPr>
          <w:t>15</w:t>
        </w:r>
        <w:r w:rsidR="00D43453">
          <w:rPr>
            <w:noProof/>
            <w:webHidden/>
          </w:rPr>
          <w:fldChar w:fldCharType="end"/>
        </w:r>
      </w:hyperlink>
    </w:p>
    <w:p w14:paraId="16DD3F49" w14:textId="19475768"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12" w:history="1">
        <w:r w:rsidR="00D43453" w:rsidRPr="00E46E83">
          <w:rPr>
            <w:rStyle w:val="Hyperlink"/>
            <w:noProof/>
          </w:rPr>
          <w:t>Bảng 2.5 Các điểm ngắt màn hình trong Bootstrap 5</w:t>
        </w:r>
        <w:r w:rsidR="00D43453">
          <w:rPr>
            <w:noProof/>
            <w:webHidden/>
          </w:rPr>
          <w:tab/>
        </w:r>
        <w:r w:rsidR="00D43453">
          <w:rPr>
            <w:noProof/>
            <w:webHidden/>
          </w:rPr>
          <w:fldChar w:fldCharType="begin"/>
        </w:r>
        <w:r w:rsidR="00D43453">
          <w:rPr>
            <w:noProof/>
            <w:webHidden/>
          </w:rPr>
          <w:instrText xml:space="preserve"> PAGEREF _Toc234748212 \h </w:instrText>
        </w:r>
        <w:r w:rsidR="00D43453">
          <w:rPr>
            <w:noProof/>
            <w:webHidden/>
          </w:rPr>
        </w:r>
        <w:r w:rsidR="00D43453">
          <w:rPr>
            <w:noProof/>
            <w:webHidden/>
          </w:rPr>
          <w:fldChar w:fldCharType="separate"/>
        </w:r>
        <w:r w:rsidR="0093746D">
          <w:rPr>
            <w:noProof/>
            <w:webHidden/>
          </w:rPr>
          <w:t>19</w:t>
        </w:r>
        <w:r w:rsidR="00D43453">
          <w:rPr>
            <w:noProof/>
            <w:webHidden/>
          </w:rPr>
          <w:fldChar w:fldCharType="end"/>
        </w:r>
      </w:hyperlink>
    </w:p>
    <w:p w14:paraId="40D1868C" w14:textId="155D3F0C"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13" w:history="1">
        <w:r w:rsidR="00D43453" w:rsidRPr="00E46E83">
          <w:rPr>
            <w:rStyle w:val="Hyperlink"/>
            <w:noProof/>
          </w:rPr>
          <w:t>Bảng 2.6 Bảng giao diện cơ bản</w:t>
        </w:r>
        <w:r w:rsidR="00D43453">
          <w:rPr>
            <w:noProof/>
            <w:webHidden/>
          </w:rPr>
          <w:tab/>
        </w:r>
        <w:r w:rsidR="00D43453">
          <w:rPr>
            <w:noProof/>
            <w:webHidden/>
          </w:rPr>
          <w:fldChar w:fldCharType="begin"/>
        </w:r>
        <w:r w:rsidR="00D43453">
          <w:rPr>
            <w:noProof/>
            <w:webHidden/>
          </w:rPr>
          <w:instrText xml:space="preserve"> PAGEREF _Toc234748213 \h </w:instrText>
        </w:r>
        <w:r w:rsidR="00D43453">
          <w:rPr>
            <w:noProof/>
            <w:webHidden/>
          </w:rPr>
        </w:r>
        <w:r w:rsidR="00D43453">
          <w:rPr>
            <w:noProof/>
            <w:webHidden/>
          </w:rPr>
          <w:fldChar w:fldCharType="separate"/>
        </w:r>
        <w:r w:rsidR="0093746D">
          <w:rPr>
            <w:noProof/>
            <w:webHidden/>
          </w:rPr>
          <w:t>20</w:t>
        </w:r>
        <w:r w:rsidR="00D43453">
          <w:rPr>
            <w:noProof/>
            <w:webHidden/>
          </w:rPr>
          <w:fldChar w:fldCharType="end"/>
        </w:r>
      </w:hyperlink>
    </w:p>
    <w:p w14:paraId="41237716" w14:textId="360CF184"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14" w:history="1">
        <w:r w:rsidR="00D43453" w:rsidRPr="00E46E83">
          <w:rPr>
            <w:rStyle w:val="Hyperlink"/>
            <w:noProof/>
          </w:rPr>
          <w:t>Bảng 2.7 Một số lệnh điều khiển cơ bản trong JavaScript</w:t>
        </w:r>
        <w:r w:rsidR="00D43453">
          <w:rPr>
            <w:noProof/>
            <w:webHidden/>
          </w:rPr>
          <w:tab/>
        </w:r>
        <w:r w:rsidR="00D43453">
          <w:rPr>
            <w:noProof/>
            <w:webHidden/>
          </w:rPr>
          <w:fldChar w:fldCharType="begin"/>
        </w:r>
        <w:r w:rsidR="00D43453">
          <w:rPr>
            <w:noProof/>
            <w:webHidden/>
          </w:rPr>
          <w:instrText xml:space="preserve"> PAGEREF _Toc234748214 \h </w:instrText>
        </w:r>
        <w:r w:rsidR="00D43453">
          <w:rPr>
            <w:noProof/>
            <w:webHidden/>
          </w:rPr>
        </w:r>
        <w:r w:rsidR="00D43453">
          <w:rPr>
            <w:noProof/>
            <w:webHidden/>
          </w:rPr>
          <w:fldChar w:fldCharType="separate"/>
        </w:r>
        <w:r w:rsidR="0093746D">
          <w:rPr>
            <w:noProof/>
            <w:webHidden/>
          </w:rPr>
          <w:t>23</w:t>
        </w:r>
        <w:r w:rsidR="00D43453">
          <w:rPr>
            <w:noProof/>
            <w:webHidden/>
          </w:rPr>
          <w:fldChar w:fldCharType="end"/>
        </w:r>
      </w:hyperlink>
    </w:p>
    <w:p w14:paraId="089C52C0" w14:textId="1B9D2C70"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15" w:history="1">
        <w:r w:rsidR="00D43453" w:rsidRPr="00E46E83">
          <w:rPr>
            <w:rStyle w:val="Hyperlink"/>
            <w:noProof/>
          </w:rPr>
          <w:t>Bảng 2.8  Một số phương thức DOM thường sử dụng</w:t>
        </w:r>
        <w:r w:rsidR="00D43453">
          <w:rPr>
            <w:noProof/>
            <w:webHidden/>
          </w:rPr>
          <w:tab/>
        </w:r>
        <w:r w:rsidR="00D43453">
          <w:rPr>
            <w:noProof/>
            <w:webHidden/>
          </w:rPr>
          <w:fldChar w:fldCharType="begin"/>
        </w:r>
        <w:r w:rsidR="00D43453">
          <w:rPr>
            <w:noProof/>
            <w:webHidden/>
          </w:rPr>
          <w:instrText xml:space="preserve"> PAGEREF _Toc234748215 \h </w:instrText>
        </w:r>
        <w:r w:rsidR="00D43453">
          <w:rPr>
            <w:noProof/>
            <w:webHidden/>
          </w:rPr>
        </w:r>
        <w:r w:rsidR="00D43453">
          <w:rPr>
            <w:noProof/>
            <w:webHidden/>
          </w:rPr>
          <w:fldChar w:fldCharType="separate"/>
        </w:r>
        <w:r w:rsidR="0093746D">
          <w:rPr>
            <w:noProof/>
            <w:webHidden/>
          </w:rPr>
          <w:t>24</w:t>
        </w:r>
        <w:r w:rsidR="00D43453">
          <w:rPr>
            <w:noProof/>
            <w:webHidden/>
          </w:rPr>
          <w:fldChar w:fldCharType="end"/>
        </w:r>
      </w:hyperlink>
    </w:p>
    <w:p w14:paraId="701F355D" w14:textId="6228A883"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16" w:history="1">
        <w:r w:rsidR="00D43453" w:rsidRPr="00E46E83">
          <w:rPr>
            <w:rStyle w:val="Hyperlink"/>
            <w:noProof/>
          </w:rPr>
          <w:t>Bảng 2.9 Một số thuộc tính DOM thường sử dụng</w:t>
        </w:r>
        <w:r w:rsidR="00D43453">
          <w:rPr>
            <w:noProof/>
            <w:webHidden/>
          </w:rPr>
          <w:tab/>
        </w:r>
        <w:r w:rsidR="00D43453">
          <w:rPr>
            <w:noProof/>
            <w:webHidden/>
          </w:rPr>
          <w:fldChar w:fldCharType="begin"/>
        </w:r>
        <w:r w:rsidR="00D43453">
          <w:rPr>
            <w:noProof/>
            <w:webHidden/>
          </w:rPr>
          <w:instrText xml:space="preserve"> PAGEREF _Toc234748216 \h </w:instrText>
        </w:r>
        <w:r w:rsidR="00D43453">
          <w:rPr>
            <w:noProof/>
            <w:webHidden/>
          </w:rPr>
        </w:r>
        <w:r w:rsidR="00D43453">
          <w:rPr>
            <w:noProof/>
            <w:webHidden/>
          </w:rPr>
          <w:fldChar w:fldCharType="separate"/>
        </w:r>
        <w:r w:rsidR="0093746D">
          <w:rPr>
            <w:noProof/>
            <w:webHidden/>
          </w:rPr>
          <w:t>24</w:t>
        </w:r>
        <w:r w:rsidR="00D43453">
          <w:rPr>
            <w:noProof/>
            <w:webHidden/>
          </w:rPr>
          <w:fldChar w:fldCharType="end"/>
        </w:r>
      </w:hyperlink>
    </w:p>
    <w:p w14:paraId="784F11AA" w14:textId="3A0837A1" w:rsidR="00D43453" w:rsidRDefault="0034543D" w:rsidP="00D43453">
      <w:pPr>
        <w:pStyle w:val="TableofFigures"/>
        <w:tabs>
          <w:tab w:val="right" w:leader="dot" w:pos="8778"/>
        </w:tabs>
        <w:spacing w:line="360" w:lineRule="auto"/>
        <w:rPr>
          <w:rFonts w:asciiTheme="minorHAnsi" w:eastAsiaTheme="minorEastAsia" w:hAnsiTheme="minorHAnsi"/>
          <w:noProof/>
          <w:sz w:val="22"/>
        </w:rPr>
      </w:pPr>
      <w:hyperlink w:anchor="_Toc234748217" w:history="1">
        <w:r w:rsidR="00D43453" w:rsidRPr="00E46E83">
          <w:rPr>
            <w:rStyle w:val="Hyperlink"/>
            <w:noProof/>
          </w:rPr>
          <w:t>Bảng 3.1 Bảng thành phần webiste</w:t>
        </w:r>
        <w:r w:rsidR="00D43453">
          <w:rPr>
            <w:noProof/>
            <w:webHidden/>
          </w:rPr>
          <w:tab/>
        </w:r>
        <w:r w:rsidR="00D43453">
          <w:rPr>
            <w:noProof/>
            <w:webHidden/>
          </w:rPr>
          <w:fldChar w:fldCharType="begin"/>
        </w:r>
        <w:r w:rsidR="00D43453">
          <w:rPr>
            <w:noProof/>
            <w:webHidden/>
          </w:rPr>
          <w:instrText xml:space="preserve"> PAGEREF _Toc234748217 \h </w:instrText>
        </w:r>
        <w:r w:rsidR="00D43453">
          <w:rPr>
            <w:noProof/>
            <w:webHidden/>
          </w:rPr>
        </w:r>
        <w:r w:rsidR="00D43453">
          <w:rPr>
            <w:noProof/>
            <w:webHidden/>
          </w:rPr>
          <w:fldChar w:fldCharType="separate"/>
        </w:r>
        <w:r w:rsidR="0093746D">
          <w:rPr>
            <w:noProof/>
            <w:webHidden/>
          </w:rPr>
          <w:t>35</w:t>
        </w:r>
        <w:r w:rsidR="00D43453">
          <w:rPr>
            <w:noProof/>
            <w:webHidden/>
          </w:rPr>
          <w:fldChar w:fldCharType="end"/>
        </w:r>
      </w:hyperlink>
    </w:p>
    <w:p w14:paraId="36132F50" w14:textId="6D17E666" w:rsidR="00D840FB" w:rsidRPr="008725B9" w:rsidRDefault="00FD1215" w:rsidP="00D43453">
      <w:pPr>
        <w:pStyle w:val="noidung"/>
        <w:rPr>
          <w:szCs w:val="26"/>
        </w:rPr>
      </w:pPr>
      <w:r>
        <w:rPr>
          <w:szCs w:val="26"/>
        </w:rPr>
        <w:fldChar w:fldCharType="end"/>
      </w:r>
      <w:r w:rsidRPr="008725B9">
        <w:rPr>
          <w:noProof/>
          <w:szCs w:val="26"/>
        </w:rPr>
        <w:t xml:space="preserve"> </w:t>
      </w:r>
    </w:p>
    <w:p w14:paraId="190AE9AE" w14:textId="77777777" w:rsidR="0002381A" w:rsidRPr="008725B9" w:rsidRDefault="0002381A" w:rsidP="00AE117C">
      <w:pPr>
        <w:pStyle w:val="DEMUC"/>
      </w:pPr>
    </w:p>
    <w:p w14:paraId="52B374FA" w14:textId="77777777" w:rsidR="00D840FB" w:rsidRPr="008725B9" w:rsidRDefault="00D840FB" w:rsidP="00AE117C">
      <w:pPr>
        <w:pStyle w:val="DEMUC"/>
        <w:sectPr w:rsidR="00D840FB" w:rsidRPr="008725B9" w:rsidSect="00A6023F">
          <w:footerReference w:type="default" r:id="rId9"/>
          <w:pgSz w:w="11907" w:h="16840" w:code="9"/>
          <w:pgMar w:top="1134" w:right="1134" w:bottom="1134" w:left="1985" w:header="680" w:footer="680" w:gutter="0"/>
          <w:pgNumType w:fmt="lowerRoman" w:start="1"/>
          <w:cols w:space="720"/>
          <w:docGrid w:linePitch="381"/>
        </w:sectPr>
      </w:pPr>
    </w:p>
    <w:p w14:paraId="499B8093" w14:textId="77777777" w:rsidR="00314527" w:rsidRPr="003F3646" w:rsidRDefault="003F3646" w:rsidP="009F6042">
      <w:pPr>
        <w:pStyle w:val="Heading1"/>
        <w:spacing w:before="0" w:after="0"/>
        <w:rPr>
          <w:szCs w:val="30"/>
        </w:rPr>
      </w:pPr>
      <w:bookmarkStart w:id="5" w:name="_Toc234748395"/>
      <w:r w:rsidRPr="003F3646">
        <w:rPr>
          <w:szCs w:val="30"/>
        </w:rPr>
        <w:lastRenderedPageBreak/>
        <w:t>TỔNG QUAN NGhIÊN CỨU</w:t>
      </w:r>
      <w:bookmarkEnd w:id="5"/>
    </w:p>
    <w:p w14:paraId="6DA05480" w14:textId="77777777" w:rsidR="00BB5AE4" w:rsidRPr="008725B9" w:rsidRDefault="007950DA" w:rsidP="00BB5AE4">
      <w:pPr>
        <w:pStyle w:val="Heading2"/>
        <w:spacing w:before="0" w:after="0"/>
        <w:jc w:val="both"/>
        <w:rPr>
          <w:sz w:val="26"/>
        </w:rPr>
      </w:pPr>
      <w:bookmarkStart w:id="6" w:name="_Toc234748396"/>
      <w:r w:rsidRPr="008725B9">
        <w:rPr>
          <w:sz w:val="26"/>
        </w:rPr>
        <w:t>Đặt vấn đề</w:t>
      </w:r>
      <w:bookmarkEnd w:id="6"/>
    </w:p>
    <w:p w14:paraId="3AD6AF2E" w14:textId="77777777" w:rsidR="009F6042" w:rsidRPr="008725B9" w:rsidRDefault="009F6042" w:rsidP="00C94398">
      <w:pPr>
        <w:pStyle w:val="NormalWeb"/>
        <w:spacing w:before="0" w:beforeAutospacing="0" w:after="0" w:afterAutospacing="0" w:line="360" w:lineRule="auto"/>
        <w:ind w:firstLine="720"/>
        <w:jc w:val="both"/>
        <w:rPr>
          <w:sz w:val="26"/>
          <w:szCs w:val="26"/>
        </w:rPr>
      </w:pPr>
      <w:r w:rsidRPr="008725B9">
        <w:rPr>
          <w:sz w:val="26"/>
          <w:szCs w:val="26"/>
        </w:rPr>
        <w:t>Trong kỷ nguyên số hóa hiện nay, cuộc Cách mạng Công nghiệp 4.0 đã và đang thay đổi sâu sắc mọi mặt của đời sống xã hội, trong đó có thói quen mua sắm của người tiêu dùng. Thương mại điện tử không còn là một khái niệm xa lạ mà đã trở thành một phần thiết yếu, phát triển với tốc độ vượt bậc. Thay vì phải dành thời gian di chuyển đến các cửa hàng truyền thống, người tiêu dùng ngày nay, đặc biệt là giới trẻ, có xu hướng ưu tiên việc lựa chọn, so sánh và mua sắm hàng hóa trực tuyến ngay tại nhà nhờ vào sự tiện lợi, nhanh chóng và đa dạng về mẫu mã.</w:t>
      </w:r>
    </w:p>
    <w:p w14:paraId="590B5B24" w14:textId="77777777" w:rsidR="009F6042" w:rsidRPr="008725B9" w:rsidRDefault="009F6042" w:rsidP="00C94398">
      <w:pPr>
        <w:pStyle w:val="NormalWeb"/>
        <w:spacing w:before="0" w:beforeAutospacing="0" w:after="0" w:afterAutospacing="0" w:line="360" w:lineRule="auto"/>
        <w:ind w:firstLine="720"/>
        <w:jc w:val="both"/>
        <w:rPr>
          <w:sz w:val="26"/>
          <w:szCs w:val="26"/>
        </w:rPr>
      </w:pPr>
      <w:r w:rsidRPr="008725B9">
        <w:rPr>
          <w:sz w:val="26"/>
          <w:szCs w:val="26"/>
        </w:rPr>
        <w:t>Trong số các mặt hàng kinh doanh trực tuyến, ngành thời trang và quần áo luôn dẫn đầu về nhu cầu và tốc độ tăng trưởng. Thời trang không chỉ đơn thuần là nhu cầu thiết yếu mà còn là công cụ để cá nhân khẳng định phong cách và cá tính riêng. Tuy nhiên, sự bùng nổ của các cửa hàng thời trang trực tuyến cũng đặt ra những thách thức lớn. Người tiêu dùng ngày càng trở nên khắt khe hơn; họ không chỉ quan tâm đến chất lượng sản phẩm mà còn yêu cầu một trải nghiệm mua sắm mượt mượt mà, giao diện website trực quan, dễ sử dụng, hệ thống tìm kiếm thông minh, giỏ hàng tiện lợi và quy trình thanh toán an toàn, nhanh chóng.</w:t>
      </w:r>
    </w:p>
    <w:p w14:paraId="23B44F58" w14:textId="77777777" w:rsidR="009F6042" w:rsidRPr="008725B9" w:rsidRDefault="009F6042" w:rsidP="00C94398">
      <w:pPr>
        <w:pStyle w:val="NormalWeb"/>
        <w:spacing w:before="0" w:beforeAutospacing="0" w:after="0" w:afterAutospacing="0" w:line="360" w:lineRule="auto"/>
        <w:ind w:firstLine="720"/>
        <w:jc w:val="both"/>
        <w:rPr>
          <w:sz w:val="26"/>
          <w:szCs w:val="26"/>
        </w:rPr>
      </w:pPr>
      <w:r w:rsidRPr="008725B9">
        <w:rPr>
          <w:sz w:val="26"/>
          <w:szCs w:val="26"/>
        </w:rPr>
        <w:t>Đối với các thương hiệu thời trang mới hoặc các cửa hàng bán lẻ, việc sở hữu một website bán hàng trực tuyến riêng biệt, độc lập là một yếu tố sống còn. Website không chỉ là kênh phân phối sản phẩm hiệu quả, giúp tiết kiệm chi phí vận hành mặt bằng, mở rộng phạm vi tiếp cận khách hàng không giới hạn địa lý, mà còn là bộ mặt thương hiệu, giúp doanh nghiệp xây dựng uy tín và quản lý dữ liệu khách hàng một cách chuyên nghiệp.</w:t>
      </w:r>
    </w:p>
    <w:p w14:paraId="647B154E" w14:textId="021B1C8D" w:rsidR="00BB5AE4" w:rsidRPr="00F81BEC" w:rsidRDefault="009F6042" w:rsidP="00F81BEC">
      <w:pPr>
        <w:pStyle w:val="NormalWeb"/>
        <w:spacing w:before="0" w:beforeAutospacing="0" w:after="0" w:afterAutospacing="0" w:line="360" w:lineRule="auto"/>
        <w:ind w:firstLine="720"/>
        <w:jc w:val="both"/>
        <w:rPr>
          <w:sz w:val="26"/>
          <w:szCs w:val="26"/>
        </w:rPr>
      </w:pPr>
      <w:r w:rsidRPr="008725B9">
        <w:rPr>
          <w:sz w:val="26"/>
          <w:szCs w:val="26"/>
        </w:rPr>
        <w:t>Nhận thức được tầm quan trọng của công nghệ web trong kinh doanh thời trang hiện đại, cùng với những kiến thức đã được tích lũy trong môn học Thiết kế Web tại Trường Kỹ thuật và Công nghệ – Đại học Trà Vinh, em đã quyết định lựa chọn đề t</w:t>
      </w:r>
      <w:r w:rsidR="00AC702C">
        <w:rPr>
          <w:sz w:val="26"/>
          <w:szCs w:val="26"/>
        </w:rPr>
        <w:t>ài</w:t>
      </w:r>
      <w:r w:rsidRPr="008725B9">
        <w:rPr>
          <w:sz w:val="26"/>
          <w:szCs w:val="26"/>
        </w:rPr>
        <w:t xml:space="preserve"> </w:t>
      </w:r>
      <w:r w:rsidR="00614182">
        <w:rPr>
          <w:bCs/>
          <w:sz w:val="26"/>
          <w:szCs w:val="26"/>
          <w:lang w:val="vi-VN"/>
        </w:rPr>
        <w:t>“</w:t>
      </w:r>
      <w:r w:rsidRPr="008725B9">
        <w:rPr>
          <w:bCs/>
          <w:sz w:val="26"/>
          <w:szCs w:val="26"/>
        </w:rPr>
        <w:t xml:space="preserve">Thiết kế và xây dựng website </w:t>
      </w:r>
      <w:r w:rsidR="00AB1A58">
        <w:rPr>
          <w:bCs/>
          <w:sz w:val="26"/>
          <w:szCs w:val="26"/>
        </w:rPr>
        <w:t>thời</w:t>
      </w:r>
      <w:r w:rsidR="00AB1A58">
        <w:rPr>
          <w:bCs/>
          <w:sz w:val="26"/>
          <w:szCs w:val="26"/>
          <w:lang w:val="vi-VN"/>
        </w:rPr>
        <w:t xml:space="preserve"> trang </w:t>
      </w:r>
      <w:r w:rsidRPr="008725B9">
        <w:rPr>
          <w:bCs/>
          <w:sz w:val="26"/>
          <w:szCs w:val="26"/>
        </w:rPr>
        <w:t>Casedle Store</w:t>
      </w:r>
      <w:r w:rsidR="00614182">
        <w:rPr>
          <w:bCs/>
          <w:sz w:val="26"/>
          <w:szCs w:val="26"/>
          <w:lang w:val="vi-VN"/>
        </w:rPr>
        <w:t>”</w:t>
      </w:r>
      <w:r w:rsidRPr="008725B9">
        <w:rPr>
          <w:sz w:val="26"/>
          <w:szCs w:val="26"/>
        </w:rPr>
        <w:t xml:space="preserve"> làm đồ án môn học của mình. Đề tài này được thực hiện nhằm mục đích ứng dụng các công nghệ lập trình web để xây dựng một hệ thống mua sắm trực tuyến hoàn chỉnh, tối ưu</w:t>
      </w:r>
      <w:r w:rsidR="004945DF" w:rsidRPr="008725B9">
        <w:rPr>
          <w:sz w:val="26"/>
          <w:szCs w:val="26"/>
        </w:rPr>
        <w:t xml:space="preserve"> trải nghiệm người dùng </w:t>
      </w:r>
      <w:r w:rsidRPr="008725B9">
        <w:rPr>
          <w:sz w:val="26"/>
          <w:szCs w:val="26"/>
        </w:rPr>
        <w:t>và giải quyết bài toán quản lý bán hàng hiệu quả cho cửa hàng</w:t>
      </w:r>
      <w:r w:rsidR="00F81BEC">
        <w:rPr>
          <w:sz w:val="26"/>
          <w:szCs w:val="26"/>
        </w:rPr>
        <w:t xml:space="preserve">. </w:t>
      </w:r>
      <w:r w:rsidR="00F81BEC" w:rsidRPr="00F81BEC">
        <w:rPr>
          <w:sz w:val="26"/>
          <w:szCs w:val="26"/>
        </w:rPr>
        <w:t xml:space="preserve">Vì vậy, đề tài tập trung nghiên cứu và triển khai website CASEDLE STORE nhằm đáp ứng các yêu cầu cơ bản của một hệ thống </w:t>
      </w:r>
      <w:r w:rsidR="00F81BEC">
        <w:rPr>
          <w:sz w:val="26"/>
          <w:szCs w:val="26"/>
        </w:rPr>
        <w:t>thời trang</w:t>
      </w:r>
      <w:r w:rsidR="00F81BEC" w:rsidRPr="00F81BEC">
        <w:rPr>
          <w:sz w:val="26"/>
          <w:szCs w:val="26"/>
        </w:rPr>
        <w:t xml:space="preserve"> trực tuyến hiện đại.</w:t>
      </w:r>
    </w:p>
    <w:p w14:paraId="60ED4D0A" w14:textId="77777777" w:rsidR="00AC1BFF" w:rsidRPr="008725B9" w:rsidRDefault="007950DA" w:rsidP="00AC1BFF">
      <w:pPr>
        <w:pStyle w:val="Heading2"/>
        <w:spacing w:before="0" w:after="0"/>
        <w:rPr>
          <w:sz w:val="26"/>
        </w:rPr>
      </w:pPr>
      <w:bookmarkStart w:id="7" w:name="_Toc234748397"/>
      <w:r w:rsidRPr="008725B9">
        <w:rPr>
          <w:sz w:val="26"/>
        </w:rPr>
        <w:lastRenderedPageBreak/>
        <w:t>Mục tiêu nghiên cứu</w:t>
      </w:r>
      <w:bookmarkEnd w:id="7"/>
    </w:p>
    <w:p w14:paraId="0AB17491" w14:textId="77777777" w:rsidR="00AC1BFF" w:rsidRPr="008725B9" w:rsidRDefault="00AC1BFF" w:rsidP="00BB5AE4">
      <w:pPr>
        <w:pStyle w:val="Heading3"/>
        <w:spacing w:before="0" w:after="0"/>
        <w:jc w:val="both"/>
        <w:rPr>
          <w:szCs w:val="26"/>
        </w:rPr>
      </w:pPr>
      <w:bookmarkStart w:id="8" w:name="_Toc234748398"/>
      <w:r w:rsidRPr="008725B9">
        <w:rPr>
          <w:szCs w:val="26"/>
        </w:rPr>
        <w:t>Mục tiêu tổng quát</w:t>
      </w:r>
      <w:bookmarkEnd w:id="8"/>
    </w:p>
    <w:p w14:paraId="54D1A2C9" w14:textId="77777777" w:rsidR="00AC1BFF" w:rsidRPr="008725B9" w:rsidRDefault="00AC1BFF" w:rsidP="00C94398">
      <w:pPr>
        <w:pStyle w:val="isselectedend"/>
        <w:spacing w:before="0" w:beforeAutospacing="0" w:after="0" w:afterAutospacing="0" w:line="360" w:lineRule="auto"/>
        <w:ind w:firstLine="720"/>
        <w:jc w:val="both"/>
        <w:rPr>
          <w:sz w:val="26"/>
          <w:szCs w:val="26"/>
        </w:rPr>
      </w:pPr>
      <w:r w:rsidRPr="008725B9">
        <w:rPr>
          <w:sz w:val="26"/>
          <w:szCs w:val="26"/>
        </w:rPr>
        <w:t xml:space="preserve">Mục tiêu tổng quát của đề tài là thiết kế và xây dựng website bán quần áo trực tuyến </w:t>
      </w:r>
      <w:r w:rsidRPr="008725B9">
        <w:rPr>
          <w:rStyle w:val="Strong"/>
          <w:b w:val="0"/>
          <w:sz w:val="26"/>
          <w:szCs w:val="26"/>
        </w:rPr>
        <w:t>CASEDLE STORE</w:t>
      </w:r>
      <w:r w:rsidRPr="008725B9">
        <w:rPr>
          <w:b/>
          <w:sz w:val="26"/>
          <w:szCs w:val="26"/>
        </w:rPr>
        <w:t xml:space="preserve"> </w:t>
      </w:r>
      <w:r w:rsidRPr="008725B9">
        <w:rPr>
          <w:sz w:val="26"/>
          <w:szCs w:val="26"/>
        </w:rPr>
        <w:t>nhằm ứng dụng các kiến thức đã học về thiết kế và phát triển website vào thực tiễn, đồng thời xây dựng một hệ thống thương mại điện tử hỗ trợ hoạt động kinh doanh và quản lý cửa hàng quần áo một cách hiệu quả.</w:t>
      </w:r>
    </w:p>
    <w:p w14:paraId="095ED722" w14:textId="77777777" w:rsidR="00AC1BFF" w:rsidRPr="008725B9" w:rsidRDefault="00AC1BFF" w:rsidP="00C94398">
      <w:pPr>
        <w:pStyle w:val="isselectedend"/>
        <w:spacing w:before="0" w:beforeAutospacing="0" w:after="0" w:afterAutospacing="0" w:line="360" w:lineRule="auto"/>
        <w:ind w:firstLine="720"/>
        <w:jc w:val="both"/>
        <w:rPr>
          <w:sz w:val="26"/>
          <w:szCs w:val="26"/>
        </w:rPr>
      </w:pPr>
      <w:r w:rsidRPr="008725B9">
        <w:rPr>
          <w:sz w:val="26"/>
          <w:szCs w:val="26"/>
        </w:rPr>
        <w:t xml:space="preserve">Website được xây dựng theo định hướng hiện đại, chú trọng đến trải nghiệm người dùng (UI/UX) với giao diện trực quan, thân thiện, dễ sử </w:t>
      </w:r>
      <w:r w:rsidR="00BB5AE4" w:rsidRPr="008725B9">
        <w:rPr>
          <w:sz w:val="26"/>
          <w:szCs w:val="26"/>
        </w:rPr>
        <w:t xml:space="preserve">dụng </w:t>
      </w:r>
      <w:r w:rsidRPr="008725B9">
        <w:rPr>
          <w:sz w:val="26"/>
          <w:szCs w:val="26"/>
        </w:rPr>
        <w:t>để đảm bảo khả năng hiển thị và tương thích tr</w:t>
      </w:r>
      <w:r w:rsidR="00BB5AE4" w:rsidRPr="008725B9">
        <w:rPr>
          <w:sz w:val="26"/>
          <w:szCs w:val="26"/>
        </w:rPr>
        <w:t xml:space="preserve">ên nhiều thiết bị như máy tính, </w:t>
      </w:r>
      <w:r w:rsidRPr="008725B9">
        <w:rPr>
          <w:sz w:val="26"/>
          <w:szCs w:val="26"/>
        </w:rPr>
        <w:t>và điện thoại thông minh. Hệ thống cung cấp đầy đủ các chức năng của một website bán hàng trực tuyến, bao gồm đăng ký và đăng nhập tài khoản, quản lý thông tin cá nhân, phân loại và tìm kiếm sản phẩm, lọc s</w:t>
      </w:r>
      <w:r w:rsidR="00BB5AE4" w:rsidRPr="008725B9">
        <w:rPr>
          <w:sz w:val="26"/>
          <w:szCs w:val="26"/>
        </w:rPr>
        <w:t>ản phẩm theo danh mục</w:t>
      </w:r>
      <w:r w:rsidRPr="008725B9">
        <w:rPr>
          <w:sz w:val="26"/>
          <w:szCs w:val="26"/>
        </w:rPr>
        <w:t>, xem chi tiết sản phẩm, quản lý sản phẩm, danh mục, khách hàng và đơn hàng dành cho quản trị viên. Bên cạnh đó, website còn tích hợp các chức năng hiển thị sản phẩm mới, sản phẩm nổi bật, sản phẩm liên quan, nhằm hỗ trợ quá trình kinh doanh hiệu quả hơn.</w:t>
      </w:r>
    </w:p>
    <w:p w14:paraId="166FEC3A" w14:textId="77777777" w:rsidR="00AC1BFF" w:rsidRPr="008725B9" w:rsidRDefault="00AC1BFF" w:rsidP="00C94398">
      <w:pPr>
        <w:pStyle w:val="isselectedend"/>
        <w:spacing w:before="0" w:beforeAutospacing="0" w:after="0" w:afterAutospacing="0" w:line="360" w:lineRule="auto"/>
        <w:ind w:firstLine="720"/>
        <w:jc w:val="both"/>
        <w:rPr>
          <w:sz w:val="26"/>
          <w:szCs w:val="26"/>
        </w:rPr>
      </w:pPr>
      <w:r w:rsidRPr="008725B9">
        <w:rPr>
          <w:sz w:val="26"/>
          <w:szCs w:val="26"/>
        </w:rPr>
        <w:t xml:space="preserve">Về mặt công nghệ, hệ thống được phát triển bằng </w:t>
      </w:r>
      <w:r w:rsidR="00BB5AE4" w:rsidRPr="008725B9">
        <w:rPr>
          <w:rStyle w:val="Strong"/>
          <w:b w:val="0"/>
          <w:sz w:val="26"/>
          <w:szCs w:val="26"/>
        </w:rPr>
        <w:t>HTML, CSS</w:t>
      </w:r>
      <w:r w:rsidRPr="008725B9">
        <w:rPr>
          <w:rStyle w:val="Strong"/>
          <w:b w:val="0"/>
          <w:sz w:val="26"/>
          <w:szCs w:val="26"/>
        </w:rPr>
        <w:t>, JavaScript (ES6)</w:t>
      </w:r>
      <w:r w:rsidRPr="008725B9">
        <w:rPr>
          <w:b/>
          <w:sz w:val="26"/>
          <w:szCs w:val="26"/>
        </w:rPr>
        <w:t xml:space="preserve"> </w:t>
      </w:r>
      <w:r w:rsidRPr="008725B9">
        <w:rPr>
          <w:sz w:val="26"/>
          <w:szCs w:val="26"/>
        </w:rPr>
        <w:t xml:space="preserve">và </w:t>
      </w:r>
      <w:r w:rsidRPr="008725B9">
        <w:rPr>
          <w:rStyle w:val="Strong"/>
          <w:b w:val="0"/>
          <w:sz w:val="26"/>
          <w:szCs w:val="26"/>
        </w:rPr>
        <w:t>Bootstrap 5</w:t>
      </w:r>
      <w:r w:rsidRPr="008725B9">
        <w:rPr>
          <w:sz w:val="26"/>
          <w:szCs w:val="26"/>
        </w:rPr>
        <w:t xml:space="preserve"> để xây dựng giao diện người dùng (Frontend</w:t>
      </w:r>
      <w:r w:rsidR="00BB5AE4" w:rsidRPr="008725B9">
        <w:rPr>
          <w:sz w:val="26"/>
          <w:szCs w:val="26"/>
        </w:rPr>
        <w:t>)</w:t>
      </w:r>
      <w:r w:rsidRPr="008725B9">
        <w:rPr>
          <w:sz w:val="26"/>
          <w:szCs w:val="26"/>
        </w:rPr>
        <w:t xml:space="preserve">. </w:t>
      </w:r>
      <w:r w:rsidR="00BB5AE4" w:rsidRPr="008725B9">
        <w:rPr>
          <w:sz w:val="26"/>
          <w:szCs w:val="26"/>
        </w:rPr>
        <w:t>Đ</w:t>
      </w:r>
      <w:r w:rsidRPr="008725B9">
        <w:rPr>
          <w:sz w:val="26"/>
          <w:szCs w:val="26"/>
        </w:rPr>
        <w:t>ồng thời áp dụng các kỹ thuật kiểm tra dữ liệu đầu vào (Validation), phân trang (Pagination), tìm kiếm và lọc dữ liệu nhằm nâng cao hiệu năng, tính bảo mật và trải nghiệm người dùng.</w:t>
      </w:r>
    </w:p>
    <w:p w14:paraId="5EC61B60" w14:textId="0E73CD93" w:rsidR="00AC1BFF" w:rsidRPr="00CD5251" w:rsidRDefault="00AC1BFF" w:rsidP="00C94398">
      <w:pPr>
        <w:pStyle w:val="NormalWeb"/>
        <w:spacing w:before="0" w:beforeAutospacing="0" w:after="0" w:afterAutospacing="0" w:line="360" w:lineRule="auto"/>
        <w:ind w:firstLine="720"/>
        <w:jc w:val="both"/>
        <w:rPr>
          <w:sz w:val="26"/>
          <w:szCs w:val="26"/>
        </w:rPr>
      </w:pPr>
      <w:r w:rsidRPr="008725B9">
        <w:rPr>
          <w:sz w:val="26"/>
          <w:szCs w:val="26"/>
        </w:rPr>
        <w:t>Thông qua việc thực hiện đề tài, sinh viên có cơ hội vận dụng các kiến thức về phân tích yêu cầu, thiết kế giao diện, xây dựng cơ sở dữ liệu, lập trình giao diện và xử lý nghiệp vụ, từ đó hoàn thiện quy trình phát triển một website thương mại điện tử hoàn chỉnh, đáp ứng nhu cầu thực tế và nâng cao kỹ năng chuyên môn trong lĩnh vực phát triển ứng dụng web.</w:t>
      </w:r>
      <w:r w:rsidR="00CD5251">
        <w:rPr>
          <w:sz w:val="26"/>
          <w:szCs w:val="26"/>
        </w:rPr>
        <w:t xml:space="preserve"> Q</w:t>
      </w:r>
      <w:r w:rsidR="00CD5251" w:rsidRPr="00CD5251">
        <w:rPr>
          <w:sz w:val="26"/>
          <w:szCs w:val="26"/>
        </w:rPr>
        <w:t>ua việc triển khai website, đề tài không chỉ giúp củng cố kiến thức chuyên môn về phát triển ứng dụng web mà còn tạo ra một mô hình website thương mại điện tử có thể tiếp tục mở rộng trong tương lai, phục vụ cho nhu cầu quảng bá và kinh doanh sản phẩm thời trang của CASEDLE STORE.</w:t>
      </w:r>
    </w:p>
    <w:p w14:paraId="71151574" w14:textId="77777777" w:rsidR="00202FD6" w:rsidRPr="008725B9" w:rsidRDefault="00202FD6" w:rsidP="00202FD6">
      <w:pPr>
        <w:pStyle w:val="Heading3"/>
        <w:spacing w:before="0" w:after="0"/>
        <w:rPr>
          <w:szCs w:val="26"/>
        </w:rPr>
      </w:pPr>
      <w:bookmarkStart w:id="9" w:name="_Toc234748399"/>
      <w:r w:rsidRPr="008725B9">
        <w:rPr>
          <w:szCs w:val="26"/>
        </w:rPr>
        <w:t>Mục tiêu chi tiết</w:t>
      </w:r>
      <w:bookmarkEnd w:id="9"/>
    </w:p>
    <w:p w14:paraId="50E4EC57" w14:textId="77777777" w:rsidR="00202FD6" w:rsidRPr="008725B9" w:rsidRDefault="00202FD6" w:rsidP="00202FD6">
      <w:pPr>
        <w:spacing w:after="0" w:line="360" w:lineRule="auto"/>
        <w:jc w:val="both"/>
        <w:rPr>
          <w:rFonts w:eastAsia="Times New Roman" w:cs="Times New Roman"/>
          <w:szCs w:val="26"/>
        </w:rPr>
      </w:pPr>
      <w:r w:rsidRPr="008725B9">
        <w:rPr>
          <w:rFonts w:eastAsia="Times New Roman" w:cs="Times New Roman"/>
          <w:szCs w:val="26"/>
        </w:rPr>
        <w:t>Để đạt được mục tiêu tổng quát, đề tài hướng đến 10 mục tiêu cụ thể sau:</w:t>
      </w:r>
    </w:p>
    <w:p w14:paraId="794BA057" w14:textId="77777777" w:rsidR="00202FD6" w:rsidRPr="008725B9" w:rsidRDefault="00202FD6" w:rsidP="00202FD6">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t>Khảo sát và phân tích yêu cầu của website bán quần áo trực tuyến CASEDLE STORE.</w:t>
      </w:r>
    </w:p>
    <w:p w14:paraId="65532888" w14:textId="77777777" w:rsidR="00B73A41" w:rsidRPr="008725B9" w:rsidRDefault="00202FD6" w:rsidP="00B73A41">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lastRenderedPageBreak/>
        <w:t>Thiết kế giao diện website theo phong cách hiện đại, trực quan, thân thiện với người dùng và tương thích trên nhiều thiết bị.</w:t>
      </w:r>
    </w:p>
    <w:p w14:paraId="4246DE12" w14:textId="77777777" w:rsidR="00202FD6" w:rsidRPr="008725B9" w:rsidRDefault="00202FD6" w:rsidP="00B73A41">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t>Xây dựng các trang chức năng như Trang chủ, Giới thiệu, Sản phẩm, Chi tiết sản phẩm, Liên hệ và các trang quản lý.</w:t>
      </w:r>
    </w:p>
    <w:p w14:paraId="33C22B43" w14:textId="77777777" w:rsidR="00202FD6" w:rsidRPr="008725B9" w:rsidRDefault="00202FD6" w:rsidP="00202FD6">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t>Xây dựng chức năng hiển thị danh mục sản phẩm, sản phẩm mới, sản phẩm nổi bật và sản phẩm liên quan.</w:t>
      </w:r>
    </w:p>
    <w:p w14:paraId="3B027132" w14:textId="77777777" w:rsidR="00202FD6" w:rsidRPr="008725B9" w:rsidRDefault="00202FD6" w:rsidP="00202FD6">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t>Xây dựng chức năng tìm kiếm và lọc sản phẩm theo danh mục nhằm giúp người dùng dễ dàng tìm kiếm sản phẩm mong muốn.</w:t>
      </w:r>
    </w:p>
    <w:p w14:paraId="67BD6C6B" w14:textId="77777777" w:rsidR="00202FD6" w:rsidRPr="008725B9" w:rsidRDefault="00202FD6" w:rsidP="00202FD6">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t>Xây dựng chức năng xem chi tiết sản phẩm với đầy đủ thông tin như hình ảnh, tên sản phẩm, giá bán và mô tả.</w:t>
      </w:r>
    </w:p>
    <w:p w14:paraId="68F53C3B" w14:textId="77777777" w:rsidR="00202FD6" w:rsidRPr="008725B9" w:rsidRDefault="00202FD6" w:rsidP="00202FD6">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t>Thiết kế giao diện quản trị hỗ trợ quản lý sản phẩm, danh mục, khách hàng và đơn hàng.</w:t>
      </w:r>
    </w:p>
    <w:p w14:paraId="23148AD6" w14:textId="77777777" w:rsidR="00202FD6" w:rsidRPr="008725B9" w:rsidRDefault="00572E86" w:rsidP="00202FD6">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t>Áp dụng các công nghệ HTML, CSS</w:t>
      </w:r>
      <w:r w:rsidR="00202FD6" w:rsidRPr="008725B9">
        <w:rPr>
          <w:rFonts w:eastAsia="Times New Roman" w:cs="Times New Roman"/>
          <w:szCs w:val="26"/>
        </w:rPr>
        <w:t>, JavaScript (ES6) và Bootstrap 5 để xây dựng giao diện và xử lý các tương tác trên website.</w:t>
      </w:r>
    </w:p>
    <w:p w14:paraId="661F00B1" w14:textId="77777777" w:rsidR="00202FD6" w:rsidRPr="008725B9" w:rsidRDefault="00202FD6" w:rsidP="00202FD6">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t>Áp dụng kỹ thuật Responsive Web Design, Validation, Pagination và hiệu ứng JavaScript nhằm nâng cao trải nghiệm người dùng.</w:t>
      </w:r>
    </w:p>
    <w:p w14:paraId="4E6A750B" w14:textId="77777777" w:rsidR="009F6042" w:rsidRPr="008725B9" w:rsidRDefault="00202FD6" w:rsidP="00202FD6">
      <w:pPr>
        <w:pStyle w:val="ListParagraph"/>
        <w:numPr>
          <w:ilvl w:val="0"/>
          <w:numId w:val="25"/>
        </w:numPr>
        <w:spacing w:after="0" w:line="360" w:lineRule="auto"/>
        <w:jc w:val="both"/>
        <w:rPr>
          <w:rFonts w:eastAsia="Times New Roman" w:cs="Times New Roman"/>
          <w:szCs w:val="26"/>
        </w:rPr>
      </w:pPr>
      <w:r w:rsidRPr="008725B9">
        <w:rPr>
          <w:rFonts w:eastAsia="Times New Roman" w:cs="Times New Roman"/>
          <w:szCs w:val="26"/>
        </w:rPr>
        <w:t>Kiểm thử, đánh giá và hoàn thiện website để đảm bảo giao diện hoạt động ổn định, đáp ứng các yêu cầu về chức năng và tính thẩm mỹ.</w:t>
      </w:r>
    </w:p>
    <w:p w14:paraId="651912AB" w14:textId="77777777" w:rsidR="007950DA" w:rsidRPr="008725B9" w:rsidRDefault="007950DA" w:rsidP="009F6042">
      <w:pPr>
        <w:pStyle w:val="Heading2"/>
        <w:spacing w:before="0" w:after="0"/>
        <w:rPr>
          <w:sz w:val="26"/>
        </w:rPr>
      </w:pPr>
      <w:bookmarkStart w:id="10" w:name="_Toc234748400"/>
      <w:r w:rsidRPr="008725B9">
        <w:rPr>
          <w:sz w:val="26"/>
        </w:rPr>
        <w:t>Phương pháp nghiên cứu</w:t>
      </w:r>
      <w:bookmarkEnd w:id="10"/>
    </w:p>
    <w:p w14:paraId="0DEE04A3" w14:textId="77777777" w:rsidR="00892F37" w:rsidRPr="008725B9" w:rsidRDefault="00AA7878" w:rsidP="00E63199">
      <w:pPr>
        <w:pStyle w:val="Heading3"/>
        <w:spacing w:before="0" w:after="0"/>
        <w:jc w:val="both"/>
        <w:rPr>
          <w:szCs w:val="26"/>
        </w:rPr>
      </w:pPr>
      <w:bookmarkStart w:id="11" w:name="_Toc234748401"/>
      <w:r w:rsidRPr="008725B9">
        <w:rPr>
          <w:szCs w:val="26"/>
        </w:rPr>
        <w:t>Phương pháp nghiên cứu lý thuyết</w:t>
      </w:r>
      <w:bookmarkEnd w:id="11"/>
    </w:p>
    <w:p w14:paraId="7F34A4DF" w14:textId="77777777" w:rsidR="00892F37" w:rsidRPr="008725B9" w:rsidRDefault="00892F37" w:rsidP="00C94398">
      <w:pPr>
        <w:pStyle w:val="NormalWeb"/>
        <w:spacing w:before="0" w:beforeAutospacing="0" w:after="0" w:afterAutospacing="0" w:line="360" w:lineRule="auto"/>
        <w:ind w:firstLine="720"/>
        <w:jc w:val="both"/>
        <w:rPr>
          <w:sz w:val="26"/>
          <w:szCs w:val="26"/>
        </w:rPr>
      </w:pPr>
      <w:r w:rsidRPr="008725B9">
        <w:rPr>
          <w:sz w:val="26"/>
          <w:szCs w:val="26"/>
        </w:rPr>
        <w:t>Phương pháp nghiên cứu lý thuyết được thực hiện nhằm xây dựng cơ sở khoa học và nền tảng kiến thức phục vụ cho quá trình thiết kế và phát triển website bán quần áo trực tuyến CASEDLE STORE. Đề tài tiến hành thu thập, tổng hợp và phân tích các tài liệu từ giáo trình, sách chuyên ngành, bài báo khoa học, tài liệu hướng dẫn và các nguồn thông tin uy tín trên Internet liên quan đến lĩnh vực thiết kế và phát triển website.</w:t>
      </w:r>
    </w:p>
    <w:p w14:paraId="21A6000A" w14:textId="77777777" w:rsidR="00892F37" w:rsidRPr="008725B9" w:rsidRDefault="00892F37" w:rsidP="00C94398">
      <w:pPr>
        <w:pStyle w:val="NormalWeb"/>
        <w:spacing w:before="0" w:beforeAutospacing="0" w:after="0" w:afterAutospacing="0" w:line="360" w:lineRule="auto"/>
        <w:ind w:firstLine="720"/>
        <w:jc w:val="both"/>
        <w:rPr>
          <w:sz w:val="26"/>
          <w:szCs w:val="26"/>
        </w:rPr>
      </w:pPr>
      <w:r w:rsidRPr="008725B9">
        <w:rPr>
          <w:sz w:val="26"/>
          <w:szCs w:val="26"/>
        </w:rPr>
        <w:t xml:space="preserve">Trong quá trình nghiên cứu, đề tài tập trung tìm hiểu các công nghệ cốt lõi được sử dụng để xây dựng website. Cụ thể, nghiên cứu ngôn ngữ </w:t>
      </w:r>
      <w:r w:rsidR="00572E86" w:rsidRPr="008725B9">
        <w:rPr>
          <w:rStyle w:val="Strong"/>
          <w:b w:val="0"/>
          <w:sz w:val="26"/>
          <w:szCs w:val="26"/>
        </w:rPr>
        <w:t>HTML</w:t>
      </w:r>
      <w:r w:rsidRPr="008725B9">
        <w:rPr>
          <w:sz w:val="26"/>
          <w:szCs w:val="26"/>
        </w:rPr>
        <w:t xml:space="preserve"> nhằm xây dựng cấu trúc và bố cục của các trang web; nghiên cứu </w:t>
      </w:r>
      <w:r w:rsidR="00572E86" w:rsidRPr="008725B9">
        <w:rPr>
          <w:rStyle w:val="Strong"/>
          <w:b w:val="0"/>
          <w:sz w:val="26"/>
          <w:szCs w:val="26"/>
        </w:rPr>
        <w:t>CSS</w:t>
      </w:r>
      <w:r w:rsidRPr="008725B9">
        <w:rPr>
          <w:sz w:val="26"/>
          <w:szCs w:val="26"/>
        </w:rPr>
        <w:t xml:space="preserve"> để định dạng giao diện, màu sắc, kiểu chữ, bố cục và tạo hiệu ứng hiển thị; nghiên cứu </w:t>
      </w:r>
      <w:r w:rsidRPr="008725B9">
        <w:rPr>
          <w:rStyle w:val="Strong"/>
          <w:b w:val="0"/>
          <w:sz w:val="26"/>
          <w:szCs w:val="26"/>
        </w:rPr>
        <w:t>JavaScript</w:t>
      </w:r>
      <w:r w:rsidRPr="008725B9">
        <w:rPr>
          <w:rStyle w:val="Strong"/>
          <w:sz w:val="26"/>
          <w:szCs w:val="26"/>
        </w:rPr>
        <w:t xml:space="preserve"> (</w:t>
      </w:r>
      <w:r w:rsidRPr="008725B9">
        <w:rPr>
          <w:rStyle w:val="Strong"/>
          <w:b w:val="0"/>
          <w:sz w:val="26"/>
          <w:szCs w:val="26"/>
        </w:rPr>
        <w:t>ES6</w:t>
      </w:r>
      <w:r w:rsidRPr="008725B9">
        <w:rPr>
          <w:rStyle w:val="Strong"/>
          <w:sz w:val="26"/>
          <w:szCs w:val="26"/>
        </w:rPr>
        <w:t>)</w:t>
      </w:r>
      <w:r w:rsidRPr="008725B9">
        <w:rPr>
          <w:sz w:val="26"/>
          <w:szCs w:val="26"/>
        </w:rPr>
        <w:t xml:space="preserve">để xây dựng các chức năng tương tác, xử lý sự kiện, tìm kiếm và lọc dữ liệu trên giao diện người dùng; đồng thời nghiên cứu </w:t>
      </w:r>
      <w:r w:rsidRPr="008725B9">
        <w:rPr>
          <w:rStyle w:val="Strong"/>
          <w:b w:val="0"/>
          <w:sz w:val="26"/>
          <w:szCs w:val="26"/>
        </w:rPr>
        <w:t>Bootstrap</w:t>
      </w:r>
      <w:r w:rsidRPr="008725B9">
        <w:rPr>
          <w:rStyle w:val="Strong"/>
          <w:sz w:val="26"/>
          <w:szCs w:val="26"/>
        </w:rPr>
        <w:t xml:space="preserve"> </w:t>
      </w:r>
      <w:r w:rsidRPr="008725B9">
        <w:rPr>
          <w:rStyle w:val="Strong"/>
          <w:b w:val="0"/>
          <w:sz w:val="26"/>
          <w:szCs w:val="26"/>
        </w:rPr>
        <w:t>5</w:t>
      </w:r>
      <w:r w:rsidRPr="008725B9">
        <w:rPr>
          <w:sz w:val="26"/>
          <w:szCs w:val="26"/>
        </w:rPr>
        <w:t xml:space="preserve"> để xây dựng giao diện theo chuẩn </w:t>
      </w:r>
      <w:r w:rsidRPr="008725B9">
        <w:rPr>
          <w:sz w:val="26"/>
          <w:szCs w:val="26"/>
        </w:rPr>
        <w:lastRenderedPageBreak/>
        <w:t>Responsive, giúp website hiển thị và hoạt động ổn định trên nhiều thiết bị như máy tính, máy tính bảng và điện thoại thông minh.</w:t>
      </w:r>
    </w:p>
    <w:p w14:paraId="785C513A" w14:textId="77777777" w:rsidR="00892F37" w:rsidRPr="008725B9" w:rsidRDefault="00892F37" w:rsidP="00C94398">
      <w:pPr>
        <w:pStyle w:val="NormalWeb"/>
        <w:spacing w:before="0" w:beforeAutospacing="0" w:after="0" w:afterAutospacing="0" w:line="360" w:lineRule="auto"/>
        <w:ind w:firstLine="720"/>
        <w:jc w:val="both"/>
        <w:rPr>
          <w:sz w:val="26"/>
          <w:szCs w:val="26"/>
        </w:rPr>
      </w:pPr>
      <w:r w:rsidRPr="008725B9">
        <w:rPr>
          <w:sz w:val="26"/>
          <w:szCs w:val="26"/>
        </w:rPr>
        <w:t>Bên cạnh đó, đề tài nghiên cứu các nguyên tắc thiết kế giao diện người dùng (User Interface - UI) và trải nghiệm người dùng (User Experience - UX), bao gồm cách tổ chức bố cục, phối hợp màu sắc, lựa chọn kiểu chữ, biểu tượng, hình ảnh và điều hướng nhằm xây dựng một giao diện trực quan, thân thiện, dễ sử dụng và mang lại trải nghiệm tốt cho người dùng.</w:t>
      </w:r>
    </w:p>
    <w:p w14:paraId="08A516DC" w14:textId="005593E1" w:rsidR="00892F37" w:rsidRPr="009A125E" w:rsidRDefault="00892F37" w:rsidP="009A125E">
      <w:pPr>
        <w:pStyle w:val="NormalWeb"/>
        <w:spacing w:before="0" w:beforeAutospacing="0" w:after="0" w:afterAutospacing="0" w:line="360" w:lineRule="auto"/>
        <w:ind w:firstLine="720"/>
        <w:jc w:val="both"/>
        <w:rPr>
          <w:sz w:val="26"/>
          <w:szCs w:val="26"/>
        </w:rPr>
      </w:pPr>
      <w:r w:rsidRPr="008725B9">
        <w:rPr>
          <w:sz w:val="26"/>
          <w:szCs w:val="26"/>
        </w:rPr>
        <w:t xml:space="preserve">Ngoài ra, đề tài cũng tìm hiểu các kiến thức liên quan đến website thương mại điện tử như quy trình bán hàng trực tuyến, danh mục sản phẩm, giỏ hàng, tìm kiếm sản phẩm, phân loại sản phẩm, hiển thị sản phẩm nổi bật và các nguyên tắc tổ chức thông tin trên website. Đồng thời, tiến hành tham khảo, phân tích và so sánh giao diện, bố cục và chức năng của một số website bán quần áo trực tuyến phổ biến để học hỏi những ưu điểm về thiết kế và trải nghiệm người dùng, từ đó lựa chọn giải pháp </w:t>
      </w:r>
      <w:r w:rsidRPr="009A125E">
        <w:rPr>
          <w:sz w:val="26"/>
          <w:szCs w:val="26"/>
        </w:rPr>
        <w:t>phù hợp cho việc xây dựng website CASEDLE STORE.</w:t>
      </w:r>
    </w:p>
    <w:p w14:paraId="6E16CEEA" w14:textId="71767503" w:rsidR="009A125E" w:rsidRPr="009A125E" w:rsidRDefault="009A125E" w:rsidP="009A125E">
      <w:pPr>
        <w:pStyle w:val="zlae0wtextbase"/>
        <w:spacing w:before="0" w:beforeAutospacing="0" w:after="0" w:afterAutospacing="0" w:line="360" w:lineRule="auto"/>
        <w:ind w:firstLine="720"/>
        <w:jc w:val="both"/>
        <w:rPr>
          <w:sz w:val="26"/>
          <w:szCs w:val="26"/>
        </w:rPr>
      </w:pPr>
      <w:r w:rsidRPr="009A125E">
        <w:rPr>
          <w:sz w:val="26"/>
          <w:szCs w:val="26"/>
        </w:rPr>
        <w:t>Ngoài việc nghiên cứu các công nghệ và nguyên tắc thiết kế giao diện, đề tài còn tìm hiểu các xu hướng thiết kế website thương mại điện tử hiện nay như bố cục tối giản (Minimal Design), điều hướng trực quan, hiển thị sản phẩm bằng thẻ (Card Layout) và tối ưu trải nghiệm mua sắm trên thiết bị di động. Việc nghiên cứu các xu hướng này giúp website CASEDLE STORE có giao diện hiện đại, phù hợp với thói quen sử dụng của người dùng và nâng cao khả năng tương tác với khách hàng.</w:t>
      </w:r>
    </w:p>
    <w:p w14:paraId="406AA1E8" w14:textId="77777777" w:rsidR="00892F37" w:rsidRPr="008725B9" w:rsidRDefault="00892F37" w:rsidP="00C94398">
      <w:pPr>
        <w:pStyle w:val="NormalWeb"/>
        <w:spacing w:before="0" w:beforeAutospacing="0" w:after="0" w:afterAutospacing="0" w:line="360" w:lineRule="auto"/>
        <w:ind w:firstLine="720"/>
        <w:jc w:val="both"/>
        <w:rPr>
          <w:sz w:val="26"/>
          <w:szCs w:val="26"/>
        </w:rPr>
      </w:pPr>
      <w:r w:rsidRPr="008725B9">
        <w:rPr>
          <w:sz w:val="26"/>
          <w:szCs w:val="26"/>
        </w:rPr>
        <w:t>Những kiến thức và tài liệu thu thập được là cơ sở quan trọng giúp đề tài lựa chọn công nghệ, xây dựng giao diện, tổ chức chức năng và triển khai website một cách khoa học, đảm bảo đáp ứng các yêu cầu về tính thẩm mỹ, khả năng sử dụng và hiệu quả trong quá trình phát triển hệ thống.</w:t>
      </w:r>
    </w:p>
    <w:p w14:paraId="55D20CA8" w14:textId="0A02A3E1" w:rsidR="00E63199" w:rsidRPr="008725B9" w:rsidRDefault="00E63199" w:rsidP="00E63199">
      <w:pPr>
        <w:pStyle w:val="Heading3"/>
        <w:spacing w:before="0"/>
        <w:jc w:val="both"/>
        <w:rPr>
          <w:szCs w:val="26"/>
        </w:rPr>
      </w:pPr>
      <w:bookmarkStart w:id="12" w:name="_Toc234748402"/>
      <w:r w:rsidRPr="008725B9">
        <w:rPr>
          <w:szCs w:val="26"/>
        </w:rPr>
        <w:t>Phương pháp thực ngh</w:t>
      </w:r>
      <w:r w:rsidR="00EB6EAB">
        <w:rPr>
          <w:szCs w:val="26"/>
        </w:rPr>
        <w:t>iệm</w:t>
      </w:r>
      <w:bookmarkEnd w:id="12"/>
    </w:p>
    <w:p w14:paraId="763C7EE4" w14:textId="138AA481" w:rsidR="00E63199" w:rsidRPr="008725B9" w:rsidRDefault="00E63199" w:rsidP="00C94398">
      <w:pPr>
        <w:pStyle w:val="isselectedend"/>
        <w:spacing w:before="0" w:beforeAutospacing="0" w:after="0" w:afterAutospacing="0" w:line="360" w:lineRule="auto"/>
        <w:ind w:firstLine="720"/>
        <w:jc w:val="both"/>
        <w:rPr>
          <w:sz w:val="26"/>
          <w:szCs w:val="26"/>
        </w:rPr>
      </w:pPr>
      <w:r w:rsidRPr="008725B9">
        <w:rPr>
          <w:sz w:val="26"/>
          <w:szCs w:val="26"/>
        </w:rPr>
        <w:t xml:space="preserve">Sau khi hoàn thành quá trình nghiên cứu lý thuyết, đề tài tiến hành áp dụng các kiến thức đã tìm hiểu vào việc thiết kế và xây dựng website </w:t>
      </w:r>
      <w:r w:rsidR="00FB6152">
        <w:rPr>
          <w:sz w:val="26"/>
          <w:szCs w:val="26"/>
        </w:rPr>
        <w:t>thời</w:t>
      </w:r>
      <w:r w:rsidR="00FB6152">
        <w:rPr>
          <w:sz w:val="26"/>
          <w:szCs w:val="26"/>
          <w:lang w:val="vi-VN"/>
        </w:rPr>
        <w:t xml:space="preserve"> trang </w:t>
      </w:r>
      <w:r w:rsidRPr="008725B9">
        <w:rPr>
          <w:sz w:val="26"/>
          <w:szCs w:val="26"/>
        </w:rPr>
        <w:t>trực tuyến CASEDLE STORE. Quá trình thực nghiệm được thực hiện theo các bước từ phân tích yêu cầu, thiết kế giao diện, xây dựng các chức năng đến kiểm thử và hoàn thiện hệ thống.</w:t>
      </w:r>
    </w:p>
    <w:p w14:paraId="09DCE652" w14:textId="5A24D75F" w:rsidR="00E63199" w:rsidRPr="008725B9" w:rsidRDefault="00E63199" w:rsidP="00C94398">
      <w:pPr>
        <w:pStyle w:val="isselectedend"/>
        <w:spacing w:before="0" w:beforeAutospacing="0" w:after="0" w:afterAutospacing="0" w:line="360" w:lineRule="auto"/>
        <w:ind w:firstLine="720"/>
        <w:jc w:val="both"/>
        <w:rPr>
          <w:sz w:val="26"/>
          <w:szCs w:val="26"/>
        </w:rPr>
      </w:pPr>
      <w:r w:rsidRPr="008725B9">
        <w:rPr>
          <w:sz w:val="26"/>
          <w:szCs w:val="26"/>
        </w:rPr>
        <w:t xml:space="preserve">Đầu tiên, đề tài tiến hành phân tích yêu cầu của người dùng và xác định các chức năng cần thiết của một website </w:t>
      </w:r>
      <w:r w:rsidR="001E02F3">
        <w:rPr>
          <w:sz w:val="26"/>
          <w:szCs w:val="26"/>
        </w:rPr>
        <w:t>thời</w:t>
      </w:r>
      <w:r w:rsidR="001E02F3">
        <w:rPr>
          <w:sz w:val="26"/>
          <w:szCs w:val="26"/>
          <w:lang w:val="vi-VN"/>
        </w:rPr>
        <w:t xml:space="preserve"> trang </w:t>
      </w:r>
      <w:r w:rsidRPr="008725B9">
        <w:rPr>
          <w:sz w:val="26"/>
          <w:szCs w:val="26"/>
        </w:rPr>
        <w:t xml:space="preserve">trực tuyến. Trên cơ sở đó, giao diện </w:t>
      </w:r>
      <w:r w:rsidRPr="008725B9">
        <w:rPr>
          <w:sz w:val="26"/>
          <w:szCs w:val="26"/>
        </w:rPr>
        <w:lastRenderedPageBreak/>
        <w:t>website được thiết kế theo hướng hiện đại, trực quan, dễ sử dụng và tương thích với nhiều thiết bị khác nhau thông qua kỹ thuật Responsive Web Design.</w:t>
      </w:r>
    </w:p>
    <w:p w14:paraId="7A7C8412" w14:textId="42071CA2" w:rsidR="00E63199" w:rsidRPr="009A125E" w:rsidRDefault="00E63199" w:rsidP="00C94398">
      <w:pPr>
        <w:pStyle w:val="isselectedend"/>
        <w:spacing w:before="0" w:beforeAutospacing="0" w:after="0" w:afterAutospacing="0" w:line="360" w:lineRule="auto"/>
        <w:ind w:firstLine="720"/>
        <w:jc w:val="both"/>
        <w:rPr>
          <w:sz w:val="26"/>
          <w:szCs w:val="26"/>
        </w:rPr>
      </w:pPr>
      <w:r w:rsidRPr="008725B9">
        <w:rPr>
          <w:sz w:val="26"/>
          <w:szCs w:val="26"/>
        </w:rPr>
        <w:t>Tiếp theo, website được x</w:t>
      </w:r>
      <w:r w:rsidR="00572E86" w:rsidRPr="008725B9">
        <w:rPr>
          <w:sz w:val="26"/>
          <w:szCs w:val="26"/>
        </w:rPr>
        <w:t>ây dựng bằng các công nghệ HTML, CSS</w:t>
      </w:r>
      <w:r w:rsidRPr="008725B9">
        <w:rPr>
          <w:sz w:val="26"/>
          <w:szCs w:val="26"/>
        </w:rPr>
        <w:t>, JavaScript (ES6) và Bootstrap 5. Hệ thống triển khai các chức năng như hiển thị danh sách sản phẩm, phân loại sản phẩm theo danh mục, tìm kiếm và lọc sản phẩm, xem chi tiết sản phẩm, hiển thị sản phẩm mới, sản phẩ</w:t>
      </w:r>
      <w:r w:rsidR="006C7617" w:rsidRPr="008725B9">
        <w:rPr>
          <w:sz w:val="26"/>
          <w:szCs w:val="26"/>
        </w:rPr>
        <w:t>m nổi bật và sản phẩm liên quan</w:t>
      </w:r>
      <w:r w:rsidRPr="008725B9">
        <w:rPr>
          <w:sz w:val="26"/>
          <w:szCs w:val="26"/>
        </w:rPr>
        <w:t>.</w:t>
      </w:r>
      <w:r w:rsidR="006C7617" w:rsidRPr="008725B9">
        <w:rPr>
          <w:sz w:val="26"/>
          <w:szCs w:val="26"/>
        </w:rPr>
        <w:t xml:space="preserve"> </w:t>
      </w:r>
      <w:r w:rsidRPr="008725B9">
        <w:rPr>
          <w:sz w:val="26"/>
          <w:szCs w:val="26"/>
        </w:rPr>
        <w:t>Bên cạnh việc xây dựng các chức năng, đề tài còn áp dụng các kỹ thuật kiểm tra dữ liệu đầu vào (Validation), phân trang (Pagination), xử lý sự kiện bằng JavaScript và tối ưu giao diện nhằm nâng cao hiệu năng, khả năng sử dụng và trải nghiệm người dùng</w:t>
      </w:r>
      <w:r w:rsidRPr="009A125E">
        <w:rPr>
          <w:sz w:val="26"/>
          <w:szCs w:val="26"/>
        </w:rPr>
        <w:t>.</w:t>
      </w:r>
      <w:r w:rsidR="009A125E" w:rsidRPr="009A125E">
        <w:rPr>
          <w:sz w:val="26"/>
          <w:szCs w:val="26"/>
        </w:rPr>
        <w:t xml:space="preserve"> Trong quá trình xây dựng website, đề tài thực hiện phương pháp thử nghiệm và hiệu chỉnh liên tục (Iterative Testing). Sau mỗi giai đoạn phát triển chức năng, hệ thống được chạy thử để kiểm tra tính chính xác của giao diện và các tương tác JavaScript. Các lỗi phát sinh được ghi nhận và điều chỉnh ngay nhằm bảo đảm hệ thống hoạt động ổn định trước khi triển khai các chức năng tiếp theo.</w:t>
      </w:r>
    </w:p>
    <w:p w14:paraId="15E38DCB" w14:textId="77777777" w:rsidR="00596410" w:rsidRPr="008725B9" w:rsidRDefault="00E63199" w:rsidP="00C94398">
      <w:pPr>
        <w:pStyle w:val="NormalWeb"/>
        <w:spacing w:before="0" w:beforeAutospacing="0" w:after="0" w:afterAutospacing="0" w:line="360" w:lineRule="auto"/>
        <w:ind w:firstLine="720"/>
        <w:jc w:val="both"/>
        <w:rPr>
          <w:sz w:val="26"/>
          <w:szCs w:val="26"/>
        </w:rPr>
      </w:pPr>
      <w:r w:rsidRPr="008725B9">
        <w:rPr>
          <w:sz w:val="26"/>
          <w:szCs w:val="26"/>
        </w:rPr>
        <w:t>Sau khi hoàn thiện, website được kiểm thử trên nhiều trình duyệt phổ biến như Google Chrome, Microsoft Edge và Mozilla Firefox, đồng thời đánh giá khả năng hiển thị trên nhiều kích thước màn hình khác nhau. Kết quả kiểm thử được sử dụng để phát hiện và khắc phục các lỗi về giao diện, chức năng và khả năng tương thích, từ đó hoàn thiện website trước khi đưa vào sử dụng và đánh giá kết quả của đề tài.</w:t>
      </w:r>
    </w:p>
    <w:p w14:paraId="55C363C3" w14:textId="77777777" w:rsidR="007950DA" w:rsidRPr="008725B9" w:rsidRDefault="007950DA" w:rsidP="006C7617">
      <w:pPr>
        <w:pStyle w:val="Heading2"/>
        <w:spacing w:before="0" w:after="0"/>
        <w:jc w:val="both"/>
        <w:rPr>
          <w:sz w:val="26"/>
        </w:rPr>
      </w:pPr>
      <w:bookmarkStart w:id="13" w:name="_Toc234748403"/>
      <w:r w:rsidRPr="008725B9">
        <w:rPr>
          <w:sz w:val="26"/>
        </w:rPr>
        <w:t>Đối tượng nghiên cứu</w:t>
      </w:r>
      <w:bookmarkEnd w:id="13"/>
    </w:p>
    <w:p w14:paraId="43D70076" w14:textId="74AE7DAB" w:rsidR="006C7617" w:rsidRPr="008725B9" w:rsidRDefault="006C7617" w:rsidP="006C7617">
      <w:pPr>
        <w:pStyle w:val="isselectedend"/>
        <w:spacing w:before="0" w:beforeAutospacing="0" w:after="0" w:afterAutospacing="0" w:line="360" w:lineRule="auto"/>
        <w:ind w:firstLine="720"/>
        <w:jc w:val="both"/>
        <w:rPr>
          <w:sz w:val="26"/>
          <w:szCs w:val="26"/>
        </w:rPr>
      </w:pPr>
      <w:r w:rsidRPr="008725B9">
        <w:rPr>
          <w:sz w:val="26"/>
          <w:szCs w:val="26"/>
        </w:rPr>
        <w:t xml:space="preserve">Đối tượng nghiên cứu của đề tài là quá trình thiết kế và xây dựng website </w:t>
      </w:r>
      <w:r w:rsidR="00C0225E">
        <w:rPr>
          <w:sz w:val="26"/>
          <w:szCs w:val="26"/>
        </w:rPr>
        <w:t>thời</w:t>
      </w:r>
      <w:r w:rsidR="00C0225E">
        <w:rPr>
          <w:sz w:val="26"/>
          <w:szCs w:val="26"/>
          <w:lang w:val="vi-VN"/>
        </w:rPr>
        <w:t xml:space="preserve"> trang </w:t>
      </w:r>
      <w:r w:rsidRPr="008725B9">
        <w:rPr>
          <w:sz w:val="26"/>
          <w:szCs w:val="26"/>
        </w:rPr>
        <w:t xml:space="preserve">trực tuyến </w:t>
      </w:r>
      <w:r w:rsidRPr="008725B9">
        <w:rPr>
          <w:rStyle w:val="Strong"/>
          <w:b w:val="0"/>
          <w:sz w:val="26"/>
          <w:szCs w:val="26"/>
        </w:rPr>
        <w:t>CASEDLE STORE</w:t>
      </w:r>
      <w:r w:rsidRPr="008725B9">
        <w:rPr>
          <w:sz w:val="26"/>
          <w:szCs w:val="26"/>
        </w:rPr>
        <w:t xml:space="preserve">, tập trung vào việc ứng dụng các công nghệ phát triển web như </w:t>
      </w:r>
      <w:r w:rsidR="00572E86" w:rsidRPr="008725B9">
        <w:rPr>
          <w:rStyle w:val="Strong"/>
          <w:b w:val="0"/>
          <w:sz w:val="26"/>
          <w:szCs w:val="26"/>
        </w:rPr>
        <w:t>HTML, CSS</w:t>
      </w:r>
      <w:r w:rsidRPr="008725B9">
        <w:rPr>
          <w:rStyle w:val="Strong"/>
          <w:b w:val="0"/>
          <w:sz w:val="26"/>
          <w:szCs w:val="26"/>
        </w:rPr>
        <w:t>, JavaScript (ES6)</w:t>
      </w:r>
      <w:r w:rsidRPr="008725B9">
        <w:rPr>
          <w:sz w:val="26"/>
          <w:szCs w:val="26"/>
        </w:rPr>
        <w:t xml:space="preserve"> và </w:t>
      </w:r>
      <w:r w:rsidRPr="008725B9">
        <w:rPr>
          <w:rStyle w:val="Strong"/>
          <w:b w:val="0"/>
          <w:sz w:val="26"/>
          <w:szCs w:val="26"/>
        </w:rPr>
        <w:t>Bootstrap 5</w:t>
      </w:r>
      <w:r w:rsidRPr="008725B9">
        <w:rPr>
          <w:sz w:val="26"/>
          <w:szCs w:val="26"/>
        </w:rPr>
        <w:t xml:space="preserve"> để xây dựng một website có giao diện hiện đại, thân thiện với người dùng và tương thích trên nhiều thiết bị.</w:t>
      </w:r>
    </w:p>
    <w:p w14:paraId="2A3999CB" w14:textId="29EECB86" w:rsidR="006C7617" w:rsidRPr="00363A63" w:rsidRDefault="006C7617" w:rsidP="006C7617">
      <w:pPr>
        <w:pStyle w:val="isselectedend"/>
        <w:spacing w:before="0" w:beforeAutospacing="0" w:after="0" w:afterAutospacing="0" w:line="360" w:lineRule="auto"/>
        <w:ind w:firstLine="720"/>
        <w:jc w:val="both"/>
        <w:rPr>
          <w:sz w:val="26"/>
          <w:szCs w:val="26"/>
        </w:rPr>
      </w:pPr>
      <w:r w:rsidRPr="008725B9">
        <w:rPr>
          <w:sz w:val="26"/>
          <w:szCs w:val="26"/>
        </w:rPr>
        <w:t>Đề tài nghiên cứu các thành phần của một website bán hàng trực tuyến, bao gồm giao diện người dùng, bố cục website, danh mục sản phẩm, hiển thị sản phẩm, tìm kiếm và lọc sản phẩm, xem chi tiết sản phẩm, cùng các trang thông tin như Trang chủ, Giới thiệu, Sản phẩm và Liên hệ. Đồng thời, đề tài cũng nghiên cứu các nguyên tắc thiết kế giao diện người dùng (UI), trải nghiệm người dùng (UX), kỹ thuật Responsive Web Design và các phương pháp tối ưu hóa hiệu suất nhằm nâng cao khả năng sử dụng và tính thẩm mỹ của website</w:t>
      </w:r>
      <w:r w:rsidRPr="00363A63">
        <w:rPr>
          <w:sz w:val="26"/>
          <w:szCs w:val="26"/>
        </w:rPr>
        <w:t>.</w:t>
      </w:r>
      <w:r w:rsidR="00363A63" w:rsidRPr="00363A63">
        <w:rPr>
          <w:sz w:val="26"/>
          <w:szCs w:val="26"/>
        </w:rPr>
        <w:t xml:space="preserve"> Đối tượng nghiên cứu không bao gồm các chức năng thanh toán trực tuyến thực tế, xử lý giao dịch tài chính hoặc hệ thống </w:t>
      </w:r>
      <w:r w:rsidR="00363A63" w:rsidRPr="00363A63">
        <w:rPr>
          <w:sz w:val="26"/>
          <w:szCs w:val="26"/>
        </w:rPr>
        <w:lastRenderedPageBreak/>
        <w:t>quản lý kho chuyên sâu, mà tập trung vào việc xây dựng giao diện và các chức năng mô phỏng của một website thương mại điện tử phục vụ mục đích học tập và thực hành.</w:t>
      </w:r>
    </w:p>
    <w:p w14:paraId="1DE409C3" w14:textId="63F7F17D" w:rsidR="00767340" w:rsidRPr="00767340" w:rsidRDefault="006C7617" w:rsidP="00767340">
      <w:pPr>
        <w:pStyle w:val="NormalWeb"/>
        <w:spacing w:before="0" w:beforeAutospacing="0" w:after="0" w:afterAutospacing="0" w:line="360" w:lineRule="auto"/>
        <w:ind w:firstLine="720"/>
        <w:jc w:val="both"/>
        <w:rPr>
          <w:sz w:val="26"/>
          <w:szCs w:val="26"/>
        </w:rPr>
      </w:pPr>
      <w:r w:rsidRPr="00363A63">
        <w:rPr>
          <w:sz w:val="26"/>
          <w:szCs w:val="26"/>
        </w:rPr>
        <w:t>Ngoài ra, đề tài còn nghiên cứu quy trình phân tích yêu cầu, thiết kế giao</w:t>
      </w:r>
      <w:r w:rsidRPr="008725B9">
        <w:rPr>
          <w:sz w:val="26"/>
          <w:szCs w:val="26"/>
        </w:rPr>
        <w:t xml:space="preserve"> diện, xây dựng các chức năng của website, kiểm thử và đánh giá hệ thống nhằm tạo ra một website bán quần áo trực tuyến đáp ứng nhu cầu giới thiệu sản phẩm, hỗ trợ khách hàng tìm kiếm thông tin và nâng cao hiệu quả quảng bá thương hiệu CASEDLE STORE.</w:t>
      </w:r>
      <w:r w:rsidR="00363A63">
        <w:rPr>
          <w:sz w:val="26"/>
          <w:szCs w:val="26"/>
        </w:rPr>
        <w:t xml:space="preserve"> </w:t>
      </w:r>
      <w:r w:rsidR="00767340" w:rsidRPr="00767340">
        <w:rPr>
          <w:sz w:val="26"/>
          <w:szCs w:val="26"/>
        </w:rPr>
        <w:t>Việc xác định rõ đối tượng nghiên cứu giúp đề tài tập trung vào các nội dung cốt lõi của quá trình thiết kế và xây dựng website bán quần áo trực tuyến, đồng thời tạo cơ sở cho các bước phân tích, thiết kế và triển khai hệ thống được trình bày trong các chương tiếp theo.</w:t>
      </w:r>
    </w:p>
    <w:p w14:paraId="35AFD30F" w14:textId="77777777" w:rsidR="006C7617" w:rsidRPr="008725B9" w:rsidRDefault="006C7617" w:rsidP="006C7617">
      <w:pPr>
        <w:rPr>
          <w:szCs w:val="26"/>
        </w:rPr>
      </w:pPr>
    </w:p>
    <w:p w14:paraId="3540BD71" w14:textId="77777777" w:rsidR="00AE636C" w:rsidRPr="008725B9" w:rsidRDefault="00AE636C" w:rsidP="009F6042">
      <w:pPr>
        <w:spacing w:after="0"/>
        <w:rPr>
          <w:szCs w:val="26"/>
        </w:rPr>
      </w:pPr>
      <w:r w:rsidRPr="008725B9">
        <w:rPr>
          <w:szCs w:val="26"/>
        </w:rPr>
        <w:br w:type="page"/>
      </w:r>
    </w:p>
    <w:p w14:paraId="0FB06D79" w14:textId="77777777" w:rsidR="00314527" w:rsidRPr="003F3646" w:rsidRDefault="003F3646" w:rsidP="00653A3A">
      <w:pPr>
        <w:pStyle w:val="Heading1"/>
        <w:rPr>
          <w:szCs w:val="30"/>
        </w:rPr>
      </w:pPr>
      <w:bookmarkStart w:id="14" w:name="_Toc234748404"/>
      <w:r w:rsidRPr="003F3646">
        <w:rPr>
          <w:szCs w:val="30"/>
        </w:rPr>
        <w:lastRenderedPageBreak/>
        <w:t>CƠ SỞ LÝ THUYẾT</w:t>
      </w:r>
      <w:bookmarkEnd w:id="14"/>
    </w:p>
    <w:p w14:paraId="7E647120" w14:textId="77777777" w:rsidR="007950DA" w:rsidRPr="008725B9" w:rsidRDefault="00572E86" w:rsidP="00EC5402">
      <w:pPr>
        <w:pStyle w:val="Heading2"/>
        <w:rPr>
          <w:sz w:val="26"/>
        </w:rPr>
      </w:pPr>
      <w:bookmarkStart w:id="15" w:name="_Toc234748405"/>
      <w:r w:rsidRPr="008725B9">
        <w:rPr>
          <w:sz w:val="26"/>
        </w:rPr>
        <w:t>Ngôn ngữ HTML</w:t>
      </w:r>
      <w:bookmarkEnd w:id="15"/>
    </w:p>
    <w:p w14:paraId="6E54E556" w14:textId="77777777" w:rsidR="00572E86" w:rsidRPr="008725B9" w:rsidRDefault="00572E86" w:rsidP="008B4790">
      <w:pPr>
        <w:pStyle w:val="Heading3"/>
        <w:spacing w:before="0" w:after="0"/>
        <w:jc w:val="both"/>
        <w:rPr>
          <w:szCs w:val="26"/>
        </w:rPr>
      </w:pPr>
      <w:bookmarkStart w:id="16" w:name="_Toc234748406"/>
      <w:r w:rsidRPr="008725B9">
        <w:rPr>
          <w:szCs w:val="26"/>
        </w:rPr>
        <w:t>Khái niệm</w:t>
      </w:r>
      <w:bookmarkEnd w:id="16"/>
    </w:p>
    <w:p w14:paraId="49EF1917" w14:textId="77777777" w:rsidR="00572E86" w:rsidRDefault="00572E86" w:rsidP="008B4790">
      <w:pPr>
        <w:pStyle w:val="isselectedend"/>
        <w:spacing w:before="0" w:beforeAutospacing="0" w:after="0" w:afterAutospacing="0" w:line="360" w:lineRule="auto"/>
        <w:ind w:firstLine="720"/>
        <w:jc w:val="both"/>
        <w:rPr>
          <w:sz w:val="26"/>
          <w:szCs w:val="26"/>
        </w:rPr>
      </w:pPr>
      <w:r w:rsidRPr="008725B9">
        <w:rPr>
          <w:sz w:val="26"/>
          <w:szCs w:val="26"/>
        </w:rPr>
        <w:t>HTML (HyperText Markup Language) là ngôn ngữ đánh dấu siêu văn bản được sử dụng để xây dựng cấu trúc và nội dung của các trang web. HTML không phải là ngôn ngữ lập trình mà là ngôn ngữ đánh dấu, sử dụng các thẻ (tag) để xác định và sắp xếp các thành phần trên trang web như tiêu đề, đoạn văn, hình ảnh, liên kết, bảng biểu, biểu mẫu và nhiều thành phần khác. Các trình duyệt web như Google Chrome, Microsoft Edge hoặc Mozilla Firefox sẽ đọc các thẻ HTML và hiển thị nội dung theo đúng cấu trúc mà người lập trình đã xây dựng</w:t>
      </w:r>
      <w:r w:rsidR="002F3677">
        <w:rPr>
          <w:sz w:val="26"/>
          <w:szCs w:val="26"/>
        </w:rPr>
        <w:t xml:space="preserve"> </w:t>
      </w:r>
      <w:r w:rsidR="002F3677">
        <w:rPr>
          <w:sz w:val="26"/>
          <w:szCs w:val="26"/>
        </w:rPr>
        <w:fldChar w:fldCharType="begin"/>
      </w:r>
      <w:r w:rsidR="002F3677">
        <w:rPr>
          <w:sz w:val="26"/>
          <w:szCs w:val="26"/>
        </w:rPr>
        <w:instrText xml:space="preserve"> ADDIN ZOTERO_ITEM CSL_CITATION {"citationID":"XSqsEf8Y","properties":{"unsorted":false,"formattedCitation":"[1]","plainCitation":"[1]","noteIndex":0},"citationItems":[{"id":18,"uris":["http://zotero.org/users/20975884/items/WD6ABFUS"],"itemData":{"id":18,"type":"book","ISBN":"978-0-13-977422-5","language":"eng","number-of-pages":"521","publisher":"Prentice Hall PTR","publisher-place":"Upper Saddle River, NJ","source":"K10plus ISBN","title":"Javascript and HTML 4.0 user's resource","author":[{"family":"Murray","given":"William H."},{"family":"Pappas","given":"Chris H."}],"issued":{"date-parts":[["1999"]]}}}],"schema":"https://github.com/citation-style-language/schema/raw/master/csl-citation.json"} </w:instrText>
      </w:r>
      <w:r w:rsidR="002F3677">
        <w:rPr>
          <w:sz w:val="26"/>
          <w:szCs w:val="26"/>
        </w:rPr>
        <w:fldChar w:fldCharType="separate"/>
      </w:r>
      <w:r w:rsidR="002F3677" w:rsidRPr="002F3677">
        <w:rPr>
          <w:sz w:val="26"/>
        </w:rPr>
        <w:t>[1]</w:t>
      </w:r>
      <w:r w:rsidR="002F3677">
        <w:rPr>
          <w:sz w:val="26"/>
          <w:szCs w:val="26"/>
        </w:rPr>
        <w:fldChar w:fldCharType="end"/>
      </w:r>
      <w:r w:rsidRPr="008725B9">
        <w:rPr>
          <w:sz w:val="26"/>
          <w:szCs w:val="26"/>
        </w:rPr>
        <w:t>.</w:t>
      </w:r>
    </w:p>
    <w:p w14:paraId="74A26324" w14:textId="38EFAAC3" w:rsidR="00773E02" w:rsidRPr="000B2D82" w:rsidRDefault="000B2D82" w:rsidP="008B4790">
      <w:pPr>
        <w:pStyle w:val="isselectedend"/>
        <w:spacing w:before="0" w:beforeAutospacing="0" w:after="0" w:afterAutospacing="0" w:line="360" w:lineRule="auto"/>
        <w:ind w:firstLine="720"/>
        <w:jc w:val="both"/>
        <w:rPr>
          <w:sz w:val="26"/>
          <w:szCs w:val="26"/>
        </w:rPr>
      </w:pPr>
      <w:r w:rsidRPr="000B2D82">
        <w:rPr>
          <w:sz w:val="26"/>
          <w:szCs w:val="26"/>
        </w:rPr>
        <w:t xml:space="preserve">HTML có cú pháp đơn giản, dễ học, dễ triển khai và được hầu hết các trình duyệt web hiện nay hỗ trợ. Nhờ khả năng tương thích cao, HTML trở thành nền tảng quan trọng trong quá trình phát triển website, từ các trang web tĩnh đơn giản đến những hệ thống web động có quy mô lớn. Bên cạnh đó, HTML còn tạo cơ sở để kết hợp với CSS trong việc thiết kế giao diện và JavaScript trong việc xây dựng các chức năng tương tác, góp phần tạo nên các website hiện đại thân thiện với người dùng </w:t>
      </w:r>
      <w:r w:rsidR="00773E02" w:rsidRPr="000B2D82">
        <w:rPr>
          <w:sz w:val="26"/>
          <w:szCs w:val="26"/>
        </w:rPr>
        <w:fldChar w:fldCharType="begin"/>
      </w:r>
      <w:r w:rsidR="00773E02" w:rsidRPr="000B2D82">
        <w:rPr>
          <w:sz w:val="26"/>
          <w:szCs w:val="26"/>
        </w:rPr>
        <w:instrText xml:space="preserve"> ADDIN ZOTERO_ITEM CSL_CITATION {"citationID":"5tvUgFHr","properties":{"unsorted":false,"formattedCitation":"[2]","plainCitation":"[2]","noteIndex":0},"citationItems":[{"id":9,"uris":["http://zotero.org/users/20975884/items/9PXZAJME"],"itemData":{"id":9,"type":"book","abstract":"A full-color introduction to the basics of HTML and CSS from the publishers of Wrox! Every day, more and more people want to learn some HTML and CSS. Joining the professional web designers and programmers are new audiences who need to know a little bit of code at work (update a content management system or e-commerce store) and those who want to make their personal blogs more attractive. Many books teaching HTML and CSS are dry and only written for those who want to become programmers, which is why this book takes an entirely new approach. Introduces HTML and CSS in a way that makes them accessible to everyone-hobbyists, students, and professionals-and it's full-color throughout Utilizes information graphics and lifestyle photography to explain the topics in a simple way that is engaging Boasts a unique structure that allows you to progress through the chapters from beginning to end or just dip into topics of particular interest at your leisure This educational book is one that you will enjoy picking up, reading, then referring back to. It will make you wish other technical topics were presented in such a simple, attractive and engaging way!","ISBN":"978-1-118-00818-8","language":"eng","number-of-pages":"1","publisher":"Wiley","publisher-place":"Indianapolis, IN","source":"K10plus ISBN","title":"HTML &amp; CSS: design and build websites","title-short":"HTML &amp; CSS","author":[{"family":"Duckett","given":"Jon"}],"issued":{"date-parts":[["2011"]]}}}],"schema":"https://github.com/citation-style-language/schema/raw/master/csl-citation.json"} </w:instrText>
      </w:r>
      <w:r w:rsidR="00773E02" w:rsidRPr="000B2D82">
        <w:rPr>
          <w:sz w:val="26"/>
          <w:szCs w:val="26"/>
        </w:rPr>
        <w:fldChar w:fldCharType="separate"/>
      </w:r>
      <w:r w:rsidR="00773E02" w:rsidRPr="000B2D82">
        <w:rPr>
          <w:sz w:val="26"/>
          <w:szCs w:val="26"/>
        </w:rPr>
        <w:t>[2]</w:t>
      </w:r>
      <w:r w:rsidR="00773E02" w:rsidRPr="000B2D82">
        <w:rPr>
          <w:sz w:val="26"/>
          <w:szCs w:val="26"/>
        </w:rPr>
        <w:fldChar w:fldCharType="end"/>
      </w:r>
      <w:r w:rsidR="00773E02" w:rsidRPr="000B2D82">
        <w:rPr>
          <w:sz w:val="26"/>
          <w:szCs w:val="26"/>
        </w:rPr>
        <w:t>.</w:t>
      </w:r>
    </w:p>
    <w:p w14:paraId="14C2497A" w14:textId="77777777" w:rsidR="00572E86" w:rsidRPr="0032308D" w:rsidRDefault="00FD0DB4" w:rsidP="0032308D">
      <w:pPr>
        <w:pStyle w:val="NormalWeb"/>
        <w:spacing w:before="0" w:beforeAutospacing="0" w:after="0" w:afterAutospacing="0" w:line="360" w:lineRule="auto"/>
        <w:ind w:firstLine="720"/>
        <w:jc w:val="both"/>
        <w:rPr>
          <w:sz w:val="26"/>
          <w:szCs w:val="26"/>
          <w:lang w:val="vi-VN"/>
        </w:rPr>
      </w:pPr>
      <w:r w:rsidRPr="00FD0DB4">
        <w:rPr>
          <w:sz w:val="26"/>
          <w:szCs w:val="26"/>
        </w:rPr>
        <w:t xml:space="preserve">Hiện nay, </w:t>
      </w:r>
      <w:r w:rsidRPr="00FD0DB4">
        <w:rPr>
          <w:rStyle w:val="Strong"/>
          <w:b w:val="0"/>
          <w:sz w:val="26"/>
          <w:szCs w:val="26"/>
        </w:rPr>
        <w:t>HTML5</w:t>
      </w:r>
      <w:r w:rsidRPr="00FD0DB4">
        <w:rPr>
          <w:sz w:val="26"/>
          <w:szCs w:val="26"/>
        </w:rPr>
        <w:t xml:space="preserve"> là phiên bản được sử dụng phổ biến nhất. Phiên bản này được bổ sung nhiều tính năng mới như hỗ trợ các thẻ ngữ nghĩa (Semantic HTML), tích hợp âm thanh, video và đồ họa mà không cần nhiều công nghệ bổ trợ, đồng thời nâng cao khả năng tương thích trên nhiều trình duyệt và thiết bị khác nhau. Nhờ </w:t>
      </w:r>
      <w:r w:rsidRPr="0032308D">
        <w:rPr>
          <w:sz w:val="26"/>
          <w:szCs w:val="26"/>
        </w:rPr>
        <w:t xml:space="preserve">những cải tiến đó, HTML5 đã trở thành tiêu chuẩn quan trọng trong phát triển các website hiện đại </w:t>
      </w:r>
      <w:r w:rsidR="002F3677" w:rsidRPr="0032308D">
        <w:rPr>
          <w:sz w:val="26"/>
          <w:szCs w:val="26"/>
        </w:rPr>
        <w:fldChar w:fldCharType="begin"/>
      </w:r>
      <w:r w:rsidR="001558C1" w:rsidRPr="0032308D">
        <w:rPr>
          <w:sz w:val="26"/>
          <w:szCs w:val="26"/>
        </w:rPr>
        <w:instrText xml:space="preserve"> ADDIN ZOTERO_ITEM CSL_CITATION {"citationID":"pb5hwdFT","properties":{"unsorted":false,"formattedCitation":"[2]","plainCitation":"[2]","noteIndex":0},"citationItems":[{"id":9,"uris":["http://zotero.org/users/20975884/items/9PXZAJME"],"itemData":{"id":9,"type":"book","abstract":"A full-color introduction to the basics of HTML and CSS from the publishers of Wrox! Every day, more and more people want to learn some HTML and CSS. Joining the professional web designers and programmers are new audiences who need to know a little bit of code at work (update a content management system or e-commerce store) and those who want to make their personal blogs more attractive. Many books teaching HTML and CSS are dry and only written for those who want to become programmers, which is why this book takes an entirely new approach. Introduces HTML and CSS in a way that makes them accessible to everyone-hobbyists, students, and professionals-and it's full-color throughout Utilizes information graphics and lifestyle photography to explain the topics in a simple way that is engaging Boasts a unique structure that allows you to progress through the chapters from beginning to end or just dip into topics of particular interest at your leisure This educational book is one that you will enjoy picking up, reading, then referring back to. It will make you wish other technical topics were presented in such a simple, attractive and engaging way!","ISBN":"978-1-118-00818-8","language":"eng","number-of-pages":"1","publisher":"Wiley","publisher-place":"Indianapolis, IN","source":"K10plus ISBN","title":"HTML &amp; CSS: design and build websites","title-short":"HTML &amp; CSS","author":[{"family":"Duckett","given":"Jon"}],"issued":{"date-parts":[["2011"]]}}}],"schema":"https://github.com/citation-style-language/schema/raw/master/csl-citation.json"} </w:instrText>
      </w:r>
      <w:r w:rsidR="002F3677" w:rsidRPr="0032308D">
        <w:rPr>
          <w:sz w:val="26"/>
          <w:szCs w:val="26"/>
        </w:rPr>
        <w:fldChar w:fldCharType="separate"/>
      </w:r>
      <w:r w:rsidR="002F3677" w:rsidRPr="0032308D">
        <w:rPr>
          <w:sz w:val="26"/>
          <w:szCs w:val="26"/>
        </w:rPr>
        <w:t>[2]</w:t>
      </w:r>
      <w:r w:rsidR="002F3677" w:rsidRPr="0032308D">
        <w:rPr>
          <w:sz w:val="26"/>
          <w:szCs w:val="26"/>
        </w:rPr>
        <w:fldChar w:fldCharType="end"/>
      </w:r>
      <w:r w:rsidR="00572E86" w:rsidRPr="0032308D">
        <w:rPr>
          <w:sz w:val="26"/>
          <w:szCs w:val="26"/>
        </w:rPr>
        <w:t>.</w:t>
      </w:r>
    </w:p>
    <w:p w14:paraId="31A0607F" w14:textId="77777777" w:rsidR="00DA69C0" w:rsidRDefault="0032308D" w:rsidP="00F05C37">
      <w:pPr>
        <w:pStyle w:val="zlae0wtextbase"/>
        <w:spacing w:before="0" w:beforeAutospacing="0" w:after="0" w:afterAutospacing="0" w:line="360" w:lineRule="auto"/>
        <w:ind w:firstLine="720"/>
        <w:jc w:val="both"/>
        <w:rPr>
          <w:sz w:val="26"/>
          <w:szCs w:val="26"/>
          <w:lang w:val="vi-VN"/>
        </w:rPr>
      </w:pPr>
      <w:r w:rsidRPr="0032308D">
        <w:rPr>
          <w:sz w:val="26"/>
          <w:szCs w:val="26"/>
        </w:rPr>
        <w:t>Về nguyên lý hoạt động, khi người dùng truy cập một website, trình duyệt sẽ gửi yêu cầu đến máy chủ và nhận về tệp HTML. Trình duyệt sau đó tiến hành phân tích cú pháp (parse) các thẻ HTML để xây dựng cây cấu trúc tài liệu (DOM – Document Object Model) và hiển thị nội dung lên màn hình. Nhờ cơ chế này, HTML đóng vai trò là nền tảng để các công nghệ khác như CSS và JavaScript có thể tác động vào từng phần tử trên trang web nhằm thay đổi giao diện hoặc xử lý các tương tác của người dùng</w:t>
      </w:r>
      <w:r w:rsidR="002C0413">
        <w:rPr>
          <w:sz w:val="26"/>
          <w:szCs w:val="26"/>
          <w:lang w:val="vi-VN"/>
        </w:rPr>
        <w:t xml:space="preserve"> </w:t>
      </w:r>
      <w:r w:rsidR="002C0413" w:rsidRPr="0032308D">
        <w:rPr>
          <w:sz w:val="26"/>
          <w:szCs w:val="26"/>
        </w:rPr>
        <w:fldChar w:fldCharType="begin"/>
      </w:r>
      <w:r w:rsidR="002C0413" w:rsidRPr="0032308D">
        <w:rPr>
          <w:sz w:val="26"/>
          <w:szCs w:val="26"/>
        </w:rPr>
        <w:instrText xml:space="preserve"> ADDIN ZOTERO_ITEM CSL_CITATION {"citationID":"pb5hwdFT","properties":{"unsorted":false,"formattedCitation":"[2]","plainCitation":"[2]","noteIndex":0},"citationItems":[{"id":9,"uris":["http://zotero.org/users/20975884/items/9PXZAJME"],"itemData":{"id":9,"type":"book","abstract":"A full-color introduction to the basics of HTML and CSS from the publishers of Wrox! Every day, more and more people want to learn some HTML and CSS. Joining the professional web designers and programmers are new audiences who need to know a little bit of code at work (update a content management system or e-commerce store) and those who want to make their personal blogs more attractive. Many books teaching HTML and CSS are dry and only written for those who want to become programmers, which is why this book takes an entirely new approach. Introduces HTML and CSS in a way that makes them accessible to everyone-hobbyists, students, and professionals-and it's full-color throughout Utilizes information graphics and lifestyle photography to explain the topics in a simple way that is engaging Boasts a unique structure that allows you to progress through the chapters from beginning to end or just dip into topics of particular interest at your leisure This educational book is one that you will enjoy picking up, reading, then referring back to. It will make you wish other technical topics were presented in such a simple, attractive and engaging way!","ISBN":"978-1-118-00818-8","language":"eng","number-of-pages":"1","publisher":"Wiley","publisher-place":"Indianapolis, IN","source":"K10plus ISBN","title":"HTML &amp; CSS: design and build websites","title-short":"HTML &amp; CSS","author":[{"family":"Duckett","given":"Jon"}],"issued":{"date-parts":[["2011"]]}}}],"schema":"https://github.com/citation-style-language/schema/raw/master/csl-citation.json"} </w:instrText>
      </w:r>
      <w:r w:rsidR="002C0413" w:rsidRPr="0032308D">
        <w:rPr>
          <w:sz w:val="26"/>
          <w:szCs w:val="26"/>
        </w:rPr>
        <w:fldChar w:fldCharType="separate"/>
      </w:r>
      <w:r w:rsidR="002C0413" w:rsidRPr="0032308D">
        <w:rPr>
          <w:sz w:val="26"/>
          <w:szCs w:val="26"/>
        </w:rPr>
        <w:t>[2]</w:t>
      </w:r>
      <w:r w:rsidR="002C0413" w:rsidRPr="0032308D">
        <w:rPr>
          <w:sz w:val="26"/>
          <w:szCs w:val="26"/>
        </w:rPr>
        <w:fldChar w:fldCharType="end"/>
      </w:r>
      <w:r w:rsidRPr="0032308D">
        <w:rPr>
          <w:sz w:val="26"/>
          <w:szCs w:val="26"/>
        </w:rPr>
        <w:t>.</w:t>
      </w:r>
    </w:p>
    <w:p w14:paraId="1A5CBF19" w14:textId="4C3F40A9" w:rsidR="0032308D" w:rsidRPr="00DA69C0" w:rsidRDefault="0032308D" w:rsidP="00F05C37">
      <w:pPr>
        <w:pStyle w:val="zlae0wtextbase"/>
        <w:spacing w:before="0" w:beforeAutospacing="0" w:after="0" w:afterAutospacing="0" w:line="360" w:lineRule="auto"/>
        <w:ind w:firstLine="720"/>
        <w:jc w:val="both"/>
        <w:rPr>
          <w:sz w:val="26"/>
          <w:szCs w:val="26"/>
        </w:rPr>
      </w:pPr>
      <w:r w:rsidRPr="0032308D">
        <w:rPr>
          <w:sz w:val="26"/>
          <w:szCs w:val="26"/>
        </w:rPr>
        <w:t xml:space="preserve">Ngoài ra, việc sử dụng các thẻ ngữ nghĩa trong HTML5 như </w:t>
      </w:r>
      <w:r w:rsidRPr="0032308D">
        <w:rPr>
          <w:rStyle w:val="zlae0wtextbase1"/>
          <w:sz w:val="26"/>
          <w:szCs w:val="26"/>
        </w:rPr>
        <w:t>&lt;header&gt;</w:t>
      </w:r>
      <w:r w:rsidRPr="0032308D">
        <w:rPr>
          <w:sz w:val="26"/>
          <w:szCs w:val="26"/>
        </w:rPr>
        <w:t xml:space="preserve">, </w:t>
      </w:r>
      <w:r w:rsidRPr="0032308D">
        <w:rPr>
          <w:rStyle w:val="zlae0wtextbase1"/>
          <w:sz w:val="26"/>
          <w:szCs w:val="26"/>
        </w:rPr>
        <w:t>&lt;nav&gt;</w:t>
      </w:r>
      <w:r w:rsidRPr="0032308D">
        <w:rPr>
          <w:sz w:val="26"/>
          <w:szCs w:val="26"/>
        </w:rPr>
        <w:t xml:space="preserve">, </w:t>
      </w:r>
      <w:r w:rsidRPr="0032308D">
        <w:rPr>
          <w:rStyle w:val="zlae0wtextbase1"/>
          <w:sz w:val="26"/>
          <w:szCs w:val="26"/>
        </w:rPr>
        <w:t>&lt;main&gt;</w:t>
      </w:r>
      <w:r w:rsidRPr="0032308D">
        <w:rPr>
          <w:sz w:val="26"/>
          <w:szCs w:val="26"/>
        </w:rPr>
        <w:t xml:space="preserve">, </w:t>
      </w:r>
      <w:r w:rsidRPr="0032308D">
        <w:rPr>
          <w:rStyle w:val="zlae0wtextbase1"/>
          <w:sz w:val="26"/>
          <w:szCs w:val="26"/>
        </w:rPr>
        <w:t>&lt;section&gt;</w:t>
      </w:r>
      <w:r w:rsidRPr="0032308D">
        <w:rPr>
          <w:sz w:val="26"/>
          <w:szCs w:val="26"/>
        </w:rPr>
        <w:t xml:space="preserve"> và </w:t>
      </w:r>
      <w:r w:rsidRPr="0032308D">
        <w:rPr>
          <w:rStyle w:val="zlae0wtextbase1"/>
          <w:sz w:val="26"/>
          <w:szCs w:val="26"/>
        </w:rPr>
        <w:t>&lt;footer&gt;</w:t>
      </w:r>
      <w:r w:rsidRPr="0032308D">
        <w:rPr>
          <w:sz w:val="26"/>
          <w:szCs w:val="26"/>
        </w:rPr>
        <w:t xml:space="preserve"> giúp mô tả rõ vai trò của từng khu vực nội dung trong </w:t>
      </w:r>
      <w:r w:rsidRPr="0032308D">
        <w:rPr>
          <w:sz w:val="26"/>
          <w:szCs w:val="26"/>
        </w:rPr>
        <w:lastRenderedPageBreak/>
        <w:t>trang web. Điều này không chỉ hỗ trợ tối ưu hóa công cụ tìm kiếm (SEO) mà còn cải thiện khả năng truy cập đối với người dùng sử dụng các thiết bị hỗ trợ như trình đọc màn hình, đồng thời giúp mã nguồn dễ hiểu và thuận tiện hơn trong quá trình bảo trì và phát triển hệ thống</w:t>
      </w:r>
      <w:r>
        <w:t>.</w:t>
      </w:r>
    </w:p>
    <w:p w14:paraId="7C898849" w14:textId="77777777" w:rsidR="006D6806" w:rsidRPr="008725B9" w:rsidRDefault="006D6806" w:rsidP="006D6806">
      <w:pPr>
        <w:pStyle w:val="Heading3"/>
        <w:spacing w:before="0" w:after="0"/>
        <w:jc w:val="both"/>
        <w:rPr>
          <w:szCs w:val="26"/>
        </w:rPr>
      </w:pPr>
      <w:bookmarkStart w:id="17" w:name="_Toc234748407"/>
      <w:r w:rsidRPr="008725B9">
        <w:rPr>
          <w:szCs w:val="26"/>
        </w:rPr>
        <w:t>Vai trò của HTML trong thiết kế web</w:t>
      </w:r>
      <w:bookmarkEnd w:id="17"/>
    </w:p>
    <w:p w14:paraId="433E56D9" w14:textId="77777777" w:rsidR="006D6806" w:rsidRPr="008725B9" w:rsidRDefault="006D6806" w:rsidP="006D6806">
      <w:pPr>
        <w:pStyle w:val="isselectedend"/>
        <w:spacing w:before="0" w:beforeAutospacing="0" w:after="0" w:afterAutospacing="0" w:line="360" w:lineRule="auto"/>
        <w:ind w:firstLine="720"/>
        <w:jc w:val="both"/>
        <w:rPr>
          <w:sz w:val="26"/>
          <w:szCs w:val="26"/>
        </w:rPr>
      </w:pPr>
      <w:r w:rsidRPr="008725B9">
        <w:rPr>
          <w:sz w:val="26"/>
          <w:szCs w:val="26"/>
        </w:rPr>
        <w:t xml:space="preserve">HTML giữ vai trò </w:t>
      </w:r>
      <w:r w:rsidR="007C63BF" w:rsidRPr="007C63BF">
        <w:rPr>
          <w:sz w:val="26"/>
          <w:szCs w:val="26"/>
        </w:rPr>
        <w:t>quan trọng</w:t>
      </w:r>
      <w:r w:rsidR="007C63BF">
        <w:t xml:space="preserve"> </w:t>
      </w:r>
      <w:r w:rsidRPr="008725B9">
        <w:rPr>
          <w:sz w:val="26"/>
          <w:szCs w:val="26"/>
        </w:rPr>
        <w:t>trong quá trình phát triển website. Đây là ngôn ngữ chịu trách nhiệm xây dựng cấu trúc của trang web và tổ chức các thành phần nội dung theo một bố cục hợp lý. Thông qua HTML, người lập trình có thể tạo các tiêu đề, đoạn văn, hình ảnh, bảng, danh sách, biểu mẫu nhập liệu, nút bấm và các liên kết giữa các trang web</w:t>
      </w:r>
      <w:r w:rsidR="002F3677">
        <w:rPr>
          <w:sz w:val="26"/>
          <w:szCs w:val="26"/>
        </w:rPr>
        <w:t xml:space="preserve"> </w:t>
      </w:r>
      <w:r w:rsidR="002F3677">
        <w:rPr>
          <w:sz w:val="26"/>
          <w:szCs w:val="26"/>
        </w:rPr>
        <w:fldChar w:fldCharType="begin"/>
      </w:r>
      <w:r w:rsidR="002F3677">
        <w:rPr>
          <w:sz w:val="26"/>
          <w:szCs w:val="26"/>
        </w:rPr>
        <w:instrText xml:space="preserve"> ADDIN ZOTERO_ITEM CSL_CITATION {"citationID":"8BMjbtuf","properties":{"unsorted":false,"formattedCitation":"[2]","plainCitation":"[2]","noteIndex":0},"citationItems":[{"id":9,"uris":["http://zotero.org/users/20975884/items/9PXZAJME"],"itemData":{"id":9,"type":"book","abstract":"A full-color introduction to the basics of HTML and CSS from the publishers of Wrox! Every day, more and more people want to learn some HTML and CSS. Joining the professional web designers and programmers are new audiences who need to know a little bit of code at work (update a content management system or e-commerce store) and those who want to make their personal blogs more attractive. Many books teaching HTML and CSS are dry and only written for those who want to become programmers, which is why this book takes an entirely new approach. Introduces HTML and CSS in a way that makes them accessible to everyone-hobbyists, students, and professionals-and it's full-color throughout Utilizes information graphics and lifestyle photography to explain the topics in a simple way that is engaging Boasts a unique structure that allows you to progress through the chapters from beginning to end or just dip into topics of particular interest at your leisure This educational book is one that you will enjoy picking up, reading, then referring back to. It will make you wish other technical topics were presented in such a simple, attractive and engaging way!","ISBN":"978-1-118-00818-8","language":"eng","number-of-pages":"1","publisher":"Wiley","publisher-place":"Indianapolis, IN","source":"K10plus ISBN","title":"HTML &amp; CSS: design and build websites","title-short":"HTML &amp; CSS","author":[{"family":"Duckett","given":"Jon"}],"issued":{"date-parts":[["2011"]]}}}],"schema":"https://github.com/citation-style-language/schema/raw/master/csl-citation.json"} </w:instrText>
      </w:r>
      <w:r w:rsidR="002F3677">
        <w:rPr>
          <w:sz w:val="26"/>
          <w:szCs w:val="26"/>
        </w:rPr>
        <w:fldChar w:fldCharType="separate"/>
      </w:r>
      <w:r w:rsidR="002F3677" w:rsidRPr="002F3677">
        <w:rPr>
          <w:sz w:val="26"/>
        </w:rPr>
        <w:t>[2]</w:t>
      </w:r>
      <w:r w:rsidR="002F3677">
        <w:rPr>
          <w:sz w:val="26"/>
          <w:szCs w:val="26"/>
        </w:rPr>
        <w:fldChar w:fldCharType="end"/>
      </w:r>
      <w:r w:rsidRPr="008725B9">
        <w:rPr>
          <w:sz w:val="26"/>
          <w:szCs w:val="26"/>
        </w:rPr>
        <w:t>.</w:t>
      </w:r>
    </w:p>
    <w:p w14:paraId="4996A61D" w14:textId="77777777" w:rsidR="002B7875" w:rsidRPr="005832FD" w:rsidRDefault="002B7875" w:rsidP="005832FD">
      <w:pPr>
        <w:pStyle w:val="NormalWeb"/>
        <w:spacing w:before="0" w:beforeAutospacing="0" w:after="0" w:afterAutospacing="0" w:line="360" w:lineRule="auto"/>
        <w:ind w:firstLine="720"/>
        <w:jc w:val="both"/>
        <w:rPr>
          <w:sz w:val="26"/>
          <w:szCs w:val="26"/>
          <w:lang w:val="vi-VN"/>
        </w:rPr>
      </w:pPr>
      <w:r w:rsidRPr="002B7875">
        <w:rPr>
          <w:sz w:val="26"/>
          <w:szCs w:val="26"/>
        </w:rPr>
        <w:t xml:space="preserve">Trong thiết kế web hiện đại, HTML thường được kết hợp với CSS để xây dựng giao diện trực quan và JavaScript để phát triển các chức năng tương tác. Sự kết hợp của ba công nghệ này tạo nên một website hoàn chỉnh, có khả năng hoạt động ổn định, đáp ứng tốt yêu cầu về tính thẩm mỹ và trải nghiệm người dùng. Ngoài ra, </w:t>
      </w:r>
      <w:r w:rsidRPr="005832FD">
        <w:rPr>
          <w:sz w:val="26"/>
          <w:szCs w:val="26"/>
        </w:rPr>
        <w:t>HTML còn hỗ trợ khả năng hiển thị trên nhiều loại thiết bị, nâng cao tính tương thích giữa các trình duyệt và tạo điều kiện thuận lợi cho</w:t>
      </w:r>
      <w:r w:rsidR="00532342" w:rsidRPr="005832FD">
        <w:rPr>
          <w:sz w:val="26"/>
          <w:szCs w:val="26"/>
        </w:rPr>
        <w:t xml:space="preserve"> các công cụ tìm kiếm thu thập </w:t>
      </w:r>
      <w:r w:rsidRPr="005832FD">
        <w:rPr>
          <w:sz w:val="26"/>
          <w:szCs w:val="26"/>
        </w:rPr>
        <w:fldChar w:fldCharType="begin"/>
      </w:r>
      <w:r w:rsidR="001558C1" w:rsidRPr="005832FD">
        <w:rPr>
          <w:sz w:val="26"/>
          <w:szCs w:val="26"/>
        </w:rPr>
        <w:instrText xml:space="preserve"> ADDIN ZOTERO_ITEM CSL_CITATION {"citationID":"WlvwDJ4b","properties":{"unsorted":false,"formattedCitation":"[1]","plainCitation":"[1]","noteIndex":0},"citationItems":[{"id":18,"uris":["http://zotero.org/users/20975884/items/WD6ABFUS"],"itemData":{"id":18,"type":"book","ISBN":"978-0-13-977422-5","language":"eng","number-of-pages":"521","publisher":"Prentice Hall PTR","publisher-place":"Upper Saddle River, NJ","source":"K10plus ISBN","title":"Javascript and HTML 4.0 user's resource","author":[{"family":"Murray","given":"William H."},{"family":"Pappas","given":"Chris H."}],"issued":{"date-parts":[["1999"]]}}}],"schema":"https://github.com/citation-style-language/schema/raw/master/csl-citation.json"} </w:instrText>
      </w:r>
      <w:r w:rsidRPr="005832FD">
        <w:rPr>
          <w:sz w:val="26"/>
          <w:szCs w:val="26"/>
        </w:rPr>
        <w:fldChar w:fldCharType="separate"/>
      </w:r>
      <w:r w:rsidRPr="005832FD">
        <w:rPr>
          <w:sz w:val="26"/>
          <w:szCs w:val="26"/>
        </w:rPr>
        <w:t>[1]</w:t>
      </w:r>
      <w:r w:rsidRPr="005832FD">
        <w:rPr>
          <w:sz w:val="26"/>
          <w:szCs w:val="26"/>
        </w:rPr>
        <w:fldChar w:fldCharType="end"/>
      </w:r>
      <w:r w:rsidRPr="005832FD">
        <w:rPr>
          <w:sz w:val="26"/>
          <w:szCs w:val="26"/>
        </w:rPr>
        <w:t>.</w:t>
      </w:r>
    </w:p>
    <w:p w14:paraId="3D6A324C" w14:textId="77777777" w:rsidR="005832FD" w:rsidRPr="005832FD" w:rsidRDefault="005832FD" w:rsidP="005832FD">
      <w:pPr>
        <w:pStyle w:val="zlae0wtextbase"/>
        <w:spacing w:before="0" w:beforeAutospacing="0" w:after="0" w:afterAutospacing="0" w:line="360" w:lineRule="auto"/>
        <w:ind w:firstLine="720"/>
        <w:jc w:val="both"/>
        <w:rPr>
          <w:sz w:val="26"/>
          <w:szCs w:val="26"/>
        </w:rPr>
      </w:pPr>
      <w:r w:rsidRPr="005832FD">
        <w:rPr>
          <w:sz w:val="26"/>
          <w:szCs w:val="26"/>
        </w:rPr>
        <w:t>Không chỉ đóng vai trò là ngôn ngữ đánh dấu cấu trúc, HTML còn là nền tảng kết nối giữa giao diện người dùng và các công nghệ xử lý phía máy chủ. Mọi dữ liệu hiển thị trên trình duyệt đều được tổ chức dưới dạng các phần tử HTML trước khi được trình duyệt phân tích và hiển thị. Nhờ đó, HTML góp phần đảm bảo tính nhất quán của nội dung, giúp quá trình trao đổi dữ liệu giữa người dùng và hệ thống diễn ra hiệu quả hơn.</w:t>
      </w:r>
    </w:p>
    <w:p w14:paraId="2E186102" w14:textId="77777777" w:rsidR="005832FD" w:rsidRPr="005832FD" w:rsidRDefault="005832FD" w:rsidP="005832FD">
      <w:pPr>
        <w:pStyle w:val="zlae0wtextbase"/>
        <w:spacing w:before="0" w:beforeAutospacing="0" w:after="0" w:afterAutospacing="0" w:line="360" w:lineRule="auto"/>
        <w:ind w:firstLine="720"/>
        <w:jc w:val="both"/>
        <w:rPr>
          <w:sz w:val="26"/>
          <w:szCs w:val="26"/>
        </w:rPr>
      </w:pPr>
      <w:r w:rsidRPr="005832FD">
        <w:rPr>
          <w:sz w:val="26"/>
          <w:szCs w:val="26"/>
        </w:rPr>
        <w:t>Bên cạnh đó, HTML còn hỗ trợ xây dựng các biểu mẫu nhập liệu như đăng ký tài khoản, đăng nhập, tìm kiếm sản phẩm và đặt hàng trực tuyến. Các biểu mẫu này là thành phần quan trọng trong các website thương mại điện tử vì cho phép người dùng tương tác trực tiếp với hệ thống. Khi kết hợp với CSS và JavaScript, HTML giúp tạo ra giao diện thân thiện, dễ sử dụng và nâng cao trải nghiệm người dùng.</w:t>
      </w:r>
    </w:p>
    <w:p w14:paraId="336F73DD" w14:textId="7D715324" w:rsidR="002B7875" w:rsidRPr="00955E99" w:rsidRDefault="005832FD" w:rsidP="00955E99">
      <w:pPr>
        <w:pStyle w:val="zlae0wtextbase"/>
        <w:spacing w:before="0" w:beforeAutospacing="0" w:after="0" w:afterAutospacing="0" w:line="360" w:lineRule="auto"/>
        <w:ind w:firstLine="720"/>
        <w:jc w:val="both"/>
        <w:rPr>
          <w:sz w:val="26"/>
          <w:szCs w:val="26"/>
          <w:lang w:val="vi-VN"/>
        </w:rPr>
      </w:pPr>
      <w:r w:rsidRPr="005832FD">
        <w:rPr>
          <w:sz w:val="26"/>
          <w:szCs w:val="26"/>
        </w:rPr>
        <w:t xml:space="preserve">Trong quá trình phát triển và bảo trì website, việc sử dụng HTML đúng chuẩn còn giúp mã nguồn rõ ràng, dễ kiểm tra và dễ mở rộng. Các thẻ ngữ nghĩa của HTML5 hỗ trợ phân chia nội dung theo từng khu vực chức năng, giúp lập trình viên dễ dàng chỉnh sửa, bổ sung tính năng mới mà không ảnh hưởng đến cấu trúc tổng thể của hệ </w:t>
      </w:r>
      <w:r w:rsidRPr="005832FD">
        <w:rPr>
          <w:sz w:val="26"/>
          <w:szCs w:val="26"/>
        </w:rPr>
        <w:lastRenderedPageBreak/>
        <w:t>thống. Đây là yếu tố quan trọng đối với các website có quy mô ngày càng mở rộng như các hệ thống bán hàng trực tuyến</w:t>
      </w:r>
      <w:r w:rsidR="00955E99">
        <w:rPr>
          <w:sz w:val="26"/>
          <w:szCs w:val="26"/>
          <w:lang w:val="vi-VN"/>
        </w:rPr>
        <w:t xml:space="preserve"> </w:t>
      </w:r>
      <w:r w:rsidR="002B7875">
        <w:rPr>
          <w:sz w:val="26"/>
          <w:szCs w:val="26"/>
        </w:rPr>
        <w:fldChar w:fldCharType="begin"/>
      </w:r>
      <w:r w:rsidR="001558C1">
        <w:rPr>
          <w:sz w:val="26"/>
          <w:szCs w:val="26"/>
        </w:rPr>
        <w:instrText xml:space="preserve"> ADDIN ZOTERO_ITEM CSL_CITATION {"citationID":"J1sx1UMG","properties":{"unsorted":false,"formattedCitation":"[1]","plainCitation":"[1]","noteIndex":0},"citationItems":[{"id":18,"uris":["http://zotero.org/users/20975884/items/WD6ABFUS"],"itemData":{"id":18,"type":"book","ISBN":"978-0-13-977422-5","language":"eng","number-of-pages":"521","publisher":"Prentice Hall PTR","publisher-place":"Upper Saddle River, NJ","source":"K10plus ISBN","title":"Javascript and HTML 4.0 user's resource","author":[{"family":"Murray","given":"William H."},{"family":"Pappas","given":"Chris H."}],"issued":{"date-parts":[["1999"]]}}}],"schema":"https://github.com/citation-style-language/schema/raw/master/csl-citation.json"} </w:instrText>
      </w:r>
      <w:r w:rsidR="002B7875">
        <w:rPr>
          <w:sz w:val="26"/>
          <w:szCs w:val="26"/>
        </w:rPr>
        <w:fldChar w:fldCharType="separate"/>
      </w:r>
      <w:r w:rsidR="002B7875" w:rsidRPr="002F3677">
        <w:rPr>
          <w:sz w:val="26"/>
        </w:rPr>
        <w:t>[1]</w:t>
      </w:r>
      <w:r w:rsidR="002B7875">
        <w:rPr>
          <w:sz w:val="26"/>
          <w:szCs w:val="26"/>
        </w:rPr>
        <w:fldChar w:fldCharType="end"/>
      </w:r>
      <w:r w:rsidR="002B7875" w:rsidRPr="002B7875">
        <w:rPr>
          <w:sz w:val="26"/>
          <w:szCs w:val="26"/>
        </w:rPr>
        <w:t>.</w:t>
      </w:r>
    </w:p>
    <w:p w14:paraId="55BCAA25" w14:textId="715B05D0" w:rsidR="006D6806" w:rsidRPr="00E80B23" w:rsidRDefault="006D6806" w:rsidP="00E80B23">
      <w:pPr>
        <w:pStyle w:val="NormalWeb"/>
        <w:spacing w:before="0" w:beforeAutospacing="0" w:after="0" w:afterAutospacing="0" w:line="360" w:lineRule="auto"/>
        <w:ind w:firstLine="720"/>
        <w:jc w:val="both"/>
        <w:rPr>
          <w:sz w:val="26"/>
          <w:szCs w:val="26"/>
          <w:lang w:val="vi-VN"/>
        </w:rPr>
      </w:pPr>
      <w:r w:rsidRPr="008725B9">
        <w:rPr>
          <w:sz w:val="26"/>
          <w:szCs w:val="26"/>
        </w:rPr>
        <w:t xml:space="preserve">Đối với đề tài </w:t>
      </w:r>
      <w:r w:rsidR="008725B9">
        <w:rPr>
          <w:rStyle w:val="Strong"/>
          <w:b w:val="0"/>
          <w:sz w:val="26"/>
          <w:szCs w:val="26"/>
        </w:rPr>
        <w:t>“</w:t>
      </w:r>
      <w:r w:rsidRPr="008725B9">
        <w:rPr>
          <w:rStyle w:val="Strong"/>
          <w:b w:val="0"/>
          <w:sz w:val="26"/>
          <w:szCs w:val="26"/>
        </w:rPr>
        <w:t xml:space="preserve">Thiết kế và xây dựng Website </w:t>
      </w:r>
      <w:r w:rsidR="001711DC">
        <w:rPr>
          <w:rStyle w:val="Strong"/>
          <w:b w:val="0"/>
          <w:sz w:val="26"/>
          <w:szCs w:val="26"/>
        </w:rPr>
        <w:t>thời</w:t>
      </w:r>
      <w:r w:rsidR="001711DC">
        <w:rPr>
          <w:rStyle w:val="Strong"/>
          <w:b w:val="0"/>
          <w:sz w:val="26"/>
          <w:szCs w:val="26"/>
          <w:lang w:val="vi-VN"/>
        </w:rPr>
        <w:t xml:space="preserve"> trang </w:t>
      </w:r>
      <w:r w:rsidR="008725B9">
        <w:rPr>
          <w:rStyle w:val="Strong"/>
          <w:b w:val="0"/>
          <w:sz w:val="26"/>
          <w:szCs w:val="26"/>
        </w:rPr>
        <w:t>trực tuyến CASEDLE STORE”</w:t>
      </w:r>
      <w:r w:rsidR="006F523F" w:rsidRPr="008725B9">
        <w:rPr>
          <w:sz w:val="26"/>
          <w:szCs w:val="26"/>
        </w:rPr>
        <w:t>,</w:t>
      </w:r>
      <w:r w:rsidRPr="008725B9">
        <w:rPr>
          <w:sz w:val="26"/>
          <w:szCs w:val="26"/>
        </w:rPr>
        <w:t xml:space="preserve"> HTML được sử dụng để xây dựng cấu trúc cho các trang như Trang chủ, Sản phẩm, Chi tiết sản phẩm,</w:t>
      </w:r>
      <w:r w:rsidR="006F523F" w:rsidRPr="008725B9">
        <w:rPr>
          <w:sz w:val="26"/>
          <w:szCs w:val="26"/>
        </w:rPr>
        <w:t xml:space="preserve"> Danh mục,</w:t>
      </w:r>
      <w:r w:rsidRPr="008725B9">
        <w:rPr>
          <w:sz w:val="26"/>
          <w:szCs w:val="26"/>
        </w:rPr>
        <w:t xml:space="preserve"> Giới thiệu và Liên hệ, làm nền tảng cho việc phát triển toàn bộ website.</w:t>
      </w:r>
      <w:r w:rsidR="006F523F" w:rsidRPr="008725B9">
        <w:rPr>
          <w:sz w:val="26"/>
          <w:szCs w:val="26"/>
        </w:rPr>
        <w:t xml:space="preserve"> Đây là nền tảng quan trọng để kết hợp với </w:t>
      </w:r>
      <w:r w:rsidR="006F523F" w:rsidRPr="00E80B23">
        <w:rPr>
          <w:sz w:val="26"/>
          <w:szCs w:val="26"/>
        </w:rPr>
        <w:t>CSS và JavaScript trong việc hoàn thiện giao diện và các chức năng của website</w:t>
      </w:r>
      <w:r w:rsidR="002F3677" w:rsidRPr="00E80B23">
        <w:rPr>
          <w:sz w:val="26"/>
          <w:szCs w:val="26"/>
        </w:rPr>
        <w:t xml:space="preserve"> </w:t>
      </w:r>
      <w:r w:rsidR="002F3677" w:rsidRPr="00E80B23">
        <w:rPr>
          <w:sz w:val="26"/>
          <w:szCs w:val="26"/>
        </w:rPr>
        <w:fldChar w:fldCharType="begin"/>
      </w:r>
      <w:r w:rsidR="002F3677" w:rsidRPr="00E80B23">
        <w:rPr>
          <w:sz w:val="26"/>
          <w:szCs w:val="26"/>
        </w:rPr>
        <w:instrText xml:space="preserve"> ADDIN ZOTERO_ITEM CSL_CITATION {"citationID":"COv7ExvR","properties":{"unsorted":false,"formattedCitation":"[3]","plainCitation":"[3]","noteIndex":0},"citationItems":[{"id":1,"uris":["http://zotero.org/users/20975884/items/HT3XN7T6"],"itemData":{"id":1,"type":"book","edition":"1. print","ISBN":"978-0-13-359290-0","language":"eng","number-of-pages":"264","publisher":"SunSoft Press","publisher-place":"Mountain View, Calif","source":"K10plus ISBN","title":"HTML for fun and profit","author":[{"family":"Morris","given":"Mary E. S."},{"family":"Morris","given":"Mary E."}],"issued":{"date-parts":[["1995"]]}}}],"schema":"https://github.com/citation-style-language/schema/raw/master/csl-citation.json"} </w:instrText>
      </w:r>
      <w:r w:rsidR="002F3677" w:rsidRPr="00E80B23">
        <w:rPr>
          <w:sz w:val="26"/>
          <w:szCs w:val="26"/>
        </w:rPr>
        <w:fldChar w:fldCharType="separate"/>
      </w:r>
      <w:r w:rsidR="002F3677" w:rsidRPr="00E80B23">
        <w:rPr>
          <w:sz w:val="26"/>
          <w:szCs w:val="26"/>
        </w:rPr>
        <w:t>[3]</w:t>
      </w:r>
      <w:r w:rsidR="002F3677" w:rsidRPr="00E80B23">
        <w:rPr>
          <w:sz w:val="26"/>
          <w:szCs w:val="26"/>
        </w:rPr>
        <w:fldChar w:fldCharType="end"/>
      </w:r>
      <w:r w:rsidR="006F523F" w:rsidRPr="00E80B23">
        <w:rPr>
          <w:sz w:val="26"/>
          <w:szCs w:val="26"/>
        </w:rPr>
        <w:t>.</w:t>
      </w:r>
    </w:p>
    <w:p w14:paraId="007336D8" w14:textId="38FED994" w:rsidR="00E80B23" w:rsidRPr="00E80B23" w:rsidRDefault="00E80B23" w:rsidP="00E80B23">
      <w:pPr>
        <w:pStyle w:val="zlae0wtextbase"/>
        <w:spacing w:before="0" w:beforeAutospacing="0" w:after="0" w:afterAutospacing="0" w:line="360" w:lineRule="auto"/>
        <w:ind w:firstLine="720"/>
        <w:jc w:val="both"/>
        <w:rPr>
          <w:sz w:val="26"/>
          <w:szCs w:val="26"/>
        </w:rPr>
      </w:pPr>
      <w:r w:rsidRPr="00E80B23">
        <w:rPr>
          <w:rStyle w:val="zlae0wtextbase1"/>
          <w:sz w:val="26"/>
          <w:szCs w:val="26"/>
        </w:rPr>
        <w:t>Ưu điểm của HTML</w:t>
      </w:r>
      <w:r>
        <w:rPr>
          <w:rStyle w:val="zlae0wtextbase1"/>
          <w:sz w:val="26"/>
          <w:szCs w:val="26"/>
          <w:lang w:val="vi-VN"/>
        </w:rPr>
        <w:t xml:space="preserve"> là việc </w:t>
      </w:r>
      <w:r w:rsidRPr="00E80B23">
        <w:rPr>
          <w:sz w:val="26"/>
          <w:szCs w:val="26"/>
        </w:rPr>
        <w:t xml:space="preserve">HTML được sử dụng rộng rãi trên toàn thế giới nên có rất nhiều tài liệu hướng dẫn, ví dụ minh họa và cộng đồng hỗ trợ lớn, giúp người học dễ dàng tiếp cận và giải quyết các vấn đề trong quá trình phát triển website. Cú pháp của HTML tương đối đơn giản, dễ hiểu và phù hợp với cả những người mới bắt đầu học thiết kế web. Đây là ngôn ngữ mã nguồn mở và hoàn toàn miễn phí, cho phép mọi cá nhân và tổ chức sử dụng mà không phải trả chi phí bản quyền. Ngoài ra, cấu trúc đánh dấu của HTML gọn gàng, đồng nhất và được chuẩn hóa bởi tổ chức </w:t>
      </w:r>
      <w:r w:rsidRPr="00E80B23">
        <w:rPr>
          <w:rStyle w:val="zlae0wtextbase1"/>
          <w:sz w:val="26"/>
          <w:szCs w:val="26"/>
        </w:rPr>
        <w:t>World Wide Web Consortium</w:t>
      </w:r>
      <w:r w:rsidRPr="00E80B23">
        <w:rPr>
          <w:sz w:val="26"/>
          <w:szCs w:val="26"/>
        </w:rPr>
        <w:t xml:space="preserve">, nhờ đó đảm bảo tính tương thích giữa các trình duyệt. HTML cũng có khả năng tích hợp dễ dàng với các ngôn ngữ lập trình phía máy chủ như </w:t>
      </w:r>
      <w:r w:rsidRPr="00E80B23">
        <w:rPr>
          <w:rStyle w:val="zlae0wtextbase1"/>
          <w:sz w:val="26"/>
          <w:szCs w:val="26"/>
        </w:rPr>
        <w:t>PHP</w:t>
      </w:r>
      <w:r w:rsidRPr="00E80B23">
        <w:rPr>
          <w:sz w:val="26"/>
          <w:szCs w:val="26"/>
        </w:rPr>
        <w:t xml:space="preserve"> và </w:t>
      </w:r>
      <w:r w:rsidRPr="00E80B23">
        <w:rPr>
          <w:rStyle w:val="zlae0wtextbase1"/>
          <w:sz w:val="26"/>
          <w:szCs w:val="26"/>
        </w:rPr>
        <w:t>Python</w:t>
      </w:r>
      <w:r w:rsidRPr="00E80B23">
        <w:rPr>
          <w:sz w:val="26"/>
          <w:szCs w:val="26"/>
        </w:rPr>
        <w:t>, tạo nền tảng cho việc xây dựng các hệ thống web hoàn chỉnh.</w:t>
      </w:r>
    </w:p>
    <w:p w14:paraId="74B1BCB2" w14:textId="2DC4AE05" w:rsidR="00E80B23" w:rsidRPr="00E80B23" w:rsidRDefault="00E80B23" w:rsidP="00E80B23">
      <w:pPr>
        <w:pStyle w:val="zlae0wtextbase"/>
        <w:spacing w:before="0" w:beforeAutospacing="0" w:after="0" w:afterAutospacing="0" w:line="360" w:lineRule="auto"/>
        <w:ind w:firstLine="720"/>
        <w:jc w:val="both"/>
        <w:rPr>
          <w:sz w:val="26"/>
          <w:szCs w:val="26"/>
          <w:lang w:val="vi-VN"/>
        </w:rPr>
      </w:pPr>
      <w:r w:rsidRPr="00E80B23">
        <w:rPr>
          <w:sz w:val="26"/>
          <w:szCs w:val="26"/>
        </w:rPr>
        <w:t xml:space="preserve">HTML chủ yếu được sử dụng để xây dựng cấu trúc và hiển thị nội dung của các trang web tĩnh, do đó bản thân nó không thể xử lý các chức năng động như cập nhật dữ liệu theo thời gian thực, tương tác phức tạp hay xử lý logic nghiệp vụ. Để thực hiện các chức năng này, cần kết hợp thêm </w:t>
      </w:r>
      <w:r w:rsidRPr="00E80B23">
        <w:rPr>
          <w:rStyle w:val="zlae0wtextbase1"/>
          <w:sz w:val="26"/>
          <w:szCs w:val="26"/>
        </w:rPr>
        <w:t>JavaScript</w:t>
      </w:r>
      <w:r w:rsidRPr="00E80B23">
        <w:rPr>
          <w:sz w:val="26"/>
          <w:szCs w:val="26"/>
        </w:rPr>
        <w:t xml:space="preserve"> hoặc các ngôn ngữ backend như </w:t>
      </w:r>
      <w:r w:rsidRPr="00E80B23">
        <w:rPr>
          <w:rStyle w:val="zlae0wtextbase1"/>
          <w:sz w:val="26"/>
          <w:szCs w:val="26"/>
        </w:rPr>
        <w:t>PHP</w:t>
      </w:r>
      <w:r w:rsidRPr="00E80B23">
        <w:rPr>
          <w:sz w:val="26"/>
          <w:szCs w:val="26"/>
        </w:rPr>
        <w:t>. Bên cạnh đó, một số trình duyệt cũ hoặc chậm cập nhật có thể chưa hỗ trợ đầy đủ các tính năng mới của HTML5, dẫn đến sự khác biệt trong cách hiển thị hoặc hoạt động của website trên các môi trường khác nhau.</w:t>
      </w:r>
    </w:p>
    <w:p w14:paraId="41D82482" w14:textId="77777777" w:rsidR="00572E86" w:rsidRPr="00E80B23" w:rsidRDefault="006F523F" w:rsidP="00E80B23">
      <w:pPr>
        <w:pStyle w:val="Heading3"/>
        <w:spacing w:before="0" w:after="0"/>
        <w:jc w:val="both"/>
        <w:rPr>
          <w:szCs w:val="26"/>
        </w:rPr>
      </w:pPr>
      <w:bookmarkStart w:id="18" w:name="_Toc234748408"/>
      <w:r w:rsidRPr="00E80B23">
        <w:rPr>
          <w:szCs w:val="26"/>
        </w:rPr>
        <w:t>Cấu trúc của một tài liệu HTML</w:t>
      </w:r>
      <w:bookmarkEnd w:id="18"/>
    </w:p>
    <w:p w14:paraId="1BFD6B9E" w14:textId="507BF0B0" w:rsidR="00503A06" w:rsidRPr="009C6406" w:rsidRDefault="00503A06" w:rsidP="005960E7">
      <w:pPr>
        <w:pStyle w:val="noidung"/>
        <w:rPr>
          <w:szCs w:val="26"/>
        </w:rPr>
      </w:pPr>
      <w:r w:rsidRPr="009C6406">
        <w:rPr>
          <w:szCs w:val="26"/>
        </w:rPr>
        <w:t>Cấu trúc của một tài liệu HTML</w:t>
      </w:r>
      <w:r w:rsidR="00BE5691" w:rsidRPr="009C6406">
        <w:rPr>
          <w:szCs w:val="26"/>
        </w:rPr>
        <w:t xml:space="preserve"> gồm các thành phầ</w:t>
      </w:r>
      <w:r w:rsidR="00A245AE" w:rsidRPr="009C6406">
        <w:rPr>
          <w:szCs w:val="26"/>
        </w:rPr>
        <w:t>n chính.</w:t>
      </w:r>
      <w:r w:rsidR="009C6406" w:rsidRPr="009C6406">
        <w:rPr>
          <w:szCs w:val="26"/>
        </w:rPr>
        <w:t xml:space="preserve"> Trong cấu trúc, </w:t>
      </w:r>
      <w:r w:rsidR="00D3530D">
        <w:rPr>
          <w:szCs w:val="26"/>
        </w:rPr>
        <w:t xml:space="preserve">&lt;!DOCTYPE html&gt; </w:t>
      </w:r>
      <w:r w:rsidR="009C6406" w:rsidRPr="009C6406">
        <w:rPr>
          <w:szCs w:val="26"/>
        </w:rPr>
        <w:t xml:space="preserve">dùng để khai báo tài liệu HTML5; thẻ </w:t>
      </w:r>
      <w:r w:rsidR="00A45210">
        <w:rPr>
          <w:szCs w:val="26"/>
        </w:rPr>
        <w:t xml:space="preserve">&lt;html&gt; </w:t>
      </w:r>
      <w:r w:rsidR="009C6406" w:rsidRPr="009C6406">
        <w:rPr>
          <w:szCs w:val="26"/>
        </w:rPr>
        <w:t xml:space="preserve">là phần tử gốc của trang web; </w:t>
      </w:r>
      <w:r w:rsidR="00D3530D">
        <w:rPr>
          <w:szCs w:val="26"/>
        </w:rPr>
        <w:t xml:space="preserve">&lt;head&gt; </w:t>
      </w:r>
      <w:r w:rsidR="00356F79">
        <w:t xml:space="preserve">chứa các thông tin mô tả như tiêu đề trang, bảng mã ký tự và các siêu dữ liệu; thẻ </w:t>
      </w:r>
      <w:r w:rsidR="00D3530D">
        <w:rPr>
          <w:szCs w:val="26"/>
        </w:rPr>
        <w:t>&lt;title&gt;</w:t>
      </w:r>
      <w:r w:rsidR="009C6406" w:rsidRPr="009C6406">
        <w:rPr>
          <w:szCs w:val="26"/>
        </w:rPr>
        <w:t xml:space="preserve"> xác định tiêu đề hiển thị trên tab trình duyệt;</w:t>
      </w:r>
      <w:r w:rsidR="00BA3EEA">
        <w:rPr>
          <w:szCs w:val="26"/>
        </w:rPr>
        <w:t xml:space="preserve"> thẻ</w:t>
      </w:r>
      <w:r w:rsidR="009C6406">
        <w:rPr>
          <w:szCs w:val="26"/>
        </w:rPr>
        <w:t xml:space="preserve"> </w:t>
      </w:r>
      <w:r w:rsidR="00D3530D">
        <w:rPr>
          <w:szCs w:val="26"/>
        </w:rPr>
        <w:t>&lt;meta charset=</w:t>
      </w:r>
      <w:r w:rsidR="00D3530D">
        <w:rPr>
          <w:rStyle w:val="Strong"/>
          <w:b w:val="0"/>
          <w:szCs w:val="26"/>
        </w:rPr>
        <w:t>“</w:t>
      </w:r>
      <w:r w:rsidR="00D3530D">
        <w:rPr>
          <w:szCs w:val="26"/>
        </w:rPr>
        <w:t xml:space="preserve">utf-8”&gt; </w:t>
      </w:r>
      <w:r w:rsidR="00356F79">
        <w:t xml:space="preserve">thiết lập bảng mã UTF-8 để hiển thị chính xác các ký tự tiếng Việt; còn thẻ </w:t>
      </w:r>
      <w:r w:rsidR="00D3530D">
        <w:rPr>
          <w:szCs w:val="26"/>
        </w:rPr>
        <w:t xml:space="preserve">&lt;body&gt; </w:t>
      </w:r>
      <w:r w:rsidR="009C6406" w:rsidRPr="009C6406">
        <w:rPr>
          <w:szCs w:val="26"/>
        </w:rPr>
        <w:t xml:space="preserve">chứa toàn bộ nội dung được hiển thị trên trình duyệt </w:t>
      </w:r>
      <w:r w:rsidR="009C6406" w:rsidRPr="009C6406">
        <w:rPr>
          <w:szCs w:val="26"/>
        </w:rPr>
        <w:fldChar w:fldCharType="begin"/>
      </w:r>
      <w:r w:rsidR="009C6406" w:rsidRPr="009C6406">
        <w:rPr>
          <w:szCs w:val="26"/>
        </w:rPr>
        <w:instrText xml:space="preserve"> ADDIN ZOTERO_ITEM CSL_CITATION {"citationID":"Qn5QhUVI","properties":{"unsorted":false,"formattedCitation":"[1]","plainCitation":"[1]","noteIndex":0},"citationItems":[{"id":18,"uris":["http://zotero.org/users/20975884/items/WD6ABFUS"],"itemData":{"id":18,"type":"book","ISBN":"978-0-13-977422-5","language":"eng","number-of-pages":"521","publisher":"Prentice Hall PTR","publisher-place":"Upper Saddle River, NJ","source":"K10plus ISBN","title":"Javascript and HTML 4.0 user's resource","author":[{"family":"Murray","given":"William H."},{"family":"Pappas","given":"Chris H."}],"issued":{"date-parts":[["1999"]]}}}],"schema":"https://github.com/citation-style-language/schema/raw/master/csl-citation.json"} </w:instrText>
      </w:r>
      <w:r w:rsidR="009C6406" w:rsidRPr="009C6406">
        <w:rPr>
          <w:szCs w:val="26"/>
        </w:rPr>
        <w:fldChar w:fldCharType="separate"/>
      </w:r>
      <w:r w:rsidR="009C6406" w:rsidRPr="009C6406">
        <w:rPr>
          <w:rFonts w:cs="Times New Roman"/>
          <w:szCs w:val="26"/>
        </w:rPr>
        <w:t>[1]</w:t>
      </w:r>
      <w:r w:rsidR="009C6406" w:rsidRPr="009C6406">
        <w:rPr>
          <w:szCs w:val="26"/>
        </w:rPr>
        <w:fldChar w:fldCharType="end"/>
      </w:r>
      <w:r w:rsidR="009C6406" w:rsidRPr="009C6406">
        <w:rPr>
          <w:szCs w:val="26"/>
        </w:rPr>
        <w:t>.</w:t>
      </w:r>
      <w:r w:rsidR="00D3530D">
        <w:rPr>
          <w:szCs w:val="26"/>
        </w:rPr>
        <w:t xml:space="preserve"> </w:t>
      </w:r>
      <w:r w:rsidR="005960E7">
        <w:t xml:space="preserve">HTML không phân biệt chữ hoa và chữ thường trong tên thẻ. Ví dụ, &lt;BODY&gt; và &lt;body&gt; </w:t>
      </w:r>
      <w:r w:rsidR="005960E7">
        <w:lastRenderedPageBreak/>
        <w:t>đều được trình duyệt hiểu giống nhau. Tuy nhiên, theo chuẩn HTML5 và để mã nguồn thống nhất, dễ đọc và dễ bảo trì, các thẻ HTML thường được viết bằng chữ thường.</w:t>
      </w:r>
      <w:r w:rsidR="00863AAE">
        <w:t xml:space="preserve"> </w:t>
      </w:r>
      <w:r w:rsidR="00863AAE" w:rsidRPr="00863AAE">
        <w:t>Ngoài ra, các phần tử HTML cần tuân thủ quy tắc mở trước – đóng sau (lồng đúng thứ tự), nghĩa là thẻ được mở sau phải được đóng trước. Ví dụ, nếu thẻ &lt;head&gt; nằm bên trong thẻ &lt;html&gt; thì thẻ &lt;/head&gt; phải được đóng trước thẻ &lt;/html&gt;. Việc tuân thủ quy tắc này giúp trình duyệt phân tích cú pháp chính xác và hạn chế lỗi hiển thị trên trang web.</w:t>
      </w:r>
      <w:r w:rsidR="00863AAE">
        <w:t xml:space="preserve"> Cơ bản cấu trúc c</w:t>
      </w:r>
      <w:r w:rsidR="00317A8B">
        <w:t>ủa</w:t>
      </w:r>
      <w:r w:rsidR="00863AAE">
        <w:t xml:space="preserve"> HTML được trình bày như sau:</w:t>
      </w:r>
    </w:p>
    <w:p w14:paraId="64163E73" w14:textId="77777777" w:rsidR="00503A06" w:rsidRPr="008B6FC3" w:rsidRDefault="00503A06" w:rsidP="008B6FC3">
      <w:pPr>
        <w:pStyle w:val="manguon"/>
      </w:pPr>
      <w:r w:rsidRPr="008B6FC3">
        <w:t>&lt;!DOCTYPE html&gt;</w:t>
      </w:r>
    </w:p>
    <w:p w14:paraId="4466A881" w14:textId="77777777" w:rsidR="00503A06" w:rsidRPr="008B6FC3" w:rsidRDefault="00503A06" w:rsidP="008B6FC3">
      <w:pPr>
        <w:pStyle w:val="manguon"/>
      </w:pPr>
      <w:r w:rsidRPr="008B6FC3">
        <w:t>&lt;html lang="vi"&gt;</w:t>
      </w:r>
    </w:p>
    <w:p w14:paraId="315B37D4" w14:textId="77777777" w:rsidR="00503A06" w:rsidRPr="008B6FC3" w:rsidRDefault="00503A06" w:rsidP="008B6FC3">
      <w:pPr>
        <w:pStyle w:val="manguon"/>
      </w:pPr>
      <w:r w:rsidRPr="008B6FC3">
        <w:tab/>
        <w:t>&lt;head&gt;</w:t>
      </w:r>
    </w:p>
    <w:p w14:paraId="13798720" w14:textId="77777777" w:rsidR="00503A06" w:rsidRPr="008B6FC3" w:rsidRDefault="00503A06" w:rsidP="008B6FC3">
      <w:pPr>
        <w:pStyle w:val="manguon"/>
      </w:pPr>
      <w:r w:rsidRPr="008B6FC3">
        <w:tab/>
      </w:r>
      <w:r w:rsidRPr="008B6FC3">
        <w:tab/>
        <w:t>&lt;title&gt;Trang thông tin cá nhân&lt;/title&gt;</w:t>
      </w:r>
    </w:p>
    <w:p w14:paraId="38419890" w14:textId="77777777" w:rsidR="00503A06" w:rsidRPr="008B6FC3" w:rsidRDefault="00292502" w:rsidP="008B6FC3">
      <w:pPr>
        <w:pStyle w:val="manguon"/>
      </w:pPr>
      <w:r w:rsidRPr="008B6FC3">
        <w:tab/>
      </w:r>
      <w:r w:rsidRPr="008B6FC3">
        <w:tab/>
        <w:t>&lt;meta charse</w:t>
      </w:r>
      <w:r w:rsidR="00503A06" w:rsidRPr="008B6FC3">
        <w:t>t="utf-8"&gt;</w:t>
      </w:r>
      <w:r w:rsidR="00503A06" w:rsidRPr="008B6FC3">
        <w:tab/>
      </w:r>
    </w:p>
    <w:p w14:paraId="4786A028" w14:textId="77777777" w:rsidR="00503A06" w:rsidRPr="008B6FC3" w:rsidRDefault="00503A06" w:rsidP="008B6FC3">
      <w:pPr>
        <w:pStyle w:val="manguon"/>
      </w:pPr>
      <w:r w:rsidRPr="008B6FC3">
        <w:tab/>
        <w:t>&lt;/head&gt;</w:t>
      </w:r>
    </w:p>
    <w:p w14:paraId="12BB0230" w14:textId="77777777" w:rsidR="00503A06" w:rsidRPr="008B6FC3" w:rsidRDefault="00503A06" w:rsidP="008B6FC3">
      <w:pPr>
        <w:pStyle w:val="manguon"/>
      </w:pPr>
      <w:r w:rsidRPr="008B6FC3">
        <w:tab/>
        <w:t>&lt;body&gt;</w:t>
      </w:r>
    </w:p>
    <w:p w14:paraId="2B4FB53E" w14:textId="77777777" w:rsidR="00503A06" w:rsidRPr="008B6FC3" w:rsidRDefault="00503A06" w:rsidP="008B6FC3">
      <w:pPr>
        <w:pStyle w:val="manguon"/>
      </w:pPr>
      <w:r w:rsidRPr="008B6FC3">
        <w:tab/>
      </w:r>
      <w:r w:rsidRPr="008B6FC3">
        <w:tab/>
      </w:r>
      <w:r w:rsidRPr="008B6FC3">
        <w:rPr>
          <w:rStyle w:val="HTMLCode"/>
          <w:rFonts w:eastAsiaTheme="minorHAnsi" w:cstheme="minorBidi"/>
          <w:sz w:val="22"/>
          <w:szCs w:val="22"/>
        </w:rPr>
        <w:t>&lt;!-- Nội dung hiển thị trong trình duyệt web --&gt;</w:t>
      </w:r>
    </w:p>
    <w:p w14:paraId="2BE8E224" w14:textId="77777777" w:rsidR="00503A06" w:rsidRPr="008B6FC3" w:rsidRDefault="00503A06" w:rsidP="008B6FC3">
      <w:pPr>
        <w:pStyle w:val="manguon"/>
      </w:pPr>
      <w:r w:rsidRPr="008B6FC3">
        <w:tab/>
        <w:t>&lt;/body&gt;</w:t>
      </w:r>
    </w:p>
    <w:p w14:paraId="20385805" w14:textId="77777777" w:rsidR="00503A06" w:rsidRPr="008B6FC3" w:rsidRDefault="00503A06" w:rsidP="008B6FC3">
      <w:pPr>
        <w:pStyle w:val="manguon"/>
      </w:pPr>
      <w:r w:rsidRPr="008B6FC3">
        <w:t>&lt;/html&gt;</w:t>
      </w:r>
    </w:p>
    <w:p w14:paraId="2C958299" w14:textId="77777777" w:rsidR="002D1C16" w:rsidRDefault="00024B50" w:rsidP="007E6981">
      <w:pPr>
        <w:pStyle w:val="noidung"/>
        <w:keepNext/>
      </w:pPr>
      <w:r>
        <w:t>Để làm rõ cấu trúc của một tài liệu HTML, một trang web hiển thị thông tin cá nhân được xây dựng làm ví dụ minh họa. Trang web bao gồm các thành phần cơ bản như</w:t>
      </w:r>
      <w:r w:rsidR="009C6406">
        <w:t xml:space="preserve"> </w:t>
      </w:r>
      <w:r>
        <w:t>tiêu đề, nội dung và định dạng hiển thị, được thể hiện trong Hình 2.1.</w:t>
      </w:r>
    </w:p>
    <w:p w14:paraId="7EBFE5B2" w14:textId="77777777" w:rsidR="009C6406" w:rsidRPr="008725B9" w:rsidRDefault="00FB72F7" w:rsidP="00FB72F7">
      <w:pPr>
        <w:pStyle w:val="noidung"/>
        <w:keepNext/>
        <w:ind w:firstLine="0"/>
        <w:jc w:val="center"/>
        <w:rPr>
          <w:szCs w:val="26"/>
        </w:rPr>
      </w:pPr>
      <w:r w:rsidRPr="008725B9">
        <w:rPr>
          <w:noProof/>
          <w:szCs w:val="26"/>
        </w:rPr>
        <w:drawing>
          <wp:inline distT="0" distB="0" distL="0" distR="0" wp14:anchorId="6C4DB3D7" wp14:editId="7BF92621">
            <wp:extent cx="3704546" cy="2333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7528" cy="2367001"/>
                    </a:xfrm>
                    <a:prstGeom prst="rect">
                      <a:avLst/>
                    </a:prstGeom>
                  </pic:spPr>
                </pic:pic>
              </a:graphicData>
            </a:graphic>
          </wp:inline>
        </w:drawing>
      </w:r>
    </w:p>
    <w:p w14:paraId="22DBCDC2" w14:textId="6FD81F26" w:rsidR="00503A06" w:rsidRPr="008725B9" w:rsidRDefault="002D1C16" w:rsidP="002D1C16">
      <w:pPr>
        <w:pStyle w:val="Caption"/>
        <w:rPr>
          <w:szCs w:val="26"/>
        </w:rPr>
      </w:pPr>
      <w:bookmarkStart w:id="19" w:name="_Toc234748230"/>
      <w:r w:rsidRPr="008725B9">
        <w:rPr>
          <w:szCs w:val="26"/>
        </w:rPr>
        <w:t xml:space="preserve">Hình </w:t>
      </w:r>
      <w:r w:rsidR="00A27E2C">
        <w:rPr>
          <w:szCs w:val="26"/>
        </w:rPr>
        <w:fldChar w:fldCharType="begin"/>
      </w:r>
      <w:r w:rsidR="00A27E2C">
        <w:rPr>
          <w:szCs w:val="26"/>
        </w:rPr>
        <w:instrText xml:space="preserve"> STYLEREF 1 \s </w:instrText>
      </w:r>
      <w:r w:rsidR="00A27E2C">
        <w:rPr>
          <w:szCs w:val="26"/>
        </w:rPr>
        <w:fldChar w:fldCharType="separate"/>
      </w:r>
      <w:r w:rsidR="00A27E2C">
        <w:rPr>
          <w:noProof/>
          <w:szCs w:val="26"/>
        </w:rPr>
        <w:t>2</w:t>
      </w:r>
      <w:r w:rsidR="00A27E2C">
        <w:rPr>
          <w:szCs w:val="26"/>
        </w:rPr>
        <w:fldChar w:fldCharType="end"/>
      </w:r>
      <w:r w:rsidR="00A27E2C">
        <w:rPr>
          <w:szCs w:val="26"/>
        </w:rPr>
        <w:t>.</w:t>
      </w:r>
      <w:r w:rsidR="00A27E2C">
        <w:rPr>
          <w:szCs w:val="26"/>
        </w:rPr>
        <w:fldChar w:fldCharType="begin"/>
      </w:r>
      <w:r w:rsidR="00A27E2C">
        <w:rPr>
          <w:szCs w:val="26"/>
        </w:rPr>
        <w:instrText xml:space="preserve"> SEQ Hình \* ARABIC \s 1 </w:instrText>
      </w:r>
      <w:r w:rsidR="00A27E2C">
        <w:rPr>
          <w:szCs w:val="26"/>
        </w:rPr>
        <w:fldChar w:fldCharType="separate"/>
      </w:r>
      <w:r w:rsidR="00A27E2C">
        <w:rPr>
          <w:noProof/>
          <w:szCs w:val="26"/>
        </w:rPr>
        <w:t>1</w:t>
      </w:r>
      <w:r w:rsidR="00A27E2C">
        <w:rPr>
          <w:szCs w:val="26"/>
        </w:rPr>
        <w:fldChar w:fldCharType="end"/>
      </w:r>
      <w:r w:rsidRPr="008725B9">
        <w:rPr>
          <w:szCs w:val="26"/>
        </w:rPr>
        <w:t xml:space="preserve"> Hình minh họa</w:t>
      </w:r>
      <w:r w:rsidR="00515BF6">
        <w:rPr>
          <w:szCs w:val="26"/>
        </w:rPr>
        <w:t xml:space="preserve"> trang web cá nhân</w:t>
      </w:r>
      <w:bookmarkEnd w:id="19"/>
    </w:p>
    <w:p w14:paraId="65715B20" w14:textId="2F387F7B" w:rsidR="00650749" w:rsidRDefault="004C0DDA" w:rsidP="005960E7">
      <w:pPr>
        <w:spacing w:after="0" w:line="360" w:lineRule="auto"/>
        <w:ind w:firstLine="720"/>
        <w:jc w:val="both"/>
        <w:rPr>
          <w:szCs w:val="26"/>
        </w:rPr>
      </w:pPr>
      <w:r w:rsidRPr="008725B9">
        <w:rPr>
          <w:szCs w:val="26"/>
        </w:rPr>
        <w:t>Một phần tử</w:t>
      </w:r>
      <w:r w:rsidR="008725B9">
        <w:rPr>
          <w:szCs w:val="26"/>
        </w:rPr>
        <w:t xml:space="preserve"> HTML</w:t>
      </w:r>
      <w:r w:rsidRPr="008725B9">
        <w:rPr>
          <w:szCs w:val="26"/>
        </w:rPr>
        <w:t xml:space="preserve"> thông thường được cấu tạo bởi ba thành phần chính: thẻ bắt đầu (Start tag), nội dung hiển thị (Element content) và thẻ kết thúc (End tag)</w:t>
      </w:r>
      <w:r w:rsidR="00A245AE">
        <w:rPr>
          <w:szCs w:val="26"/>
        </w:rPr>
        <w:t xml:space="preserve"> </w:t>
      </w:r>
      <w:r w:rsidR="00A245AE">
        <w:rPr>
          <w:szCs w:val="26"/>
        </w:rPr>
        <w:fldChar w:fldCharType="begin"/>
      </w:r>
      <w:r w:rsidR="00A245AE">
        <w:rPr>
          <w:szCs w:val="26"/>
        </w:rPr>
        <w:instrText xml:space="preserve"> ADDIN ZOTERO_ITEM CSL_CITATION {"citationID":"GhiuGSE8","properties":{"unsorted":false,"formattedCitation":"[2]","plainCitation":"[2]","noteIndex":0},"citationItems":[{"id":9,"uris":["http://zotero.org/users/20975884/items/9PXZAJME"],"itemData":{"id":9,"type":"book","abstract":"A full-color introduction to the basics of HTML and CSS from the publishers of Wrox! Every day, more and more people want to learn some HTML and CSS. Joining the professional web designers and programmers are new audiences who need to know a little bit of code at work (update a content management system or e-commerce store) and those who want to make their personal blogs more attractive. Many books teaching HTML and CSS are dry and only written for those who want to become programmers, which is why this book takes an entirely new approach. Introduces HTML and CSS in a way that makes them accessible to everyone-hobbyists, students, and professionals-and it's full-color throughout Utilizes information graphics and lifestyle photography to explain the topics in a simple way that is engaging Boasts a unique structure that allows you to progress through the chapters from beginning to end or just dip into topics of particular interest at your leisure This educational book is one that you will enjoy picking up, reading, then referring back to. It will make you wish other technical topics were presented in such a simple, attractive and engaging way!","ISBN":"978-1-118-00818-8","language":"eng","number-of-pages":"1","publisher":"Wiley","publisher-place":"Indianapolis, IN","source":"K10plus ISBN","title":"HTML &amp; CSS: design and build websites","title-short":"HTML &amp; CSS","author":[{"family":"Duckett","given":"Jon"}],"issued":{"date-parts":[["2011"]]}}}],"schema":"https://github.com/citation-style-language/schema/raw/master/csl-citation.json"} </w:instrText>
      </w:r>
      <w:r w:rsidR="00A245AE">
        <w:rPr>
          <w:szCs w:val="26"/>
        </w:rPr>
        <w:fldChar w:fldCharType="separate"/>
      </w:r>
      <w:r w:rsidR="00A245AE" w:rsidRPr="00A245AE">
        <w:rPr>
          <w:rFonts w:cs="Times New Roman"/>
        </w:rPr>
        <w:t>[2]</w:t>
      </w:r>
      <w:r w:rsidR="00A245AE">
        <w:rPr>
          <w:szCs w:val="26"/>
        </w:rPr>
        <w:fldChar w:fldCharType="end"/>
      </w:r>
      <w:r w:rsidRPr="008725B9">
        <w:rPr>
          <w:szCs w:val="26"/>
        </w:rPr>
        <w:t>.</w:t>
      </w:r>
      <w:r w:rsidR="00262520">
        <w:rPr>
          <w:szCs w:val="26"/>
        </w:rPr>
        <w:t xml:space="preserve"> </w:t>
      </w:r>
      <w:r w:rsidR="00262520">
        <w:lastRenderedPageBreak/>
        <w:t>Tập hợp thẻ bắt đầu, nội dung và thẻ kết thúc được gọi là một phần tử HTML (HTML element).</w:t>
      </w:r>
    </w:p>
    <w:p w14:paraId="48C1B7B0" w14:textId="002C0C65" w:rsidR="00650749" w:rsidRPr="00650749" w:rsidRDefault="00650749" w:rsidP="005960E7">
      <w:pPr>
        <w:pStyle w:val="Caption"/>
        <w:spacing w:after="0"/>
        <w:rPr>
          <w:szCs w:val="26"/>
        </w:rPr>
      </w:pPr>
      <w:bookmarkStart w:id="20" w:name="_Toc234748208"/>
      <w:r>
        <w:t xml:space="preserve">Bảng </w:t>
      </w:r>
      <w:fldSimple w:instr=" STYLEREF 1 \s ">
        <w:r w:rsidR="005C4EAA">
          <w:rPr>
            <w:noProof/>
          </w:rPr>
          <w:t>2</w:t>
        </w:r>
      </w:fldSimple>
      <w:r w:rsidR="005C4EAA">
        <w:t>.</w:t>
      </w:r>
      <w:fldSimple w:instr=" SEQ Bảng \* ARABIC \s 1 ">
        <w:r w:rsidR="005C4EAA">
          <w:rPr>
            <w:noProof/>
          </w:rPr>
          <w:t>1</w:t>
        </w:r>
      </w:fldSimple>
      <w:r w:rsidRPr="0077779D">
        <w:rPr>
          <w:szCs w:val="26"/>
        </w:rPr>
        <w:t xml:space="preserve"> </w:t>
      </w:r>
      <w:r>
        <w:rPr>
          <w:szCs w:val="26"/>
        </w:rPr>
        <w:t xml:space="preserve"> Bảng m</w:t>
      </w:r>
      <w:r w:rsidRPr="008725B9">
        <w:rPr>
          <w:szCs w:val="26"/>
        </w:rPr>
        <w:t>inh họa các phần tử HTML</w:t>
      </w:r>
      <w:bookmarkEnd w:id="20"/>
    </w:p>
    <w:tbl>
      <w:tblPr>
        <w:tblStyle w:val="myTable"/>
        <w:tblW w:w="5000" w:type="pct"/>
        <w:tblLook w:val="04A0" w:firstRow="1" w:lastRow="0" w:firstColumn="1" w:lastColumn="0" w:noHBand="0" w:noVBand="1"/>
      </w:tblPr>
      <w:tblGrid>
        <w:gridCol w:w="2339"/>
        <w:gridCol w:w="4335"/>
        <w:gridCol w:w="2094"/>
      </w:tblGrid>
      <w:tr w:rsidR="00650749" w:rsidRPr="0077779D" w14:paraId="0578B1CC" w14:textId="77777777" w:rsidTr="00024B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hideMark/>
          </w:tcPr>
          <w:p w14:paraId="4AB0A557" w14:textId="77777777" w:rsidR="00650749" w:rsidRPr="0077779D" w:rsidRDefault="00650749" w:rsidP="00363A63">
            <w:pPr>
              <w:rPr>
                <w:rFonts w:ascii="Segoe UI" w:eastAsia="Times New Roman" w:hAnsi="Segoe UI" w:cs="Segoe UI"/>
                <w:bCs/>
                <w:color w:val="000000"/>
                <w:sz w:val="24"/>
                <w:szCs w:val="24"/>
              </w:rPr>
            </w:pPr>
            <w:r w:rsidRPr="0077779D">
              <w:rPr>
                <w:rFonts w:ascii="Segoe UI" w:eastAsia="Times New Roman" w:hAnsi="Segoe UI" w:cs="Segoe UI"/>
                <w:bCs/>
                <w:color w:val="000000"/>
                <w:sz w:val="24"/>
                <w:szCs w:val="24"/>
              </w:rPr>
              <w:t>Start tag</w:t>
            </w:r>
          </w:p>
        </w:tc>
        <w:tc>
          <w:tcPr>
            <w:tcW w:w="2472" w:type="pct"/>
            <w:hideMark/>
          </w:tcPr>
          <w:p w14:paraId="75C3E29A" w14:textId="77777777" w:rsidR="00650749" w:rsidRPr="0077779D" w:rsidRDefault="00650749" w:rsidP="00363A63">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Cs/>
                <w:color w:val="000000"/>
                <w:sz w:val="24"/>
                <w:szCs w:val="24"/>
              </w:rPr>
            </w:pPr>
            <w:r w:rsidRPr="0077779D">
              <w:rPr>
                <w:rFonts w:ascii="Segoe UI" w:eastAsia="Times New Roman" w:hAnsi="Segoe UI" w:cs="Segoe UI"/>
                <w:bCs/>
                <w:color w:val="000000"/>
                <w:sz w:val="24"/>
                <w:szCs w:val="24"/>
              </w:rPr>
              <w:t>Element content</w:t>
            </w:r>
          </w:p>
        </w:tc>
        <w:tc>
          <w:tcPr>
            <w:tcW w:w="1194" w:type="pct"/>
            <w:hideMark/>
          </w:tcPr>
          <w:p w14:paraId="76D932A4" w14:textId="77777777" w:rsidR="00650749" w:rsidRPr="0077779D" w:rsidRDefault="00650749" w:rsidP="00363A63">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Cs/>
                <w:color w:val="000000"/>
                <w:sz w:val="24"/>
                <w:szCs w:val="24"/>
              </w:rPr>
            </w:pPr>
            <w:r w:rsidRPr="0077779D">
              <w:rPr>
                <w:rFonts w:ascii="Segoe UI" w:eastAsia="Times New Roman" w:hAnsi="Segoe UI" w:cs="Segoe UI"/>
                <w:bCs/>
                <w:color w:val="000000"/>
                <w:sz w:val="24"/>
                <w:szCs w:val="24"/>
              </w:rPr>
              <w:t>End tag</w:t>
            </w:r>
          </w:p>
        </w:tc>
      </w:tr>
      <w:tr w:rsidR="00650749" w:rsidRPr="0077779D" w14:paraId="68088325" w14:textId="77777777" w:rsidTr="00024B50">
        <w:tc>
          <w:tcPr>
            <w:cnfStyle w:val="001000000000" w:firstRow="0" w:lastRow="0" w:firstColumn="1" w:lastColumn="0" w:oddVBand="0" w:evenVBand="0" w:oddHBand="0" w:evenHBand="0" w:firstRowFirstColumn="0" w:firstRowLastColumn="0" w:lastRowFirstColumn="0" w:lastRowLastColumn="0"/>
            <w:tcW w:w="1334" w:type="pct"/>
            <w:hideMark/>
          </w:tcPr>
          <w:p w14:paraId="02498819" w14:textId="77777777" w:rsidR="00650749" w:rsidRPr="0077779D" w:rsidRDefault="00650749" w:rsidP="00363A63">
            <w:pPr>
              <w:rPr>
                <w:rFonts w:ascii="Segoe UI" w:eastAsia="Times New Roman" w:hAnsi="Segoe UI" w:cs="Segoe UI"/>
                <w:color w:val="000000"/>
                <w:sz w:val="24"/>
                <w:szCs w:val="24"/>
              </w:rPr>
            </w:pPr>
            <w:r w:rsidRPr="0077779D">
              <w:rPr>
                <w:rFonts w:ascii="Segoe UI" w:eastAsia="Times New Roman" w:hAnsi="Segoe UI" w:cs="Segoe UI"/>
                <w:color w:val="000000"/>
                <w:sz w:val="24"/>
                <w:szCs w:val="24"/>
              </w:rPr>
              <w:t>&lt;h1&gt;</w:t>
            </w:r>
          </w:p>
        </w:tc>
        <w:tc>
          <w:tcPr>
            <w:tcW w:w="2472" w:type="pct"/>
            <w:hideMark/>
          </w:tcPr>
          <w:p w14:paraId="59F6E845" w14:textId="77777777" w:rsidR="00650749" w:rsidRPr="0077779D" w:rsidRDefault="00650749" w:rsidP="00363A63">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4"/>
                <w:szCs w:val="24"/>
              </w:rPr>
            </w:pPr>
            <w:r w:rsidRPr="0077779D">
              <w:rPr>
                <w:rFonts w:ascii="Segoe UI" w:eastAsia="Times New Roman" w:hAnsi="Segoe UI" w:cs="Segoe UI"/>
                <w:color w:val="000000"/>
                <w:sz w:val="24"/>
                <w:szCs w:val="24"/>
              </w:rPr>
              <w:t>My First Heading</w:t>
            </w:r>
          </w:p>
        </w:tc>
        <w:tc>
          <w:tcPr>
            <w:tcW w:w="1194" w:type="pct"/>
            <w:hideMark/>
          </w:tcPr>
          <w:p w14:paraId="703979F4" w14:textId="77777777" w:rsidR="00650749" w:rsidRPr="0077779D" w:rsidRDefault="00650749" w:rsidP="00363A63">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4"/>
                <w:szCs w:val="24"/>
              </w:rPr>
            </w:pPr>
            <w:r w:rsidRPr="0077779D">
              <w:rPr>
                <w:rFonts w:ascii="Segoe UI" w:eastAsia="Times New Roman" w:hAnsi="Segoe UI" w:cs="Segoe UI"/>
                <w:color w:val="000000"/>
                <w:sz w:val="24"/>
                <w:szCs w:val="24"/>
              </w:rPr>
              <w:t>&lt;/h1&gt;</w:t>
            </w:r>
          </w:p>
        </w:tc>
      </w:tr>
      <w:tr w:rsidR="00650749" w:rsidRPr="0077779D" w14:paraId="78D182F5" w14:textId="77777777" w:rsidTr="00024B50">
        <w:tc>
          <w:tcPr>
            <w:cnfStyle w:val="001000000000" w:firstRow="0" w:lastRow="0" w:firstColumn="1" w:lastColumn="0" w:oddVBand="0" w:evenVBand="0" w:oddHBand="0" w:evenHBand="0" w:firstRowFirstColumn="0" w:firstRowLastColumn="0" w:lastRowFirstColumn="0" w:lastRowLastColumn="0"/>
            <w:tcW w:w="1334" w:type="pct"/>
            <w:hideMark/>
          </w:tcPr>
          <w:p w14:paraId="299C05DF" w14:textId="77777777" w:rsidR="00650749" w:rsidRPr="0077779D" w:rsidRDefault="00650749" w:rsidP="00363A63">
            <w:pPr>
              <w:rPr>
                <w:rFonts w:ascii="Segoe UI" w:eastAsia="Times New Roman" w:hAnsi="Segoe UI" w:cs="Segoe UI"/>
                <w:color w:val="000000"/>
                <w:sz w:val="24"/>
                <w:szCs w:val="24"/>
              </w:rPr>
            </w:pPr>
            <w:r w:rsidRPr="0077779D">
              <w:rPr>
                <w:rFonts w:ascii="Segoe UI" w:eastAsia="Times New Roman" w:hAnsi="Segoe UI" w:cs="Segoe UI"/>
                <w:color w:val="000000"/>
                <w:sz w:val="24"/>
                <w:szCs w:val="24"/>
              </w:rPr>
              <w:t>&lt;p&gt;</w:t>
            </w:r>
          </w:p>
        </w:tc>
        <w:tc>
          <w:tcPr>
            <w:tcW w:w="2472" w:type="pct"/>
            <w:hideMark/>
          </w:tcPr>
          <w:p w14:paraId="619A1746" w14:textId="77777777" w:rsidR="00650749" w:rsidRPr="0077779D" w:rsidRDefault="00650749" w:rsidP="00363A63">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4"/>
                <w:szCs w:val="24"/>
              </w:rPr>
            </w:pPr>
            <w:r w:rsidRPr="0077779D">
              <w:rPr>
                <w:rFonts w:ascii="Segoe UI" w:eastAsia="Times New Roman" w:hAnsi="Segoe UI" w:cs="Segoe UI"/>
                <w:color w:val="000000"/>
                <w:sz w:val="24"/>
                <w:szCs w:val="24"/>
              </w:rPr>
              <w:t>My first paragraph.</w:t>
            </w:r>
          </w:p>
        </w:tc>
        <w:tc>
          <w:tcPr>
            <w:tcW w:w="1194" w:type="pct"/>
            <w:hideMark/>
          </w:tcPr>
          <w:p w14:paraId="6F7BBB68" w14:textId="77777777" w:rsidR="00650749" w:rsidRPr="0077779D" w:rsidRDefault="00650749" w:rsidP="00363A63">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4"/>
                <w:szCs w:val="24"/>
              </w:rPr>
            </w:pPr>
            <w:r w:rsidRPr="0077779D">
              <w:rPr>
                <w:rFonts w:ascii="Segoe UI" w:eastAsia="Times New Roman" w:hAnsi="Segoe UI" w:cs="Segoe UI"/>
                <w:color w:val="000000"/>
                <w:sz w:val="24"/>
                <w:szCs w:val="24"/>
              </w:rPr>
              <w:t>&lt;/p&gt;</w:t>
            </w:r>
          </w:p>
        </w:tc>
      </w:tr>
      <w:tr w:rsidR="00650749" w:rsidRPr="0077779D" w14:paraId="08B2F75D" w14:textId="77777777" w:rsidTr="00024B50">
        <w:tc>
          <w:tcPr>
            <w:cnfStyle w:val="001000000000" w:firstRow="0" w:lastRow="0" w:firstColumn="1" w:lastColumn="0" w:oddVBand="0" w:evenVBand="0" w:oddHBand="0" w:evenHBand="0" w:firstRowFirstColumn="0" w:firstRowLastColumn="0" w:lastRowFirstColumn="0" w:lastRowLastColumn="0"/>
            <w:tcW w:w="1334" w:type="pct"/>
            <w:hideMark/>
          </w:tcPr>
          <w:p w14:paraId="1899ECB7" w14:textId="77777777" w:rsidR="00650749" w:rsidRPr="0077779D" w:rsidRDefault="00650749" w:rsidP="00363A63">
            <w:pPr>
              <w:rPr>
                <w:rFonts w:ascii="Segoe UI" w:eastAsia="Times New Roman" w:hAnsi="Segoe UI" w:cs="Segoe UI"/>
                <w:color w:val="000000"/>
                <w:sz w:val="24"/>
                <w:szCs w:val="24"/>
              </w:rPr>
            </w:pPr>
            <w:r w:rsidRPr="0077779D">
              <w:rPr>
                <w:rFonts w:ascii="Segoe UI" w:eastAsia="Times New Roman" w:hAnsi="Segoe UI" w:cs="Segoe UI"/>
                <w:color w:val="000000"/>
                <w:sz w:val="24"/>
                <w:szCs w:val="24"/>
              </w:rPr>
              <w:t>&lt;br&gt;</w:t>
            </w:r>
          </w:p>
        </w:tc>
        <w:tc>
          <w:tcPr>
            <w:tcW w:w="2472" w:type="pct"/>
            <w:hideMark/>
          </w:tcPr>
          <w:p w14:paraId="641AD7C2" w14:textId="77777777" w:rsidR="00650749" w:rsidRPr="0077779D" w:rsidRDefault="00650749" w:rsidP="00363A63">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4"/>
                <w:szCs w:val="24"/>
              </w:rPr>
            </w:pPr>
            <w:r w:rsidRPr="0077779D">
              <w:rPr>
                <w:rFonts w:ascii="Segoe UI" w:eastAsia="Times New Roman" w:hAnsi="Segoe UI" w:cs="Segoe UI"/>
                <w:i/>
                <w:iCs/>
                <w:color w:val="000000"/>
                <w:sz w:val="24"/>
                <w:szCs w:val="24"/>
              </w:rPr>
              <w:t>none</w:t>
            </w:r>
          </w:p>
        </w:tc>
        <w:tc>
          <w:tcPr>
            <w:tcW w:w="1194" w:type="pct"/>
            <w:hideMark/>
          </w:tcPr>
          <w:p w14:paraId="74D41EEA" w14:textId="77777777" w:rsidR="00650749" w:rsidRPr="0077779D" w:rsidRDefault="00650749" w:rsidP="00363A63">
            <w:pPr>
              <w:keepNex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4"/>
                <w:szCs w:val="24"/>
              </w:rPr>
            </w:pPr>
            <w:r w:rsidRPr="0077779D">
              <w:rPr>
                <w:rFonts w:ascii="Segoe UI" w:eastAsia="Times New Roman" w:hAnsi="Segoe UI" w:cs="Segoe UI"/>
                <w:i/>
                <w:iCs/>
                <w:color w:val="000000"/>
                <w:sz w:val="24"/>
                <w:szCs w:val="24"/>
              </w:rPr>
              <w:t>none</w:t>
            </w:r>
          </w:p>
        </w:tc>
      </w:tr>
    </w:tbl>
    <w:p w14:paraId="54C8641B" w14:textId="63D3D638" w:rsidR="00024B50" w:rsidRDefault="00024B50" w:rsidP="00024B50">
      <w:pPr>
        <w:pStyle w:val="pdq2pgselectionanchorcontainer"/>
        <w:spacing w:before="0" w:beforeAutospacing="0" w:after="0" w:afterAutospacing="0" w:line="360" w:lineRule="auto"/>
        <w:ind w:firstLine="720"/>
        <w:jc w:val="both"/>
        <w:rPr>
          <w:sz w:val="26"/>
          <w:szCs w:val="26"/>
        </w:rPr>
      </w:pPr>
      <w:r w:rsidRPr="00024B50">
        <w:rPr>
          <w:sz w:val="26"/>
          <w:szCs w:val="26"/>
        </w:rPr>
        <w:t xml:space="preserve">Từ Bảng 2.1 có thể thấy, phần lớn các phần tử HTML đều được tạo thành từ thẻ mở, nội dung hiển thị và thẻ đóng. Các thẻ này giúp trình duyệt nhận biết cấu trúc của tài liệu và xác định cách hiển thị nội dung trên trang web. Bên cạnh đó, một số phần tử đặc biệt như </w:t>
      </w:r>
      <w:r w:rsidRPr="00024B50">
        <w:rPr>
          <w:rStyle w:val="HTMLCode"/>
          <w:rFonts w:ascii="Times New Roman" w:hAnsi="Times New Roman" w:cs="Times New Roman"/>
          <w:sz w:val="26"/>
          <w:szCs w:val="26"/>
        </w:rPr>
        <w:t>&lt;br&gt;</w:t>
      </w:r>
      <w:r w:rsidRPr="00024B50">
        <w:rPr>
          <w:sz w:val="26"/>
          <w:szCs w:val="26"/>
        </w:rPr>
        <w:t xml:space="preserve"> là thẻ rỗng (Empty element), không chứa nội dung và không yêu cầu thẻ kết thúc. Ngoài </w:t>
      </w:r>
      <w:r w:rsidRPr="00024B50">
        <w:rPr>
          <w:rStyle w:val="HTMLCode"/>
          <w:rFonts w:ascii="Times New Roman" w:hAnsi="Times New Roman" w:cs="Times New Roman"/>
          <w:sz w:val="26"/>
          <w:szCs w:val="26"/>
        </w:rPr>
        <w:t>&lt;br&gt;</w:t>
      </w:r>
      <w:r w:rsidRPr="00024B50">
        <w:rPr>
          <w:sz w:val="26"/>
          <w:szCs w:val="26"/>
        </w:rPr>
        <w:t xml:space="preserve">, HTML còn có một số thẻ rỗng khác như </w:t>
      </w:r>
      <w:r w:rsidRPr="00024B50">
        <w:rPr>
          <w:rStyle w:val="HTMLCode"/>
          <w:rFonts w:ascii="Times New Roman" w:hAnsi="Times New Roman" w:cs="Times New Roman"/>
          <w:sz w:val="26"/>
          <w:szCs w:val="26"/>
        </w:rPr>
        <w:t>&lt;img&gt;</w:t>
      </w:r>
      <w:r w:rsidRPr="00024B50">
        <w:rPr>
          <w:sz w:val="26"/>
          <w:szCs w:val="26"/>
        </w:rPr>
        <w:t xml:space="preserve">, </w:t>
      </w:r>
      <w:r w:rsidRPr="00024B50">
        <w:rPr>
          <w:rStyle w:val="HTMLCode"/>
          <w:rFonts w:ascii="Times New Roman" w:hAnsi="Times New Roman" w:cs="Times New Roman"/>
          <w:sz w:val="26"/>
          <w:szCs w:val="26"/>
        </w:rPr>
        <w:t>&lt;hr&gt;</w:t>
      </w:r>
      <w:r w:rsidRPr="00024B50">
        <w:rPr>
          <w:sz w:val="26"/>
          <w:szCs w:val="26"/>
        </w:rPr>
        <w:t xml:space="preserve">, </w:t>
      </w:r>
      <w:r w:rsidRPr="00024B50">
        <w:rPr>
          <w:rStyle w:val="HTMLCode"/>
          <w:rFonts w:ascii="Times New Roman" w:hAnsi="Times New Roman" w:cs="Times New Roman"/>
          <w:sz w:val="26"/>
          <w:szCs w:val="26"/>
        </w:rPr>
        <w:t>&lt;input&gt;</w:t>
      </w:r>
      <w:r w:rsidRPr="00024B50">
        <w:rPr>
          <w:sz w:val="26"/>
          <w:szCs w:val="26"/>
        </w:rPr>
        <w:t xml:space="preserve">, </w:t>
      </w:r>
      <w:r w:rsidRPr="00024B50">
        <w:rPr>
          <w:rStyle w:val="HTMLCode"/>
          <w:rFonts w:ascii="Times New Roman" w:hAnsi="Times New Roman" w:cs="Times New Roman"/>
          <w:sz w:val="26"/>
          <w:szCs w:val="26"/>
        </w:rPr>
        <w:t>&lt;meta&gt;</w:t>
      </w:r>
      <w:r w:rsidRPr="00024B50">
        <w:rPr>
          <w:sz w:val="26"/>
          <w:szCs w:val="26"/>
        </w:rPr>
        <w:t xml:space="preserve"> và </w:t>
      </w:r>
      <w:r w:rsidRPr="00024B50">
        <w:rPr>
          <w:rStyle w:val="HTMLCode"/>
          <w:rFonts w:ascii="Times New Roman" w:hAnsi="Times New Roman" w:cs="Times New Roman"/>
          <w:sz w:val="26"/>
          <w:szCs w:val="26"/>
        </w:rPr>
        <w:t>&lt;link&gt;</w:t>
      </w:r>
      <w:r w:rsidRPr="00024B50">
        <w:rPr>
          <w:sz w:val="26"/>
          <w:szCs w:val="26"/>
        </w:rPr>
        <w:t>, thường được sử dụng để chèn hình ảnh, tạo đường kẻ ngang, tạo ô nhập liệu hoặc khai báo thông tin của tài liệu.</w:t>
      </w:r>
    </w:p>
    <w:p w14:paraId="50CE1DD3" w14:textId="491560E2" w:rsidR="001732C7" w:rsidRPr="00317A8B" w:rsidRDefault="001732C7" w:rsidP="001732C7">
      <w:pPr>
        <w:pStyle w:val="pdq2pgselectionanchorcontainer"/>
        <w:spacing w:before="0" w:beforeAutospacing="0" w:after="0" w:afterAutospacing="0" w:line="360" w:lineRule="auto"/>
        <w:ind w:firstLine="720"/>
        <w:jc w:val="both"/>
        <w:rPr>
          <w:sz w:val="26"/>
          <w:szCs w:val="26"/>
        </w:rPr>
      </w:pPr>
      <w:r w:rsidRPr="00317A8B">
        <w:rPr>
          <w:sz w:val="26"/>
          <w:szCs w:val="26"/>
        </w:rPr>
        <w:t>Ngoài các thẻ cơ bản trên, HTML5 còn cung cấp nhiều thẻ ngữ nghĩa (Semantic HTML) giúp mô tả rõ chức năng của từng khu vực trong trang web.</w:t>
      </w:r>
    </w:p>
    <w:p w14:paraId="5432A0A2" w14:textId="1B2D4B6C" w:rsidR="001732C7" w:rsidRPr="001732C7" w:rsidRDefault="001732C7" w:rsidP="001732C7">
      <w:pPr>
        <w:pStyle w:val="Caption"/>
        <w:rPr>
          <w:szCs w:val="26"/>
        </w:rPr>
      </w:pPr>
      <w:bookmarkStart w:id="21" w:name="_Toc234748209"/>
      <w:r>
        <w:t xml:space="preserve">Bảng </w:t>
      </w:r>
      <w:fldSimple w:instr=" STYLEREF 1 \s ">
        <w:r w:rsidR="005C4EAA">
          <w:rPr>
            <w:noProof/>
          </w:rPr>
          <w:t>2</w:t>
        </w:r>
      </w:fldSimple>
      <w:r w:rsidR="005C4EAA">
        <w:t>.</w:t>
      </w:r>
      <w:fldSimple w:instr=" SEQ Bảng \* ARABIC \s 1 ">
        <w:r w:rsidR="005C4EAA">
          <w:rPr>
            <w:noProof/>
          </w:rPr>
          <w:t>2</w:t>
        </w:r>
      </w:fldSimple>
      <w:r>
        <w:t xml:space="preserve"> Một số thẻ ngữ nghĩa trong HTML5</w:t>
      </w:r>
      <w:bookmarkEnd w:id="21"/>
    </w:p>
    <w:tbl>
      <w:tblPr>
        <w:tblStyle w:val="TableGrid"/>
        <w:tblW w:w="0" w:type="auto"/>
        <w:jc w:val="center"/>
        <w:tblLook w:val="04A0" w:firstRow="1" w:lastRow="0" w:firstColumn="1" w:lastColumn="0" w:noHBand="0" w:noVBand="1"/>
      </w:tblPr>
      <w:tblGrid>
        <w:gridCol w:w="3224"/>
        <w:gridCol w:w="3521"/>
      </w:tblGrid>
      <w:tr w:rsidR="001732C7" w:rsidRPr="001732C7" w14:paraId="3D417DAE" w14:textId="77777777" w:rsidTr="001732C7">
        <w:trPr>
          <w:jc w:val="center"/>
        </w:trPr>
        <w:tc>
          <w:tcPr>
            <w:tcW w:w="3224" w:type="dxa"/>
          </w:tcPr>
          <w:p w14:paraId="70CB4C5A" w14:textId="3490A778" w:rsidR="001732C7" w:rsidRPr="001732C7" w:rsidRDefault="001732C7" w:rsidP="001732C7">
            <w:pPr>
              <w:pStyle w:val="zlae0wtextbase"/>
              <w:spacing w:line="360" w:lineRule="auto"/>
              <w:jc w:val="center"/>
              <w:rPr>
                <w:b/>
                <w:bCs/>
                <w:sz w:val="26"/>
                <w:szCs w:val="26"/>
              </w:rPr>
            </w:pPr>
            <w:r w:rsidRPr="001732C7">
              <w:rPr>
                <w:b/>
                <w:bCs/>
                <w:sz w:val="26"/>
                <w:szCs w:val="26"/>
              </w:rPr>
              <w:t>Thẻ</w:t>
            </w:r>
          </w:p>
        </w:tc>
        <w:tc>
          <w:tcPr>
            <w:tcW w:w="3521" w:type="dxa"/>
          </w:tcPr>
          <w:p w14:paraId="423D1AFF" w14:textId="2315D5A2" w:rsidR="001732C7" w:rsidRPr="001732C7" w:rsidRDefault="001732C7" w:rsidP="001732C7">
            <w:pPr>
              <w:pStyle w:val="pdq2pgselectionanchorcontainer"/>
              <w:spacing w:before="0" w:beforeAutospacing="0" w:after="0" w:afterAutospacing="0" w:line="360" w:lineRule="auto"/>
              <w:jc w:val="center"/>
              <w:rPr>
                <w:sz w:val="26"/>
                <w:szCs w:val="26"/>
              </w:rPr>
            </w:pPr>
            <w:r w:rsidRPr="001732C7">
              <w:rPr>
                <w:sz w:val="26"/>
                <w:szCs w:val="26"/>
              </w:rPr>
              <w:t>Chức năng</w:t>
            </w:r>
          </w:p>
        </w:tc>
      </w:tr>
      <w:tr w:rsidR="001732C7" w:rsidRPr="001732C7" w14:paraId="25DE0B02" w14:textId="77777777" w:rsidTr="001732C7">
        <w:trPr>
          <w:jc w:val="center"/>
        </w:trPr>
        <w:tc>
          <w:tcPr>
            <w:tcW w:w="3224" w:type="dxa"/>
          </w:tcPr>
          <w:p w14:paraId="147F5C46" w14:textId="5A5F8D37" w:rsidR="001732C7" w:rsidRPr="001732C7" w:rsidRDefault="001732C7" w:rsidP="001732C7">
            <w:pPr>
              <w:pStyle w:val="pdq2pgselectionanchorcontainer"/>
              <w:spacing w:before="0" w:beforeAutospacing="0" w:after="0" w:afterAutospacing="0" w:line="360" w:lineRule="auto"/>
              <w:jc w:val="center"/>
              <w:rPr>
                <w:sz w:val="26"/>
                <w:szCs w:val="26"/>
              </w:rPr>
            </w:pPr>
            <w:r w:rsidRPr="001732C7">
              <w:rPr>
                <w:sz w:val="26"/>
                <w:szCs w:val="26"/>
              </w:rPr>
              <w:t>&lt;header&gt;</w:t>
            </w:r>
          </w:p>
        </w:tc>
        <w:tc>
          <w:tcPr>
            <w:tcW w:w="3521" w:type="dxa"/>
          </w:tcPr>
          <w:p w14:paraId="750397A8" w14:textId="737C3B05" w:rsidR="001732C7" w:rsidRPr="001732C7" w:rsidRDefault="001732C7" w:rsidP="001732C7">
            <w:pPr>
              <w:pStyle w:val="pdq2pgselectionanchorcontainer"/>
              <w:spacing w:before="0" w:beforeAutospacing="0" w:after="0" w:afterAutospacing="0" w:line="360" w:lineRule="auto"/>
              <w:rPr>
                <w:sz w:val="26"/>
                <w:szCs w:val="26"/>
              </w:rPr>
            </w:pPr>
            <w:r w:rsidRPr="001732C7">
              <w:rPr>
                <w:sz w:val="26"/>
                <w:szCs w:val="26"/>
              </w:rPr>
              <w:t>Phần đầu trang web</w:t>
            </w:r>
          </w:p>
        </w:tc>
      </w:tr>
      <w:tr w:rsidR="001732C7" w:rsidRPr="001732C7" w14:paraId="1D6DDC47" w14:textId="77777777" w:rsidTr="001732C7">
        <w:trPr>
          <w:jc w:val="center"/>
        </w:trPr>
        <w:tc>
          <w:tcPr>
            <w:tcW w:w="3224" w:type="dxa"/>
          </w:tcPr>
          <w:p w14:paraId="525912AF" w14:textId="0E32369E" w:rsidR="001732C7" w:rsidRPr="001732C7" w:rsidRDefault="001732C7" w:rsidP="001732C7">
            <w:pPr>
              <w:pStyle w:val="pdq2pgselectionanchorcontainer"/>
              <w:spacing w:before="0" w:beforeAutospacing="0" w:after="0" w:afterAutospacing="0" w:line="360" w:lineRule="auto"/>
              <w:jc w:val="center"/>
              <w:rPr>
                <w:sz w:val="26"/>
                <w:szCs w:val="26"/>
              </w:rPr>
            </w:pPr>
            <w:r w:rsidRPr="001732C7">
              <w:rPr>
                <w:sz w:val="26"/>
                <w:szCs w:val="26"/>
              </w:rPr>
              <w:t>&lt;nav&gt;</w:t>
            </w:r>
          </w:p>
        </w:tc>
        <w:tc>
          <w:tcPr>
            <w:tcW w:w="3521" w:type="dxa"/>
          </w:tcPr>
          <w:p w14:paraId="3E2E9DF0" w14:textId="6A13B237" w:rsidR="001732C7" w:rsidRPr="001732C7" w:rsidRDefault="001732C7" w:rsidP="001732C7">
            <w:pPr>
              <w:pStyle w:val="pdq2pgselectionanchorcontainer"/>
              <w:spacing w:before="0" w:beforeAutospacing="0" w:after="0" w:afterAutospacing="0" w:line="360" w:lineRule="auto"/>
              <w:rPr>
                <w:sz w:val="26"/>
                <w:szCs w:val="26"/>
              </w:rPr>
            </w:pPr>
            <w:r w:rsidRPr="001732C7">
              <w:rPr>
                <w:sz w:val="26"/>
                <w:szCs w:val="26"/>
              </w:rPr>
              <w:t>Thanh điều hướng</w:t>
            </w:r>
          </w:p>
        </w:tc>
      </w:tr>
      <w:tr w:rsidR="001732C7" w:rsidRPr="001732C7" w14:paraId="265E5BD2" w14:textId="77777777" w:rsidTr="001732C7">
        <w:trPr>
          <w:jc w:val="center"/>
        </w:trPr>
        <w:tc>
          <w:tcPr>
            <w:tcW w:w="3224" w:type="dxa"/>
          </w:tcPr>
          <w:p w14:paraId="1AA84C56" w14:textId="34992418" w:rsidR="001732C7" w:rsidRPr="001732C7" w:rsidRDefault="001732C7" w:rsidP="001732C7">
            <w:pPr>
              <w:pStyle w:val="pdq2pgselectionanchorcontainer"/>
              <w:spacing w:before="0" w:beforeAutospacing="0" w:after="0" w:afterAutospacing="0" w:line="360" w:lineRule="auto"/>
              <w:jc w:val="center"/>
              <w:rPr>
                <w:sz w:val="26"/>
                <w:szCs w:val="26"/>
              </w:rPr>
            </w:pPr>
            <w:r w:rsidRPr="001732C7">
              <w:rPr>
                <w:sz w:val="26"/>
                <w:szCs w:val="26"/>
              </w:rPr>
              <w:t>&lt;main&gt;</w:t>
            </w:r>
          </w:p>
        </w:tc>
        <w:tc>
          <w:tcPr>
            <w:tcW w:w="3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32C7" w:rsidRPr="001732C7" w14:paraId="31CAD017" w14:textId="77777777" w:rsidTr="001732C7">
              <w:trPr>
                <w:tblCellSpacing w:w="15" w:type="dxa"/>
              </w:trPr>
              <w:tc>
                <w:tcPr>
                  <w:tcW w:w="0" w:type="auto"/>
                  <w:vAlign w:val="center"/>
                  <w:hideMark/>
                </w:tcPr>
                <w:p w14:paraId="76C6557F" w14:textId="77777777" w:rsidR="001732C7" w:rsidRPr="001732C7" w:rsidRDefault="001732C7" w:rsidP="001732C7">
                  <w:pPr>
                    <w:spacing w:after="0" w:line="360" w:lineRule="auto"/>
                    <w:rPr>
                      <w:rFonts w:eastAsia="Times New Roman" w:cs="Times New Roman"/>
                      <w:szCs w:val="26"/>
                    </w:rPr>
                  </w:pPr>
                </w:p>
              </w:tc>
            </w:tr>
          </w:tbl>
          <w:p w14:paraId="4C9DCC02" w14:textId="77777777" w:rsidR="001732C7" w:rsidRPr="001732C7" w:rsidRDefault="001732C7" w:rsidP="001732C7">
            <w:pPr>
              <w:spacing w:line="360" w:lineRule="auto"/>
              <w:rPr>
                <w:rFonts w:eastAsia="Times New Roman" w:cs="Times New Roman"/>
                <w:vanish/>
                <w:szCs w:val="26"/>
              </w:rPr>
            </w:pPr>
          </w:p>
          <w:p w14:paraId="45855017" w14:textId="3AE54EFC" w:rsidR="001732C7" w:rsidRPr="001732C7" w:rsidRDefault="001732C7" w:rsidP="001732C7">
            <w:pPr>
              <w:pStyle w:val="pdq2pgselectionanchorcontainer"/>
              <w:spacing w:before="0" w:beforeAutospacing="0" w:after="0" w:afterAutospacing="0" w:line="360" w:lineRule="auto"/>
              <w:rPr>
                <w:sz w:val="26"/>
                <w:szCs w:val="26"/>
              </w:rPr>
            </w:pPr>
            <w:r w:rsidRPr="001732C7">
              <w:rPr>
                <w:sz w:val="26"/>
                <w:szCs w:val="26"/>
              </w:rPr>
              <w:t>Nội dung chính</w:t>
            </w:r>
          </w:p>
        </w:tc>
      </w:tr>
      <w:tr w:rsidR="001732C7" w:rsidRPr="001732C7" w14:paraId="12C48791" w14:textId="77777777" w:rsidTr="001732C7">
        <w:trPr>
          <w:jc w:val="center"/>
        </w:trPr>
        <w:tc>
          <w:tcPr>
            <w:tcW w:w="3224" w:type="dxa"/>
          </w:tcPr>
          <w:p w14:paraId="0CF55C7C" w14:textId="782686FC" w:rsidR="001732C7" w:rsidRPr="001732C7" w:rsidRDefault="001732C7" w:rsidP="001732C7">
            <w:pPr>
              <w:pStyle w:val="pdq2pgselectionanchorcontainer"/>
              <w:spacing w:before="0" w:beforeAutospacing="0" w:after="0" w:afterAutospacing="0" w:line="360" w:lineRule="auto"/>
              <w:jc w:val="center"/>
              <w:rPr>
                <w:sz w:val="26"/>
                <w:szCs w:val="26"/>
              </w:rPr>
            </w:pPr>
            <w:r w:rsidRPr="001732C7">
              <w:rPr>
                <w:sz w:val="26"/>
                <w:szCs w:val="26"/>
              </w:rPr>
              <w:t>&lt;section&gt;</w:t>
            </w:r>
          </w:p>
        </w:tc>
        <w:tc>
          <w:tcPr>
            <w:tcW w:w="3521" w:type="dxa"/>
          </w:tcPr>
          <w:p w14:paraId="3BE9C8AE" w14:textId="06B0C32E" w:rsidR="001732C7" w:rsidRPr="001732C7" w:rsidRDefault="001732C7" w:rsidP="001732C7">
            <w:pPr>
              <w:pStyle w:val="pdq2pgselectionanchorcontainer"/>
              <w:spacing w:before="0" w:beforeAutospacing="0" w:after="0" w:afterAutospacing="0" w:line="360" w:lineRule="auto"/>
              <w:rPr>
                <w:sz w:val="26"/>
                <w:szCs w:val="26"/>
              </w:rPr>
            </w:pPr>
            <w:r w:rsidRPr="001732C7">
              <w:rPr>
                <w:sz w:val="26"/>
                <w:szCs w:val="26"/>
              </w:rPr>
              <w:t>Phân chia khu vực nội dung</w:t>
            </w:r>
          </w:p>
        </w:tc>
      </w:tr>
      <w:tr w:rsidR="001732C7" w:rsidRPr="001732C7" w14:paraId="6C84E85B" w14:textId="77777777" w:rsidTr="001732C7">
        <w:trPr>
          <w:jc w:val="center"/>
        </w:trPr>
        <w:tc>
          <w:tcPr>
            <w:tcW w:w="3224" w:type="dxa"/>
          </w:tcPr>
          <w:p w14:paraId="18917CAD" w14:textId="69B5502F" w:rsidR="001732C7" w:rsidRPr="001732C7" w:rsidRDefault="001732C7" w:rsidP="001732C7">
            <w:pPr>
              <w:pStyle w:val="pdq2pgselectionanchorcontainer"/>
              <w:spacing w:before="0" w:beforeAutospacing="0" w:after="0" w:afterAutospacing="0" w:line="360" w:lineRule="auto"/>
              <w:jc w:val="center"/>
              <w:rPr>
                <w:sz w:val="26"/>
                <w:szCs w:val="26"/>
              </w:rPr>
            </w:pPr>
            <w:r w:rsidRPr="001732C7">
              <w:rPr>
                <w:sz w:val="26"/>
                <w:szCs w:val="26"/>
              </w:rPr>
              <w:t>&lt;footer&gt;</w:t>
            </w:r>
          </w:p>
        </w:tc>
        <w:tc>
          <w:tcPr>
            <w:tcW w:w="3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32C7" w:rsidRPr="001732C7" w14:paraId="67838269" w14:textId="77777777" w:rsidTr="001732C7">
              <w:trPr>
                <w:tblCellSpacing w:w="15" w:type="dxa"/>
              </w:trPr>
              <w:tc>
                <w:tcPr>
                  <w:tcW w:w="0" w:type="auto"/>
                  <w:vAlign w:val="center"/>
                  <w:hideMark/>
                </w:tcPr>
                <w:p w14:paraId="51A2A43C" w14:textId="77777777" w:rsidR="001732C7" w:rsidRPr="001732C7" w:rsidRDefault="001732C7" w:rsidP="001732C7">
                  <w:pPr>
                    <w:spacing w:after="0" w:line="360" w:lineRule="auto"/>
                    <w:rPr>
                      <w:rFonts w:eastAsia="Times New Roman" w:cs="Times New Roman"/>
                      <w:szCs w:val="26"/>
                    </w:rPr>
                  </w:pPr>
                </w:p>
              </w:tc>
            </w:tr>
          </w:tbl>
          <w:p w14:paraId="3B2EF692" w14:textId="77777777" w:rsidR="001732C7" w:rsidRPr="001732C7" w:rsidRDefault="001732C7" w:rsidP="001732C7">
            <w:pPr>
              <w:spacing w:line="360" w:lineRule="auto"/>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tblGrid>
            <w:tr w:rsidR="001732C7" w:rsidRPr="001732C7" w14:paraId="4DCDEB6D" w14:textId="77777777" w:rsidTr="001732C7">
              <w:trPr>
                <w:tblCellSpacing w:w="15" w:type="dxa"/>
              </w:trPr>
              <w:tc>
                <w:tcPr>
                  <w:tcW w:w="0" w:type="auto"/>
                  <w:vAlign w:val="center"/>
                  <w:hideMark/>
                </w:tcPr>
                <w:p w14:paraId="13B6259E" w14:textId="663831DE" w:rsidR="001732C7" w:rsidRPr="001732C7" w:rsidRDefault="001732C7" w:rsidP="001732C7">
                  <w:pPr>
                    <w:spacing w:before="100" w:beforeAutospacing="1" w:after="100" w:afterAutospacing="1" w:line="360" w:lineRule="auto"/>
                    <w:rPr>
                      <w:rFonts w:eastAsia="Times New Roman" w:cs="Times New Roman"/>
                      <w:szCs w:val="26"/>
                    </w:rPr>
                  </w:pPr>
                  <w:r w:rsidRPr="001732C7">
                    <w:rPr>
                      <w:rFonts w:eastAsia="Times New Roman" w:cs="Times New Roman"/>
                      <w:szCs w:val="26"/>
                    </w:rPr>
                    <w:t>Phần cuối trang</w:t>
                  </w:r>
                </w:p>
              </w:tc>
            </w:tr>
          </w:tbl>
          <w:p w14:paraId="2068B8C4" w14:textId="77777777" w:rsidR="001732C7" w:rsidRPr="001732C7" w:rsidRDefault="001732C7" w:rsidP="001732C7">
            <w:pPr>
              <w:pStyle w:val="pdq2pgselectionanchorcontainer"/>
              <w:keepNext/>
              <w:spacing w:before="0" w:beforeAutospacing="0" w:after="0" w:afterAutospacing="0" w:line="360" w:lineRule="auto"/>
              <w:rPr>
                <w:sz w:val="26"/>
                <w:szCs w:val="26"/>
              </w:rPr>
            </w:pPr>
          </w:p>
        </w:tc>
      </w:tr>
    </w:tbl>
    <w:p w14:paraId="26B537ED" w14:textId="77777777" w:rsidR="00024B50" w:rsidRPr="00024B50" w:rsidRDefault="00024B50" w:rsidP="00024B50">
      <w:pPr>
        <w:pStyle w:val="NormalWeb"/>
        <w:spacing w:before="0" w:beforeAutospacing="0" w:after="0" w:afterAutospacing="0" w:line="360" w:lineRule="auto"/>
        <w:ind w:firstLine="720"/>
        <w:jc w:val="both"/>
        <w:rPr>
          <w:sz w:val="26"/>
          <w:szCs w:val="26"/>
        </w:rPr>
      </w:pPr>
      <w:r w:rsidRPr="00024B50">
        <w:rPr>
          <w:sz w:val="26"/>
          <w:szCs w:val="26"/>
        </w:rPr>
        <w:t xml:space="preserve">Việc sử dụng đúng cấu trúc và cú pháp của các phần tử HTML không chỉ giúp trang web hiển thị chính xác trên các trình duyệt mà còn làm cho mã nguồn rõ ràng, dễ bảo trì và thuận lợi cho việc kết hợp với CSS và JavaScript trong quá trình phát triển website. Đối với đề tài </w:t>
      </w:r>
      <w:r w:rsidR="00C420B7">
        <w:rPr>
          <w:rStyle w:val="Strong"/>
          <w:b w:val="0"/>
          <w:sz w:val="26"/>
          <w:szCs w:val="26"/>
        </w:rPr>
        <w:t>“</w:t>
      </w:r>
      <w:r w:rsidRPr="00024B50">
        <w:rPr>
          <w:rStyle w:val="Strong"/>
          <w:b w:val="0"/>
          <w:sz w:val="26"/>
          <w:szCs w:val="26"/>
        </w:rPr>
        <w:t>Thiết kế và xây dựng Website bán q</w:t>
      </w:r>
      <w:r w:rsidR="00C420B7">
        <w:rPr>
          <w:rStyle w:val="Strong"/>
          <w:b w:val="0"/>
          <w:sz w:val="26"/>
          <w:szCs w:val="26"/>
        </w:rPr>
        <w:t>uần áo trực tuyến CASEDLE STORE”</w:t>
      </w:r>
      <w:r w:rsidRPr="00024B50">
        <w:rPr>
          <w:sz w:val="26"/>
          <w:szCs w:val="26"/>
        </w:rPr>
        <w:t>, các phần tử HTML được sử dụng để xây dựng bố cục và tổ chức nội dung của từng trang, tạo nền tảng cho việc thiết kế giao diện và phát triển các chức năng của hệ thống.</w:t>
      </w:r>
    </w:p>
    <w:p w14:paraId="112F49F4" w14:textId="4C56756F" w:rsidR="00991630" w:rsidRPr="00BD5721" w:rsidRDefault="005960E7" w:rsidP="00991630">
      <w:pPr>
        <w:spacing w:after="0" w:line="360" w:lineRule="auto"/>
        <w:ind w:firstLine="720"/>
        <w:jc w:val="both"/>
      </w:pPr>
      <w:r>
        <w:lastRenderedPageBreak/>
        <w:t>Từ những phân tích trên có thể thấy HTML là ngôn ngữ nền tảng trong phát triển website, đóng vai trò xây dựng cấu trúc và tổ chức nội dung của trang web. Việc nắm vững cú pháp, các thẻ và cấu trúc tài liệu HTML là cơ sở quan trọng để kết hợp với CSS và JavaScript nhằm xây dựng các website có giao diện trực quan, khả năng tương tác cao và đáp ứng tốt nhu cầu của người sử dụng.</w:t>
      </w:r>
    </w:p>
    <w:p w14:paraId="5E34DAB9" w14:textId="77777777" w:rsidR="007950DA" w:rsidRPr="008725B9" w:rsidRDefault="002D1C16" w:rsidP="004C0DDA">
      <w:pPr>
        <w:pStyle w:val="Heading2"/>
        <w:spacing w:before="0" w:after="0"/>
        <w:jc w:val="both"/>
        <w:rPr>
          <w:sz w:val="26"/>
        </w:rPr>
      </w:pPr>
      <w:bookmarkStart w:id="22" w:name="_Toc234748409"/>
      <w:r w:rsidRPr="008725B9">
        <w:rPr>
          <w:sz w:val="26"/>
        </w:rPr>
        <w:t>Ngôn ngữ CSS</w:t>
      </w:r>
      <w:bookmarkEnd w:id="22"/>
    </w:p>
    <w:p w14:paraId="2CB7D72E" w14:textId="77777777" w:rsidR="00B3334D" w:rsidRPr="008725B9" w:rsidRDefault="004C0DDA" w:rsidP="004C0DDA">
      <w:pPr>
        <w:pStyle w:val="Heading3"/>
        <w:spacing w:before="0" w:after="0"/>
        <w:jc w:val="both"/>
        <w:rPr>
          <w:szCs w:val="26"/>
        </w:rPr>
      </w:pPr>
      <w:bookmarkStart w:id="23" w:name="_Toc234748410"/>
      <w:r w:rsidRPr="008725B9">
        <w:rPr>
          <w:szCs w:val="26"/>
        </w:rPr>
        <w:t>Khái niệm và vai trò</w:t>
      </w:r>
      <w:bookmarkEnd w:id="23"/>
    </w:p>
    <w:p w14:paraId="23C6CFBD" w14:textId="77777777" w:rsidR="004C0DDA" w:rsidRDefault="004C0DDA" w:rsidP="00C95E34">
      <w:pPr>
        <w:spacing w:after="0" w:line="360" w:lineRule="auto"/>
        <w:ind w:firstLine="720"/>
        <w:jc w:val="both"/>
        <w:rPr>
          <w:szCs w:val="26"/>
          <w:lang w:val="vi-VN"/>
        </w:rPr>
      </w:pPr>
      <w:r w:rsidRPr="008725B9">
        <w:rPr>
          <w:szCs w:val="26"/>
        </w:rPr>
        <w:t xml:space="preserve">CSS là chữ viết tắt của </w:t>
      </w:r>
      <w:r w:rsidRPr="008725B9">
        <w:rPr>
          <w:bCs/>
          <w:szCs w:val="26"/>
        </w:rPr>
        <w:t>Cascading Style Sheets</w:t>
      </w:r>
      <w:r w:rsidRPr="008725B9">
        <w:rPr>
          <w:szCs w:val="26"/>
        </w:rPr>
        <w:t xml:space="preserve"> (tạm dịch là </w:t>
      </w:r>
      <w:r w:rsidRPr="008725B9">
        <w:rPr>
          <w:i/>
          <w:iCs/>
          <w:szCs w:val="26"/>
        </w:rPr>
        <w:t>Tập tin định kiểu theo tầng</w:t>
      </w:r>
      <w:r w:rsidRPr="008725B9">
        <w:rPr>
          <w:szCs w:val="26"/>
        </w:rPr>
        <w:t>). Đây là một ngôn ngữ định kiểu (style sheet language) được sử dụng để miêu tả cách trình bày và cách hiển thị của một tài liệu viết bằng ngôn ngữ đánh dấu như HTML. Nếu HTML đóng vai trò tạo ra bộ khung, cấu trúc xương sườn cho website bán quần áo Casedle Store, thì CSS chính là công cụ giúp đắp phần da thịt, tô điểm màu sắc, kiểu dáng để giao diện trang web trở nên bắt mắt và chuyên nghiệp</w:t>
      </w:r>
      <w:r w:rsidR="005E20F9">
        <w:rPr>
          <w:szCs w:val="26"/>
        </w:rPr>
        <w:t xml:space="preserve"> </w:t>
      </w:r>
      <w:r w:rsidR="005E20F9">
        <w:rPr>
          <w:szCs w:val="26"/>
        </w:rPr>
        <w:fldChar w:fldCharType="begin"/>
      </w:r>
      <w:r w:rsidR="005E20F9">
        <w:rPr>
          <w:szCs w:val="26"/>
        </w:rPr>
        <w:instrText xml:space="preserve"> ADDIN ZOTERO_ITEM CSL_CITATION {"citationID":"UrsgsL7r","properties":{"unsorted":false,"formattedCitation":"[4]","plainCitation":"[4]","noteIndex":0},"citationItems":[{"id":20,"uris":["http://zotero.org/users/20975884/items/45PPJ2D4"],"itemData":{"id":20,"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5E20F9">
        <w:rPr>
          <w:szCs w:val="26"/>
        </w:rPr>
        <w:fldChar w:fldCharType="separate"/>
      </w:r>
      <w:r w:rsidR="005E20F9" w:rsidRPr="005E20F9">
        <w:rPr>
          <w:rFonts w:cs="Times New Roman"/>
        </w:rPr>
        <w:t>[4]</w:t>
      </w:r>
      <w:r w:rsidR="005E20F9">
        <w:rPr>
          <w:szCs w:val="26"/>
        </w:rPr>
        <w:fldChar w:fldCharType="end"/>
      </w:r>
      <w:r w:rsidRPr="008725B9">
        <w:rPr>
          <w:szCs w:val="26"/>
        </w:rPr>
        <w:t>.</w:t>
      </w:r>
    </w:p>
    <w:p w14:paraId="714931D0" w14:textId="5BA0C44A" w:rsidR="00FB14BA" w:rsidRPr="00FB14BA" w:rsidRDefault="00FB14BA" w:rsidP="00C95E34">
      <w:pPr>
        <w:spacing w:after="0" w:line="360" w:lineRule="auto"/>
        <w:ind w:firstLine="720"/>
        <w:jc w:val="both"/>
        <w:rPr>
          <w:lang w:val="vi-VN"/>
        </w:rPr>
      </w:pPr>
      <w:r>
        <w:rPr>
          <w:lang w:val="vi-VN"/>
        </w:rPr>
        <w:t>Có 3 loại CSS phổ biến nhất: I</w:t>
      </w:r>
      <w:r w:rsidRPr="00FB14BA">
        <w:rPr>
          <w:lang w:val="vi-VN"/>
        </w:rPr>
        <w:t>nline CSS được nhúng trực tiếp vào các phần tử HTML bằng thuộc tính style.</w:t>
      </w:r>
      <w:r w:rsidRPr="00FB14BA">
        <w:t xml:space="preserve"> </w:t>
      </w:r>
      <w:r w:rsidRPr="00FB14BA">
        <w:rPr>
          <w:lang w:val="vi-VN"/>
        </w:rPr>
        <w:t>Internal CSS được định nghĩa trong thẻ &lt;style&gt; nằm trong phần &lt;head&gt; của tệp HTML. External CSS được định nghĩa trong một tệp riêng, sau đó được liên kết với tệp HTML bằng thẻ &lt;link&gt;.</w:t>
      </w:r>
    </w:p>
    <w:p w14:paraId="1D1C38D7" w14:textId="77777777" w:rsidR="004C0DDA" w:rsidRPr="008725B9" w:rsidRDefault="004C0DDA" w:rsidP="004C0DDA">
      <w:pPr>
        <w:pStyle w:val="isselectedend"/>
        <w:spacing w:before="0" w:beforeAutospacing="0" w:after="0" w:afterAutospacing="0" w:line="360" w:lineRule="auto"/>
        <w:ind w:firstLine="720"/>
        <w:jc w:val="both"/>
        <w:rPr>
          <w:sz w:val="26"/>
          <w:szCs w:val="26"/>
        </w:rPr>
      </w:pPr>
      <w:r w:rsidRPr="008725B9">
        <w:rPr>
          <w:sz w:val="26"/>
          <w:szCs w:val="26"/>
        </w:rPr>
        <w:t>Trong thiết kế và phát triển website, CSS (Cascading Style Sheets) đóng vai trò quan trọng trong việc xây dựng giao diện và nâng cao trải nghiệm người dùng. Trước hết, CSS giúp tách biệt phần nội dung và cấu trúc của trang web được xây dựng bằng HTML khỏi phần trình bày và định dạng giao diện. Việc phân tách này giúp mã nguồn trở nên rõ ràng, dễ đọc, dễ bảo trì và thuận tiện trong quá trình nâng cấp hoặc mở rộng hệ thống</w:t>
      </w:r>
      <w:r w:rsidR="00105D2B">
        <w:rPr>
          <w:sz w:val="26"/>
          <w:szCs w:val="26"/>
        </w:rPr>
        <w:t xml:space="preserve"> </w:t>
      </w:r>
      <w:r w:rsidR="00105D2B">
        <w:rPr>
          <w:sz w:val="26"/>
          <w:szCs w:val="26"/>
        </w:rPr>
        <w:fldChar w:fldCharType="begin"/>
      </w:r>
      <w:r w:rsidR="00105D2B">
        <w:rPr>
          <w:sz w:val="26"/>
          <w:szCs w:val="26"/>
        </w:rPr>
        <w:instrText xml:space="preserve"> ADDIN ZOTERO_ITEM CSL_CITATION {"citationID":"lG8e3Y2m","properties":{"unsorted":false,"formattedCitation":"[5]","plainCitation":"[5]","noteIndex":0},"citationItems":[{"id":22,"uris":["http://zotero.org/users/20975884/items/GTR3D7UB"],"itemData":{"id":22,"type":"book","abstract":"Build real-world CSS skills in less than an hour per lesson-online video tutorials included! CSS &amp; CSS3: 20 Lessons to Successful Web Development provides easy-to-follow lessons that use text, sample exercises, and video for the entry-level CSS programmer. Each lesson is designed to take you less than an hour to complete. All the basics of CSS through to more advanced features like adding dynamic effects, animation, transitions, and web fonts are covered. This practical guide also introduces just enough of the additional technologies and techniques-like HTML and JavaScript-needed to complete the lessons. One-hour lessons teach practical techniques that can be applied immediately Wrap ups contain a summary, tips for further study, and self-test questions Online video accompanying each lesson offer valuable, step-by-step instruction","ISBN":"978-0-07-185021-6","language":"eng","number-of-pages":"1","publisher":"McGraw-Hill Education","publisher-place":"New York","source":"K10plus ISBN","title":"CSS &amp; CSS3: 20 lessons to successful web development","title-short":"CSS &amp; CSS3","author":[{"family":"Nixon","given":"Robin"}],"issued":{"date-parts":[["2015"]]}}}],"schema":"https://github.com/citation-style-language/schema/raw/master/csl-citation.json"} </w:instrText>
      </w:r>
      <w:r w:rsidR="00105D2B">
        <w:rPr>
          <w:sz w:val="26"/>
          <w:szCs w:val="26"/>
        </w:rPr>
        <w:fldChar w:fldCharType="separate"/>
      </w:r>
      <w:r w:rsidR="00105D2B" w:rsidRPr="00105D2B">
        <w:rPr>
          <w:sz w:val="26"/>
        </w:rPr>
        <w:t>[5]</w:t>
      </w:r>
      <w:r w:rsidR="00105D2B">
        <w:rPr>
          <w:sz w:val="26"/>
          <w:szCs w:val="26"/>
        </w:rPr>
        <w:fldChar w:fldCharType="end"/>
      </w:r>
      <w:r w:rsidRPr="008725B9">
        <w:rPr>
          <w:sz w:val="26"/>
          <w:szCs w:val="26"/>
        </w:rPr>
        <w:t>.</w:t>
      </w:r>
    </w:p>
    <w:p w14:paraId="5EBD45E7" w14:textId="77777777" w:rsidR="004C0DDA" w:rsidRPr="00991630" w:rsidRDefault="008E0DA4" w:rsidP="005C2AC0">
      <w:pPr>
        <w:pStyle w:val="isselectedend"/>
        <w:spacing w:before="0" w:beforeAutospacing="0" w:after="0" w:afterAutospacing="0" w:line="360" w:lineRule="auto"/>
        <w:ind w:firstLine="720"/>
        <w:jc w:val="both"/>
        <w:rPr>
          <w:sz w:val="26"/>
          <w:szCs w:val="26"/>
        </w:rPr>
      </w:pPr>
      <w:r w:rsidRPr="008E0DA4">
        <w:rPr>
          <w:sz w:val="26"/>
          <w:szCs w:val="26"/>
        </w:rPr>
        <w:t>CSS cung cấp nhiều thuộc tính giúp tùy chỉnh linh hoạt các thành phần của giao diện như màu nền, màu chữ, phông chữ, kích thước, khoảng cách, đường viền, căn lề, bố cục và các hiệu ứng chuyển động. Nhờ đó, người lập trình có thể xây dựng những giao diện hiện đại, trực quan và phù hợp với từng đối tượng người dùng. Ngoài ra, CSS còn hỗ trợ tạo hiệu ứng chuyển tiếp (Transition), hoạt ảnh (Animation) và tương tác khi người dùng thao tác với các thành phần trên trang web, góp phần nâng cao tính sinh động và khả năng tương tác của hệ thống</w:t>
      </w:r>
      <w:r>
        <w:rPr>
          <w:sz w:val="26"/>
          <w:szCs w:val="26"/>
        </w:rPr>
        <w:t xml:space="preserve"> </w:t>
      </w:r>
      <w:r w:rsidR="00105D2B" w:rsidRPr="008E0DA4">
        <w:rPr>
          <w:sz w:val="26"/>
          <w:szCs w:val="26"/>
        </w:rPr>
        <w:fldChar w:fldCharType="begin"/>
      </w:r>
      <w:r w:rsidR="00105D2B" w:rsidRPr="008E0DA4">
        <w:rPr>
          <w:sz w:val="26"/>
          <w:szCs w:val="26"/>
        </w:rPr>
        <w:instrText xml:space="preserve"> ADDIN ZOTERO_ITEM CSL_CITATION {"citationID":"LTyyagqk","properties":{"unsorted":false,"formattedCitation":"[6]","plainCitation":"[6]","noteIndex":0},"citationItems":[{"id":21,"uris":["http://zotero.org/users/20975884/items/V4MWC6ET"],"itemData":{"id":21,"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05D2B" w:rsidRPr="008E0DA4">
        <w:rPr>
          <w:sz w:val="26"/>
          <w:szCs w:val="26"/>
        </w:rPr>
        <w:fldChar w:fldCharType="separate"/>
      </w:r>
      <w:r w:rsidR="00105D2B" w:rsidRPr="008E0DA4">
        <w:rPr>
          <w:sz w:val="26"/>
          <w:szCs w:val="26"/>
        </w:rPr>
        <w:t>[6]</w:t>
      </w:r>
      <w:r w:rsidR="00105D2B" w:rsidRPr="008E0DA4">
        <w:rPr>
          <w:sz w:val="26"/>
          <w:szCs w:val="26"/>
        </w:rPr>
        <w:fldChar w:fldCharType="end"/>
      </w:r>
      <w:r w:rsidR="004C0DDA" w:rsidRPr="008725B9">
        <w:rPr>
          <w:sz w:val="26"/>
          <w:szCs w:val="26"/>
        </w:rPr>
        <w:t>.</w:t>
      </w:r>
      <w:r w:rsidR="005C2AC0">
        <w:rPr>
          <w:sz w:val="26"/>
          <w:szCs w:val="26"/>
        </w:rPr>
        <w:t xml:space="preserve"> </w:t>
      </w:r>
      <w:r w:rsidR="00991630" w:rsidRPr="00991630">
        <w:rPr>
          <w:sz w:val="26"/>
          <w:szCs w:val="26"/>
        </w:rPr>
        <w:t xml:space="preserve">Một ưu điểm nổi bật của CSS là khả năng xây dựng giao diện đáp ứng (Responsive Web Design). Thông qua </w:t>
      </w:r>
      <w:r w:rsidR="00991630" w:rsidRPr="00991630">
        <w:rPr>
          <w:sz w:val="26"/>
          <w:szCs w:val="26"/>
        </w:rPr>
        <w:lastRenderedPageBreak/>
        <w:t>các kỹ thuật như</w:t>
      </w:r>
      <w:r w:rsidR="00991630" w:rsidRPr="00991630">
        <w:rPr>
          <w:b/>
          <w:sz w:val="26"/>
          <w:szCs w:val="26"/>
        </w:rPr>
        <w:t xml:space="preserve"> </w:t>
      </w:r>
      <w:r w:rsidR="00991630" w:rsidRPr="00991630">
        <w:rPr>
          <w:rStyle w:val="Strong"/>
          <w:b w:val="0"/>
          <w:sz w:val="26"/>
          <w:szCs w:val="26"/>
        </w:rPr>
        <w:t>Media Queries</w:t>
      </w:r>
      <w:r w:rsidR="00991630" w:rsidRPr="00991630">
        <w:rPr>
          <w:b/>
          <w:sz w:val="26"/>
          <w:szCs w:val="26"/>
        </w:rPr>
        <w:t xml:space="preserve">, </w:t>
      </w:r>
      <w:r w:rsidR="00991630" w:rsidRPr="00991630">
        <w:rPr>
          <w:rStyle w:val="Strong"/>
          <w:b w:val="0"/>
          <w:sz w:val="26"/>
          <w:szCs w:val="26"/>
        </w:rPr>
        <w:t>Flexbox</w:t>
      </w:r>
      <w:r w:rsidR="00991630" w:rsidRPr="00991630">
        <w:rPr>
          <w:b/>
          <w:sz w:val="26"/>
          <w:szCs w:val="26"/>
        </w:rPr>
        <w:t xml:space="preserve"> </w:t>
      </w:r>
      <w:r w:rsidR="00991630" w:rsidRPr="00991630">
        <w:rPr>
          <w:sz w:val="26"/>
          <w:szCs w:val="26"/>
        </w:rPr>
        <w:t xml:space="preserve">và </w:t>
      </w:r>
      <w:r w:rsidR="00991630" w:rsidRPr="00991630">
        <w:rPr>
          <w:rStyle w:val="Strong"/>
          <w:b w:val="0"/>
          <w:sz w:val="26"/>
          <w:szCs w:val="26"/>
        </w:rPr>
        <w:t>Grid Layout</w:t>
      </w:r>
      <w:r w:rsidR="00991630" w:rsidRPr="00991630">
        <w:rPr>
          <w:sz w:val="26"/>
          <w:szCs w:val="26"/>
        </w:rPr>
        <w:t>, CSS giúp website tự động điều chỉnh bố cục và kích thước hiển thị để phù hợp với nhiều loại thiết bị khác nhau như máy tính để bàn, máy tính xách tay, máy tính bảng và điện thoại thông minh. Điều này giúp người dùng có được trải nghiệm nhất quán trên mọi kích thước màn hình</w:t>
      </w:r>
      <w:r>
        <w:rPr>
          <w:sz w:val="26"/>
          <w:szCs w:val="26"/>
        </w:rPr>
        <w:t xml:space="preserve"> </w:t>
      </w:r>
      <w:r w:rsidR="00105D2B" w:rsidRPr="00991630">
        <w:rPr>
          <w:sz w:val="26"/>
          <w:szCs w:val="26"/>
        </w:rPr>
        <w:fldChar w:fldCharType="begin"/>
      </w:r>
      <w:r w:rsidR="00105D2B" w:rsidRPr="00991630">
        <w:rPr>
          <w:sz w:val="26"/>
          <w:szCs w:val="26"/>
        </w:rPr>
        <w:instrText xml:space="preserve"> ADDIN ZOTERO_ITEM CSL_CITATION {"citationID":"bhaImPjJ","properties":{"unsorted":false,"formattedCitation":"[2]","plainCitation":"[2]","noteIndex":0},"citationItems":[{"id":9,"uris":["http://zotero.org/users/20975884/items/9PXZAJME"],"itemData":{"id":9,"type":"book","abstract":"A full-color introduction to the basics of HTML and CSS from the publishers of Wrox! Every day, more and more people want to learn some HTML and CSS. Joining the professional web designers and programmers are new audiences who need to know a little bit of code at work (update a content management system or e-commerce store) and those who want to make their personal blogs more attractive. Many books teaching HTML and CSS are dry and only written for those who want to become programmers, which is why this book takes an entirely new approach. Introduces HTML and CSS in a way that makes them accessible to everyone-hobbyists, students, and professionals-and it's full-color throughout Utilizes information graphics and lifestyle photography to explain the topics in a simple way that is engaging Boasts a unique structure that allows you to progress through the chapters from beginning to end or just dip into topics of particular interest at your leisure This educational book is one that you will enjoy picking up, reading, then referring back to. It will make you wish other technical topics were presented in such a simple, attractive and engaging way!","ISBN":"978-1-118-00818-8","language":"eng","number-of-pages":"1","publisher":"Wiley","publisher-place":"Indianapolis, IN","source":"K10plus ISBN","title":"HTML &amp; CSS: design and build websites","title-short":"HTML &amp; CSS","author":[{"family":"Duckett","given":"Jon"}],"issued":{"date-parts":[["2011"]]}}}],"schema":"https://github.com/citation-style-language/schema/raw/master/csl-citation.json"} </w:instrText>
      </w:r>
      <w:r w:rsidR="00105D2B" w:rsidRPr="00991630">
        <w:rPr>
          <w:sz w:val="26"/>
          <w:szCs w:val="26"/>
        </w:rPr>
        <w:fldChar w:fldCharType="separate"/>
      </w:r>
      <w:r w:rsidR="00105D2B" w:rsidRPr="00991630">
        <w:rPr>
          <w:sz w:val="26"/>
          <w:szCs w:val="26"/>
        </w:rPr>
        <w:t>[2]</w:t>
      </w:r>
      <w:r w:rsidR="00105D2B" w:rsidRPr="00991630">
        <w:rPr>
          <w:sz w:val="26"/>
          <w:szCs w:val="26"/>
        </w:rPr>
        <w:fldChar w:fldCharType="end"/>
      </w:r>
      <w:r w:rsidR="004C0DDA" w:rsidRPr="00991630">
        <w:rPr>
          <w:sz w:val="26"/>
          <w:szCs w:val="26"/>
        </w:rPr>
        <w:t>.</w:t>
      </w:r>
    </w:p>
    <w:p w14:paraId="1E2F98CB" w14:textId="138B760A" w:rsidR="004C0DDA" w:rsidRDefault="00AD3691" w:rsidP="004C0DDA">
      <w:pPr>
        <w:pStyle w:val="NormalWeb"/>
        <w:spacing w:before="0" w:beforeAutospacing="0" w:after="0" w:afterAutospacing="0" w:line="360" w:lineRule="auto"/>
        <w:ind w:firstLine="720"/>
        <w:jc w:val="both"/>
        <w:rPr>
          <w:sz w:val="26"/>
          <w:szCs w:val="26"/>
        </w:rPr>
      </w:pPr>
      <w:r w:rsidRPr="00AD3691">
        <w:rPr>
          <w:sz w:val="26"/>
          <w:szCs w:val="26"/>
        </w:rPr>
        <w:t xml:space="preserve">Đối với đề tài </w:t>
      </w:r>
      <w:r>
        <w:rPr>
          <w:rStyle w:val="Strong"/>
          <w:b w:val="0"/>
          <w:sz w:val="26"/>
          <w:szCs w:val="26"/>
        </w:rPr>
        <w:t>“</w:t>
      </w:r>
      <w:r w:rsidRPr="00AD3691">
        <w:rPr>
          <w:rStyle w:val="Strong"/>
          <w:b w:val="0"/>
          <w:sz w:val="26"/>
          <w:szCs w:val="26"/>
        </w:rPr>
        <w:t xml:space="preserve">Thiết kế và xây dựng Website </w:t>
      </w:r>
      <w:r w:rsidR="00C43E8E">
        <w:rPr>
          <w:rStyle w:val="Strong"/>
          <w:b w:val="0"/>
          <w:sz w:val="26"/>
          <w:szCs w:val="26"/>
        </w:rPr>
        <w:t>thời</w:t>
      </w:r>
      <w:r w:rsidR="00C43E8E">
        <w:rPr>
          <w:rStyle w:val="Strong"/>
          <w:b w:val="0"/>
          <w:sz w:val="26"/>
          <w:szCs w:val="26"/>
          <w:lang w:val="vi-VN"/>
        </w:rPr>
        <w:t xml:space="preserve"> trang </w:t>
      </w:r>
      <w:r w:rsidRPr="00AD3691">
        <w:rPr>
          <w:rStyle w:val="Strong"/>
          <w:b w:val="0"/>
          <w:sz w:val="26"/>
          <w:szCs w:val="26"/>
        </w:rPr>
        <w:t xml:space="preserve"> trực tuyến CASEDL</w:t>
      </w:r>
      <w:r>
        <w:rPr>
          <w:rStyle w:val="Strong"/>
          <w:b w:val="0"/>
          <w:sz w:val="26"/>
          <w:szCs w:val="26"/>
        </w:rPr>
        <w:t>E STORE”</w:t>
      </w:r>
      <w:r w:rsidRPr="00AD3691">
        <w:rPr>
          <w:sz w:val="26"/>
          <w:szCs w:val="26"/>
        </w:rPr>
        <w:t>, CSS được sử dụng để xây dựng và định dạng giao diện cho các thành phần như thanh điều hướng, banner, danh mục sản phẩm, thẻ sản phẩm, nút chức năng, biểu mẫu, chân trang và các hiệu ứng tương tác. Việc áp dụng CSS không chỉ tạo nên giao diện hiện đại, đồng bộ với nhận diện của cửa hàng mà còn giúp mã nguồn dễ quản lý, dễ bảo trì và thuận tiện cho việc mở rộng các chức năng của website trong tương lai</w:t>
      </w:r>
      <w:r w:rsidR="00AA76E8">
        <w:rPr>
          <w:sz w:val="26"/>
          <w:szCs w:val="26"/>
        </w:rPr>
        <w:t xml:space="preserve"> </w:t>
      </w:r>
      <w:r w:rsidR="00105D2B" w:rsidRPr="00AD3691">
        <w:rPr>
          <w:sz w:val="26"/>
          <w:szCs w:val="26"/>
        </w:rPr>
        <w:fldChar w:fldCharType="begin"/>
      </w:r>
      <w:r w:rsidR="00105D2B" w:rsidRPr="00AD3691">
        <w:rPr>
          <w:sz w:val="26"/>
          <w:szCs w:val="26"/>
        </w:rPr>
        <w:instrText xml:space="preserve"> ADDIN ZOTERO_ITEM CSL_CITATION {"citationID":"qAsbqbDR","properties":{"unsorted":false,"formattedCitation":"[6]","plainCitation":"[6]","noteIndex":0},"citationItems":[{"id":21,"uris":["http://zotero.org/users/20975884/items/V4MWC6ET"],"itemData":{"id":21,"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05D2B" w:rsidRPr="00AD3691">
        <w:rPr>
          <w:sz w:val="26"/>
          <w:szCs w:val="26"/>
        </w:rPr>
        <w:fldChar w:fldCharType="separate"/>
      </w:r>
      <w:r w:rsidR="00105D2B" w:rsidRPr="00AD3691">
        <w:rPr>
          <w:sz w:val="26"/>
          <w:szCs w:val="26"/>
        </w:rPr>
        <w:t>[6]</w:t>
      </w:r>
      <w:r w:rsidR="00105D2B" w:rsidRPr="00AD3691">
        <w:rPr>
          <w:sz w:val="26"/>
          <w:szCs w:val="26"/>
        </w:rPr>
        <w:fldChar w:fldCharType="end"/>
      </w:r>
      <w:r w:rsidR="004C0DDA" w:rsidRPr="00AD3691">
        <w:rPr>
          <w:sz w:val="26"/>
          <w:szCs w:val="26"/>
        </w:rPr>
        <w:t>.</w:t>
      </w:r>
    </w:p>
    <w:p w14:paraId="2305707A" w14:textId="1B4282C0" w:rsidR="005C2AC0" w:rsidRPr="00463458" w:rsidRDefault="00463458" w:rsidP="00463458">
      <w:pPr>
        <w:pStyle w:val="NormalWeb"/>
        <w:spacing w:before="0" w:beforeAutospacing="0" w:after="0" w:afterAutospacing="0" w:line="360" w:lineRule="auto"/>
        <w:ind w:firstLine="720"/>
        <w:jc w:val="both"/>
        <w:rPr>
          <w:sz w:val="26"/>
          <w:szCs w:val="26"/>
          <w:lang w:val="vi-VN"/>
        </w:rPr>
      </w:pPr>
      <w:r w:rsidRPr="00463458">
        <w:rPr>
          <w:sz w:val="26"/>
          <w:szCs w:val="26"/>
        </w:rPr>
        <w:t>Có thể thấy, CSS là một trong những công nghệ nền tảng của phát triển web hiện đại. Khi được kết hợp với HTML và JavaScript, CSS góp phần xây dựng các website có giao diện trực quan, thẩm mỹ, khả năng tương thích cao và hiệu suất tốt. Nhờ khả năng kiểm soát chi tiết về cách trình bày và hỗ trợ nhiều hiệu ứng tương tác, CSS đóng vai trò không thể thiếu trong quá trình thiết kế và phát triển website hiện nay</w:t>
      </w:r>
      <w:r>
        <w:rPr>
          <w:sz w:val="26"/>
          <w:szCs w:val="26"/>
        </w:rPr>
        <w:t>.</w:t>
      </w:r>
    </w:p>
    <w:p w14:paraId="22B8ABCC" w14:textId="0BDBB591" w:rsidR="00B3334D" w:rsidRPr="008725B9" w:rsidRDefault="004C0DDA" w:rsidP="005832FD">
      <w:pPr>
        <w:pStyle w:val="Heading3"/>
        <w:spacing w:before="0" w:after="0"/>
        <w:jc w:val="both"/>
        <w:rPr>
          <w:szCs w:val="26"/>
        </w:rPr>
      </w:pPr>
      <w:bookmarkStart w:id="24" w:name="_Toc234748411"/>
      <w:r w:rsidRPr="008725B9">
        <w:rPr>
          <w:szCs w:val="26"/>
        </w:rPr>
        <w:t>Cấu trúc CSS</w:t>
      </w:r>
      <w:bookmarkEnd w:id="24"/>
    </w:p>
    <w:p w14:paraId="21A382C9" w14:textId="77777777" w:rsidR="0008727D" w:rsidRDefault="004C0DDA" w:rsidP="005832FD">
      <w:pPr>
        <w:spacing w:after="0" w:line="360" w:lineRule="auto"/>
        <w:ind w:firstLine="720"/>
        <w:jc w:val="both"/>
        <w:rPr>
          <w:szCs w:val="26"/>
        </w:rPr>
      </w:pPr>
      <w:r w:rsidRPr="008725B9">
        <w:rPr>
          <w:szCs w:val="26"/>
        </w:rPr>
        <w:t xml:space="preserve">CSS được xây dựng dựa trên cú pháp gồm </w:t>
      </w:r>
      <w:r w:rsidRPr="008725B9">
        <w:rPr>
          <w:rStyle w:val="Strong"/>
          <w:b w:val="0"/>
          <w:szCs w:val="26"/>
        </w:rPr>
        <w:t>bộ chọn (Selector)</w:t>
      </w:r>
      <w:r w:rsidRPr="008725B9">
        <w:rPr>
          <w:szCs w:val="26"/>
        </w:rPr>
        <w:t xml:space="preserve"> </w:t>
      </w:r>
      <w:r w:rsidRPr="00764330">
        <w:rPr>
          <w:szCs w:val="26"/>
        </w:rPr>
        <w:t>và</w:t>
      </w:r>
      <w:r w:rsidRPr="008725B9">
        <w:rPr>
          <w:b/>
          <w:szCs w:val="26"/>
        </w:rPr>
        <w:t xml:space="preserve"> </w:t>
      </w:r>
      <w:r w:rsidRPr="008725B9">
        <w:rPr>
          <w:rStyle w:val="Strong"/>
          <w:b w:val="0"/>
          <w:szCs w:val="26"/>
        </w:rPr>
        <w:t>khối khai báo (Declaration Block)</w:t>
      </w:r>
      <w:r w:rsidRPr="008725B9">
        <w:rPr>
          <w:szCs w:val="26"/>
        </w:rPr>
        <w:t xml:space="preserve">. Mỗi khối khai báo bao gồm một hoặc nhiều thuộc tính (Property) và giá trị (Value), được đặt trong cặp dấu ngoặc nhọn </w:t>
      </w:r>
      <w:r w:rsidRPr="008725B9">
        <w:rPr>
          <w:rStyle w:val="HTMLCode"/>
          <w:rFonts w:eastAsiaTheme="minorHAnsi"/>
          <w:sz w:val="26"/>
          <w:szCs w:val="26"/>
        </w:rPr>
        <w:t>{}</w:t>
      </w:r>
      <w:r w:rsidRPr="008725B9">
        <w:rPr>
          <w:szCs w:val="26"/>
        </w:rPr>
        <w:t>. Selector có nhiệm vụ xác định phần tử HTML cần được định dạng, Property là thuộc tính cần thay đổi như màu sắc, kích thước chữ hoặc khoảng cách, còn Value là giá trị tương ứng của thuộc tính đó</w:t>
      </w:r>
      <w:r w:rsidR="006C6C43">
        <w:rPr>
          <w:szCs w:val="26"/>
        </w:rPr>
        <w:t xml:space="preserve"> </w:t>
      </w:r>
      <w:r w:rsidR="006C6C43">
        <w:rPr>
          <w:szCs w:val="26"/>
        </w:rPr>
        <w:fldChar w:fldCharType="begin"/>
      </w:r>
      <w:r w:rsidR="00D35CE1">
        <w:rPr>
          <w:szCs w:val="26"/>
        </w:rPr>
        <w:instrText xml:space="preserve"> ADDIN ZOTERO_ITEM CSL_CITATION {"citationID":"A7OS1wMf","properties":{"unsorted":false,"formattedCitation":"[6]","plainCitation":"[6]","noteIndex":0},"citationItems":[{"id":21,"uris":["http://zotero.org/users/20975884/items/V4MWC6ET"],"itemData":{"id":21,"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6C6C43">
        <w:rPr>
          <w:szCs w:val="26"/>
        </w:rPr>
        <w:fldChar w:fldCharType="separate"/>
      </w:r>
      <w:r w:rsidR="006C6C43" w:rsidRPr="00105D2B">
        <w:rPr>
          <w:rFonts w:cs="Times New Roman"/>
        </w:rPr>
        <w:t>[6]</w:t>
      </w:r>
      <w:r w:rsidR="006C6C43">
        <w:rPr>
          <w:szCs w:val="26"/>
        </w:rPr>
        <w:fldChar w:fldCharType="end"/>
      </w:r>
      <w:r w:rsidR="0008727D">
        <w:rPr>
          <w:szCs w:val="26"/>
        </w:rPr>
        <w:t xml:space="preserve">. </w:t>
      </w:r>
    </w:p>
    <w:p w14:paraId="18DD0C0C" w14:textId="77777777" w:rsidR="00C47F4A" w:rsidRPr="0008727D" w:rsidRDefault="00C47F4A" w:rsidP="0008727D">
      <w:pPr>
        <w:spacing w:after="0" w:line="360" w:lineRule="auto"/>
        <w:ind w:firstLine="720"/>
        <w:jc w:val="both"/>
        <w:rPr>
          <w:szCs w:val="26"/>
        </w:rPr>
      </w:pPr>
      <w:r w:rsidRPr="008725B9">
        <w:rPr>
          <w:rFonts w:eastAsia="Times New Roman" w:cs="Times New Roman"/>
          <w:szCs w:val="26"/>
        </w:rPr>
        <w:t xml:space="preserve">Cú pháp cơ bản </w:t>
      </w:r>
      <w:r>
        <w:rPr>
          <w:rFonts w:eastAsia="Times New Roman" w:cs="Times New Roman"/>
          <w:szCs w:val="26"/>
        </w:rPr>
        <w:t>của CSS được biểu diễn như sau:</w:t>
      </w:r>
    </w:p>
    <w:p w14:paraId="7323F695" w14:textId="77777777" w:rsidR="00C47F4A" w:rsidRPr="008725B9" w:rsidRDefault="00C47F4A" w:rsidP="00C47F4A">
      <w:pPr>
        <w:pStyle w:val="manguon"/>
      </w:pPr>
      <w:r w:rsidRPr="008725B9">
        <w:t>selector {</w:t>
      </w:r>
    </w:p>
    <w:p w14:paraId="45B7A43F" w14:textId="77777777" w:rsidR="00C47F4A" w:rsidRPr="008725B9" w:rsidRDefault="00C47F4A" w:rsidP="00C47F4A">
      <w:pPr>
        <w:pStyle w:val="manguon"/>
      </w:pPr>
      <w:r w:rsidRPr="008725B9">
        <w:t xml:space="preserve">    property: value;</w:t>
      </w:r>
    </w:p>
    <w:p w14:paraId="3124D0F1" w14:textId="77777777" w:rsidR="00C47F4A" w:rsidRPr="0008727D" w:rsidRDefault="0008727D" w:rsidP="0008727D">
      <w:pPr>
        <w:pStyle w:val="manguon"/>
      </w:pPr>
      <w:r>
        <w:t>}</w:t>
      </w:r>
    </w:p>
    <w:p w14:paraId="6C706F09" w14:textId="77777777" w:rsidR="00AE617C" w:rsidRPr="008725B9" w:rsidRDefault="00AE617C" w:rsidP="00CC2246">
      <w:pPr>
        <w:spacing w:after="0" w:line="360" w:lineRule="auto"/>
        <w:jc w:val="both"/>
        <w:rPr>
          <w:rFonts w:eastAsia="Times New Roman" w:cs="Times New Roman"/>
          <w:szCs w:val="26"/>
        </w:rPr>
      </w:pPr>
      <w:r w:rsidRPr="008725B9">
        <w:rPr>
          <w:rFonts w:eastAsia="Times New Roman" w:cs="Times New Roman"/>
          <w:szCs w:val="26"/>
        </w:rPr>
        <w:t>Trong đó:</w:t>
      </w:r>
    </w:p>
    <w:p w14:paraId="3060A308" w14:textId="77777777" w:rsidR="00AE617C" w:rsidRPr="008725B9" w:rsidRDefault="00AE617C" w:rsidP="00CC2246">
      <w:pPr>
        <w:spacing w:after="0" w:line="360" w:lineRule="auto"/>
        <w:ind w:left="720"/>
        <w:jc w:val="both"/>
        <w:rPr>
          <w:rFonts w:eastAsia="Times New Roman" w:cs="Times New Roman"/>
          <w:szCs w:val="26"/>
        </w:rPr>
      </w:pPr>
      <w:r w:rsidRPr="008725B9">
        <w:rPr>
          <w:rFonts w:eastAsia="Times New Roman" w:cs="Times New Roman"/>
          <w:bCs/>
          <w:szCs w:val="26"/>
        </w:rPr>
        <w:t>Selector (Bộ chọn):</w:t>
      </w:r>
      <w:r w:rsidRPr="008725B9">
        <w:rPr>
          <w:rFonts w:eastAsia="Times New Roman" w:cs="Times New Roman"/>
          <w:szCs w:val="26"/>
        </w:rPr>
        <w:t xml:space="preserve"> Xác định phần tử HTML cần áp dụng quy tắc định dạng.</w:t>
      </w:r>
    </w:p>
    <w:p w14:paraId="065B4001" w14:textId="77777777" w:rsidR="00AE617C" w:rsidRPr="008725B9" w:rsidRDefault="00AE617C" w:rsidP="00CC2246">
      <w:pPr>
        <w:spacing w:after="0" w:line="360" w:lineRule="auto"/>
        <w:ind w:left="720"/>
        <w:jc w:val="both"/>
        <w:rPr>
          <w:rFonts w:eastAsia="Times New Roman" w:cs="Times New Roman"/>
          <w:szCs w:val="26"/>
        </w:rPr>
      </w:pPr>
      <w:r w:rsidRPr="008725B9">
        <w:rPr>
          <w:rFonts w:eastAsia="Times New Roman" w:cs="Times New Roman"/>
          <w:bCs/>
          <w:szCs w:val="26"/>
        </w:rPr>
        <w:lastRenderedPageBreak/>
        <w:t>Property (Thuộc tính):</w:t>
      </w:r>
      <w:r w:rsidRPr="008725B9">
        <w:rPr>
          <w:rFonts w:eastAsia="Times New Roman" w:cs="Times New Roman"/>
          <w:szCs w:val="26"/>
        </w:rPr>
        <w:t xml:space="preserve"> Quy định đặc điểm cần thay đổi của </w:t>
      </w:r>
      <w:r w:rsidR="003242E3" w:rsidRPr="008725B9">
        <w:rPr>
          <w:rFonts w:eastAsia="Times New Roman" w:cs="Times New Roman"/>
          <w:szCs w:val="26"/>
        </w:rPr>
        <w:t>phần tử, chẳng hạn như màu sắc, kích thước chữ, khoảng cách hoặc màu nền</w:t>
      </w:r>
      <w:r w:rsidRPr="008725B9">
        <w:rPr>
          <w:rFonts w:eastAsia="Times New Roman" w:cs="Times New Roman"/>
          <w:szCs w:val="26"/>
        </w:rPr>
        <w:t>.</w:t>
      </w:r>
    </w:p>
    <w:p w14:paraId="75B30E86" w14:textId="77777777" w:rsidR="00AE617C" w:rsidRDefault="00AE617C" w:rsidP="00CC2246">
      <w:pPr>
        <w:spacing w:after="0" w:line="360" w:lineRule="auto"/>
        <w:ind w:left="720"/>
        <w:jc w:val="both"/>
        <w:rPr>
          <w:rFonts w:eastAsia="Times New Roman" w:cs="Times New Roman"/>
          <w:szCs w:val="26"/>
        </w:rPr>
      </w:pPr>
      <w:r w:rsidRPr="008725B9">
        <w:rPr>
          <w:rFonts w:eastAsia="Times New Roman" w:cs="Times New Roman"/>
          <w:bCs/>
          <w:szCs w:val="26"/>
        </w:rPr>
        <w:t>Value (Giá trị):</w:t>
      </w:r>
      <w:r w:rsidRPr="008725B9">
        <w:rPr>
          <w:rFonts w:eastAsia="Times New Roman" w:cs="Times New Roman"/>
          <w:szCs w:val="26"/>
        </w:rPr>
        <w:t xml:space="preserve"> Là giá trị được gán cho thuộc tính tương ứng, quyết định cách phần tử sẽ được hiển thị trên trình duyệt.</w:t>
      </w:r>
    </w:p>
    <w:p w14:paraId="7141124E" w14:textId="77777777" w:rsidR="005B2915" w:rsidRDefault="005B2915" w:rsidP="005B2915">
      <w:pPr>
        <w:pStyle w:val="manguon"/>
      </w:pPr>
      <w:r>
        <w:rPr>
          <w:rStyle w:val="o"/>
        </w:rPr>
        <w:t>body</w:t>
      </w:r>
      <w:r>
        <w:t xml:space="preserve"> {</w:t>
      </w:r>
      <w:r>
        <w:br/>
        <w:t xml:space="preserve">         background-color: </w:t>
      </w:r>
      <w:r>
        <w:rPr>
          <w:rStyle w:val="j"/>
        </w:rPr>
        <w:t>lightblue</w:t>
      </w:r>
      <w:r>
        <w:t>;</w:t>
      </w:r>
    </w:p>
    <w:p w14:paraId="68681C44" w14:textId="77777777" w:rsidR="005B2915" w:rsidRDefault="005B2915" w:rsidP="005B2915">
      <w:pPr>
        <w:pStyle w:val="manguon"/>
      </w:pPr>
      <w:r>
        <w:t>}</w:t>
      </w:r>
      <w:r>
        <w:br/>
      </w:r>
      <w:r>
        <w:rPr>
          <w:rStyle w:val="o"/>
        </w:rPr>
        <w:t xml:space="preserve">     h1</w:t>
      </w:r>
      <w:r>
        <w:t xml:space="preserve"> {</w:t>
      </w:r>
    </w:p>
    <w:p w14:paraId="7D114620" w14:textId="77777777" w:rsidR="005B2915" w:rsidRDefault="005B2915" w:rsidP="005B2915">
      <w:pPr>
        <w:pStyle w:val="manguon"/>
        <w:ind w:firstLine="720"/>
      </w:pPr>
      <w:r>
        <w:t xml:space="preserve">   color: </w:t>
      </w:r>
      <w:r>
        <w:rPr>
          <w:rStyle w:val="j"/>
        </w:rPr>
        <w:t>white</w:t>
      </w:r>
      <w:r>
        <w:t>;</w:t>
      </w:r>
    </w:p>
    <w:p w14:paraId="1ABC2945" w14:textId="77777777" w:rsidR="005B2915" w:rsidRDefault="005B2915" w:rsidP="005B2915">
      <w:pPr>
        <w:pStyle w:val="manguon"/>
      </w:pPr>
      <w:r>
        <w:t xml:space="preserve">   text-align: </w:t>
      </w:r>
      <w:r>
        <w:rPr>
          <w:rStyle w:val="j"/>
        </w:rPr>
        <w:t>center</w:t>
      </w:r>
      <w:r>
        <w:t>;</w:t>
      </w:r>
    </w:p>
    <w:p w14:paraId="3F880845" w14:textId="77777777" w:rsidR="005B2915" w:rsidRDefault="005B2915" w:rsidP="005B2915">
      <w:pPr>
        <w:pStyle w:val="manguon"/>
      </w:pPr>
      <w:r>
        <w:t>}</w:t>
      </w:r>
    </w:p>
    <w:p w14:paraId="60B20E7D" w14:textId="77777777" w:rsidR="005B2915" w:rsidRDefault="005B2915" w:rsidP="005B2915">
      <w:pPr>
        <w:pStyle w:val="manguon"/>
      </w:pPr>
      <w:r>
        <w:rPr>
          <w:rStyle w:val="o"/>
        </w:rPr>
        <w:t>p</w:t>
      </w:r>
      <w:r>
        <w:t xml:space="preserve"> {</w:t>
      </w:r>
    </w:p>
    <w:p w14:paraId="29E2BFEE" w14:textId="77777777" w:rsidR="00E562B0" w:rsidRDefault="005B2915" w:rsidP="00E562B0">
      <w:pPr>
        <w:pStyle w:val="manguon"/>
      </w:pPr>
      <w:r>
        <w:t xml:space="preserve">   font-family: </w:t>
      </w:r>
      <w:r>
        <w:rPr>
          <w:rStyle w:val="j"/>
        </w:rPr>
        <w:t>verdana</w:t>
      </w:r>
      <w:r>
        <w:t>;</w:t>
      </w:r>
    </w:p>
    <w:p w14:paraId="7AE9E43A" w14:textId="77777777" w:rsidR="00E562B0" w:rsidRDefault="00E562B0" w:rsidP="00E562B0">
      <w:pPr>
        <w:pStyle w:val="manguon"/>
        <w:ind w:firstLine="720"/>
      </w:pPr>
      <w:r>
        <w:t xml:space="preserve">   font-size: </w:t>
      </w:r>
      <w:r>
        <w:rPr>
          <w:rStyle w:val="j"/>
        </w:rPr>
        <w:t>20</w:t>
      </w:r>
      <w:r>
        <w:rPr>
          <w:rStyle w:val="g"/>
        </w:rPr>
        <w:t>px</w:t>
      </w:r>
      <w:r>
        <w:t>;</w:t>
      </w:r>
    </w:p>
    <w:p w14:paraId="79E56BF2" w14:textId="77777777" w:rsidR="00E562B0" w:rsidRPr="00E562B0" w:rsidRDefault="00E562B0" w:rsidP="00E562B0">
      <w:pPr>
        <w:pStyle w:val="manguon"/>
        <w:ind w:firstLine="720"/>
        <w:rPr>
          <w:szCs w:val="26"/>
        </w:rPr>
      </w:pPr>
      <w:r>
        <w:t>}</w:t>
      </w:r>
    </w:p>
    <w:p w14:paraId="7F872C21" w14:textId="5CADA42D" w:rsidR="007352DF" w:rsidRPr="007352DF" w:rsidRDefault="005B2915" w:rsidP="00BC2A3C">
      <w:pPr>
        <w:spacing w:after="0" w:line="360" w:lineRule="auto"/>
        <w:ind w:firstLine="677"/>
        <w:jc w:val="both"/>
        <w:rPr>
          <w:szCs w:val="26"/>
        </w:rPr>
      </w:pPr>
      <w:r w:rsidRPr="005B2915">
        <w:rPr>
          <w:szCs w:val="26"/>
        </w:rPr>
        <w:t xml:space="preserve">Đoạn mã trên minh họa việc sử dụng CSS để định dạng giao diện của một trang web. Trong đó, bộ chọn </w:t>
      </w:r>
      <w:r w:rsidRPr="005B2915">
        <w:rPr>
          <w:rStyle w:val="HTMLCode"/>
          <w:rFonts w:eastAsiaTheme="minorHAnsi"/>
          <w:sz w:val="26"/>
          <w:szCs w:val="26"/>
        </w:rPr>
        <w:t>body</w:t>
      </w:r>
      <w:r w:rsidRPr="005B2915">
        <w:rPr>
          <w:szCs w:val="26"/>
        </w:rPr>
        <w:t xml:space="preserve"> được sử dụng để thiết lập màu nền của toàn bộ trang là </w:t>
      </w:r>
      <w:r w:rsidRPr="005B2915">
        <w:rPr>
          <w:rStyle w:val="Strong"/>
          <w:b w:val="0"/>
          <w:szCs w:val="26"/>
        </w:rPr>
        <w:t>lightblue</w:t>
      </w:r>
      <w:r w:rsidRPr="005B2915">
        <w:rPr>
          <w:szCs w:val="26"/>
        </w:rPr>
        <w:t xml:space="preserve">; bộ chọn </w:t>
      </w:r>
      <w:r w:rsidRPr="005B2915">
        <w:rPr>
          <w:rStyle w:val="HTMLCode"/>
          <w:rFonts w:eastAsiaTheme="minorHAnsi"/>
          <w:sz w:val="26"/>
          <w:szCs w:val="26"/>
        </w:rPr>
        <w:t>h1</w:t>
      </w:r>
      <w:r w:rsidRPr="005B2915">
        <w:rPr>
          <w:szCs w:val="26"/>
        </w:rPr>
        <w:t xml:space="preserve"> định dạng tiêu đề với màu chữ trắng và căn giữa; còn bộ chọn </w:t>
      </w:r>
      <w:r w:rsidRPr="005B2915">
        <w:rPr>
          <w:rStyle w:val="HTMLCode"/>
          <w:rFonts w:eastAsiaTheme="minorHAnsi"/>
          <w:sz w:val="26"/>
          <w:szCs w:val="26"/>
        </w:rPr>
        <w:t>p</w:t>
      </w:r>
      <w:r w:rsidRPr="005B2915">
        <w:rPr>
          <w:szCs w:val="26"/>
        </w:rPr>
        <w:t xml:space="preserve"> quy định kiểu chữ </w:t>
      </w:r>
      <w:r w:rsidRPr="005B2915">
        <w:rPr>
          <w:rStyle w:val="Strong"/>
          <w:b w:val="0"/>
          <w:szCs w:val="26"/>
        </w:rPr>
        <w:t>Verdana</w:t>
      </w:r>
      <w:r w:rsidRPr="005B2915">
        <w:rPr>
          <w:szCs w:val="26"/>
        </w:rPr>
        <w:t xml:space="preserve"> và kích thước chữ </w:t>
      </w:r>
      <w:r w:rsidRPr="005B2915">
        <w:rPr>
          <w:rStyle w:val="Strong"/>
          <w:b w:val="0"/>
          <w:szCs w:val="26"/>
        </w:rPr>
        <w:t>20px</w:t>
      </w:r>
      <w:r w:rsidRPr="005B2915">
        <w:rPr>
          <w:szCs w:val="26"/>
        </w:rPr>
        <w:t xml:space="preserve"> cho các đoạn văn. Thông</w:t>
      </w:r>
      <w:r w:rsidR="00C01BEF">
        <w:rPr>
          <w:szCs w:val="26"/>
        </w:rPr>
        <w:t xml:space="preserve">  </w:t>
      </w:r>
      <w:r w:rsidRPr="005B2915">
        <w:rPr>
          <w:szCs w:val="26"/>
        </w:rPr>
        <w:t>qua ví dụ này có thể thấy, CSS giúp việc định dạng giao diện trở nên trực quan, dễ quản lý và có thể áp dụng đồng nhất cho nhiều phần tử trên trang web</w:t>
      </w:r>
      <w:r w:rsidR="00192D4B">
        <w:rPr>
          <w:szCs w:val="26"/>
        </w:rPr>
        <w:t xml:space="preserve"> </w:t>
      </w:r>
      <w:r w:rsidR="00192D4B">
        <w:rPr>
          <w:szCs w:val="26"/>
        </w:rPr>
        <w:fldChar w:fldCharType="begin"/>
      </w:r>
      <w:r w:rsidR="001558C1">
        <w:rPr>
          <w:szCs w:val="26"/>
        </w:rPr>
        <w:instrText xml:space="preserve"> ADDIN ZOTERO_ITEM CSL_CITATION {"citationID":"F4U4laBt","properties":{"unsorted":false,"formattedCitation":"[5]","plainCitation":"[5]","noteIndex":0},"citationItems":[{"id":22,"uris":["http://zotero.org/users/20975884/items/GTR3D7UB"],"itemData":{"id":22,"type":"book","abstract":"Build real-world CSS skills in less than an hour per lesson-online video tutorials included! CSS &amp; CSS3: 20 Lessons to Successful Web Development provides easy-to-follow lessons that use text, sample exercises, and video for the entry-level CSS programmer. Each lesson is designed to take you less than an hour to complete. All the basics of CSS through to more advanced features like adding dynamic effects, animation, transitions, and web fonts are covered. This practical guide also introduces just enough of the additional technologies and techniques-like HTML and JavaScript-needed to complete the lessons. One-hour lessons teach practical techniques that can be applied immediately Wrap ups contain a summary, tips for further study, and self-test questions Online video accompanying each lesson offer valuable, step-by-step instruction","ISBN":"978-0-07-185021-6","language":"eng","number-of-pages":"1","publisher":"McGraw-Hill Education","publisher-place":"New York","source":"K10plus ISBN","title":"CSS &amp; CSS3: 20 lessons to successful web development","title-short":"CSS &amp; CSS3","author":[{"family":"Nixon","given":"Robin"}],"issued":{"date-parts":[["2015"]]}}}],"schema":"https://github.com/citation-style-language/schema/raw/master/csl-citation.json"} </w:instrText>
      </w:r>
      <w:r w:rsidR="00192D4B">
        <w:rPr>
          <w:szCs w:val="26"/>
        </w:rPr>
        <w:fldChar w:fldCharType="separate"/>
      </w:r>
      <w:r w:rsidR="00192D4B" w:rsidRPr="00105D2B">
        <w:t>[5]</w:t>
      </w:r>
      <w:r w:rsidR="00192D4B">
        <w:rPr>
          <w:szCs w:val="26"/>
        </w:rPr>
        <w:fldChar w:fldCharType="end"/>
      </w:r>
      <w:r w:rsidRPr="005B2915">
        <w:rPr>
          <w:szCs w:val="26"/>
        </w:rPr>
        <w:t>.</w:t>
      </w:r>
      <w:r w:rsidR="00BC2A3C">
        <w:rPr>
          <w:szCs w:val="26"/>
        </w:rPr>
        <w:t xml:space="preserve"> </w:t>
      </w:r>
      <w:r w:rsidR="007352DF" w:rsidRPr="007352DF">
        <w:rPr>
          <w:szCs w:val="26"/>
        </w:rPr>
        <w:t>Ngoài cú pháp cơ bản, CSS còn hỗ trợ nhiều loại bộ chọn khác nhau để định dạng linh hoạt hơn:</w:t>
      </w:r>
    </w:p>
    <w:p w14:paraId="2A13DCDF" w14:textId="2145BF65" w:rsidR="007352DF" w:rsidRPr="007352DF" w:rsidRDefault="007352DF" w:rsidP="007352DF">
      <w:pPr>
        <w:pStyle w:val="Caption"/>
        <w:rPr>
          <w:rFonts w:eastAsia="Times New Roman" w:cs="Times New Roman"/>
          <w:szCs w:val="26"/>
        </w:rPr>
      </w:pPr>
      <w:bookmarkStart w:id="25" w:name="_Toc234748210"/>
      <w:r w:rsidRPr="007352DF">
        <w:rPr>
          <w:szCs w:val="26"/>
        </w:rPr>
        <w:t xml:space="preserve">Bảng </w:t>
      </w:r>
      <w:r w:rsidR="005C4EAA">
        <w:rPr>
          <w:szCs w:val="26"/>
        </w:rPr>
        <w:fldChar w:fldCharType="begin"/>
      </w:r>
      <w:r w:rsidR="005C4EAA">
        <w:rPr>
          <w:szCs w:val="26"/>
        </w:rPr>
        <w:instrText xml:space="preserve"> STYLEREF 1 \s </w:instrText>
      </w:r>
      <w:r w:rsidR="005C4EAA">
        <w:rPr>
          <w:szCs w:val="26"/>
        </w:rPr>
        <w:fldChar w:fldCharType="separate"/>
      </w:r>
      <w:r w:rsidR="005C4EAA">
        <w:rPr>
          <w:noProof/>
          <w:szCs w:val="26"/>
        </w:rPr>
        <w:t>2</w:t>
      </w:r>
      <w:r w:rsidR="005C4EAA">
        <w:rPr>
          <w:szCs w:val="26"/>
        </w:rPr>
        <w:fldChar w:fldCharType="end"/>
      </w:r>
      <w:r w:rsidR="005C4EAA">
        <w:rPr>
          <w:szCs w:val="26"/>
        </w:rPr>
        <w:t>.</w:t>
      </w:r>
      <w:r w:rsidR="005C4EAA">
        <w:rPr>
          <w:szCs w:val="26"/>
        </w:rPr>
        <w:fldChar w:fldCharType="begin"/>
      </w:r>
      <w:r w:rsidR="005C4EAA">
        <w:rPr>
          <w:szCs w:val="26"/>
        </w:rPr>
        <w:instrText xml:space="preserve"> SEQ Bảng \* ARABIC \s 1 </w:instrText>
      </w:r>
      <w:r w:rsidR="005C4EAA">
        <w:rPr>
          <w:szCs w:val="26"/>
        </w:rPr>
        <w:fldChar w:fldCharType="separate"/>
      </w:r>
      <w:r w:rsidR="005C4EAA">
        <w:rPr>
          <w:noProof/>
          <w:szCs w:val="26"/>
        </w:rPr>
        <w:t>3</w:t>
      </w:r>
      <w:r w:rsidR="005C4EAA">
        <w:rPr>
          <w:szCs w:val="26"/>
        </w:rPr>
        <w:fldChar w:fldCharType="end"/>
      </w:r>
      <w:r w:rsidRPr="007352DF">
        <w:rPr>
          <w:szCs w:val="26"/>
        </w:rPr>
        <w:t xml:space="preserve"> Các loại bộ chọn khác nhau</w:t>
      </w:r>
      <w:bookmarkEnd w:id="25"/>
    </w:p>
    <w:tbl>
      <w:tblPr>
        <w:tblStyle w:val="TableGrid"/>
        <w:tblW w:w="0" w:type="auto"/>
        <w:tblLook w:val="04A0" w:firstRow="1" w:lastRow="0" w:firstColumn="1" w:lastColumn="0" w:noHBand="0" w:noVBand="1"/>
      </w:tblPr>
      <w:tblGrid>
        <w:gridCol w:w="4389"/>
        <w:gridCol w:w="4389"/>
      </w:tblGrid>
      <w:tr w:rsidR="007352DF" w:rsidRPr="007352DF" w14:paraId="34ADCA61" w14:textId="77777777" w:rsidTr="007352DF">
        <w:tc>
          <w:tcPr>
            <w:tcW w:w="4389" w:type="dxa"/>
          </w:tcPr>
          <w:p w14:paraId="38DE2BA1" w14:textId="42789EDE" w:rsidR="007352DF" w:rsidRPr="007352DF" w:rsidRDefault="007352DF" w:rsidP="007352DF">
            <w:pPr>
              <w:spacing w:line="360" w:lineRule="auto"/>
              <w:jc w:val="center"/>
              <w:rPr>
                <w:szCs w:val="26"/>
              </w:rPr>
            </w:pPr>
            <w:r w:rsidRPr="007352DF">
              <w:rPr>
                <w:rFonts w:eastAsia="Times New Roman" w:cs="Times New Roman"/>
                <w:b/>
                <w:bCs/>
                <w:szCs w:val="26"/>
              </w:rPr>
              <w:t>Loại bộ chọn</w:t>
            </w:r>
          </w:p>
        </w:tc>
        <w:tc>
          <w:tcPr>
            <w:tcW w:w="4389" w:type="dxa"/>
          </w:tcPr>
          <w:p w14:paraId="3E3C91AF" w14:textId="39498717" w:rsidR="007352DF" w:rsidRPr="007352DF" w:rsidRDefault="007352DF" w:rsidP="007352DF">
            <w:pPr>
              <w:spacing w:line="360" w:lineRule="auto"/>
              <w:jc w:val="center"/>
              <w:rPr>
                <w:szCs w:val="26"/>
              </w:rPr>
            </w:pPr>
            <w:r w:rsidRPr="007352DF">
              <w:rPr>
                <w:rFonts w:eastAsia="Times New Roman" w:cs="Times New Roman"/>
                <w:b/>
                <w:bCs/>
                <w:szCs w:val="26"/>
              </w:rPr>
              <w:t>Ví dụ</w:t>
            </w:r>
          </w:p>
        </w:tc>
      </w:tr>
      <w:tr w:rsidR="007352DF" w:rsidRPr="007352DF" w14:paraId="61E878A3" w14:textId="77777777" w:rsidTr="00363A63">
        <w:tc>
          <w:tcPr>
            <w:tcW w:w="4389" w:type="dxa"/>
            <w:vAlign w:val="center"/>
          </w:tcPr>
          <w:p w14:paraId="0A39C2FC" w14:textId="5FA1DFD0" w:rsidR="007352DF" w:rsidRPr="007352DF" w:rsidRDefault="007352DF" w:rsidP="007352DF">
            <w:pPr>
              <w:spacing w:line="360" w:lineRule="auto"/>
              <w:jc w:val="center"/>
              <w:rPr>
                <w:szCs w:val="26"/>
              </w:rPr>
            </w:pPr>
            <w:r w:rsidRPr="007352DF">
              <w:rPr>
                <w:rFonts w:eastAsia="Times New Roman" w:cs="Times New Roman"/>
                <w:szCs w:val="26"/>
              </w:rPr>
              <w:t>Bộ chọn theo thẻ</w:t>
            </w:r>
          </w:p>
        </w:tc>
        <w:tc>
          <w:tcPr>
            <w:tcW w:w="4389" w:type="dxa"/>
          </w:tcPr>
          <w:p w14:paraId="64F9E58F" w14:textId="64168407" w:rsidR="007352DF" w:rsidRPr="007352DF" w:rsidRDefault="007352DF" w:rsidP="007352DF">
            <w:pPr>
              <w:spacing w:line="360" w:lineRule="auto"/>
              <w:jc w:val="center"/>
              <w:rPr>
                <w:szCs w:val="26"/>
              </w:rPr>
            </w:pPr>
            <w:r w:rsidRPr="007352DF">
              <w:rPr>
                <w:rFonts w:eastAsia="Times New Roman" w:cs="Times New Roman"/>
                <w:szCs w:val="26"/>
              </w:rPr>
              <w:t>p { }</w:t>
            </w:r>
          </w:p>
        </w:tc>
      </w:tr>
      <w:tr w:rsidR="007352DF" w:rsidRPr="007352DF" w14:paraId="5DFAC723" w14:textId="77777777" w:rsidTr="00363A63">
        <w:tc>
          <w:tcPr>
            <w:tcW w:w="4389" w:type="dxa"/>
          </w:tcPr>
          <w:p w14:paraId="2E68EF51" w14:textId="58205FC3" w:rsidR="007352DF" w:rsidRPr="007352DF" w:rsidRDefault="007352DF" w:rsidP="007352DF">
            <w:pPr>
              <w:spacing w:line="360" w:lineRule="auto"/>
              <w:jc w:val="center"/>
              <w:rPr>
                <w:szCs w:val="26"/>
              </w:rPr>
            </w:pPr>
            <w:r w:rsidRPr="007352DF">
              <w:rPr>
                <w:rFonts w:eastAsia="Times New Roman" w:cs="Times New Roman"/>
                <w:szCs w:val="26"/>
              </w:rPr>
              <w:t>Bộ chọn theo lớp (class)</w:t>
            </w:r>
          </w:p>
        </w:tc>
        <w:tc>
          <w:tcPr>
            <w:tcW w:w="4389" w:type="dxa"/>
            <w:vAlign w:val="center"/>
          </w:tcPr>
          <w:p w14:paraId="0AB1B1B3" w14:textId="74932353" w:rsidR="007352DF" w:rsidRPr="007352DF" w:rsidRDefault="007352DF" w:rsidP="007352DF">
            <w:pPr>
              <w:spacing w:line="360" w:lineRule="auto"/>
              <w:jc w:val="center"/>
              <w:rPr>
                <w:szCs w:val="26"/>
              </w:rPr>
            </w:pPr>
            <w:r w:rsidRPr="007352DF">
              <w:rPr>
                <w:rFonts w:eastAsia="Times New Roman" w:cs="Times New Roman"/>
                <w:szCs w:val="26"/>
              </w:rPr>
              <w:t>.product { }</w:t>
            </w:r>
          </w:p>
        </w:tc>
      </w:tr>
      <w:tr w:rsidR="007352DF" w:rsidRPr="007352DF" w14:paraId="607373A9" w14:textId="77777777" w:rsidTr="00363A63">
        <w:tc>
          <w:tcPr>
            <w:tcW w:w="4389" w:type="dxa"/>
          </w:tcPr>
          <w:p w14:paraId="78B682DF" w14:textId="030AA8F2" w:rsidR="007352DF" w:rsidRPr="007352DF" w:rsidRDefault="007352DF" w:rsidP="007352DF">
            <w:pPr>
              <w:spacing w:line="360" w:lineRule="auto"/>
              <w:jc w:val="center"/>
              <w:rPr>
                <w:szCs w:val="26"/>
              </w:rPr>
            </w:pPr>
            <w:r w:rsidRPr="007352DF">
              <w:rPr>
                <w:rFonts w:eastAsia="Times New Roman" w:cs="Times New Roman"/>
                <w:szCs w:val="26"/>
              </w:rPr>
              <w:t>Bộ chọn theo định danh (id)</w:t>
            </w:r>
          </w:p>
        </w:tc>
        <w:tc>
          <w:tcPr>
            <w:tcW w:w="4389" w:type="dxa"/>
            <w:vAlign w:val="center"/>
          </w:tcPr>
          <w:p w14:paraId="0CC79A34" w14:textId="4BBF1A77" w:rsidR="007352DF" w:rsidRPr="007352DF" w:rsidRDefault="007352DF" w:rsidP="007352DF">
            <w:pPr>
              <w:spacing w:line="360" w:lineRule="auto"/>
              <w:jc w:val="center"/>
              <w:rPr>
                <w:szCs w:val="26"/>
              </w:rPr>
            </w:pPr>
            <w:r w:rsidRPr="007352DF">
              <w:rPr>
                <w:rFonts w:eastAsia="Times New Roman" w:cs="Times New Roman"/>
                <w:szCs w:val="26"/>
              </w:rPr>
              <w:t>#banner { }</w:t>
            </w:r>
          </w:p>
        </w:tc>
      </w:tr>
      <w:tr w:rsidR="007352DF" w:rsidRPr="007352DF" w14:paraId="7ECFA65B" w14:textId="77777777" w:rsidTr="00363A63">
        <w:tc>
          <w:tcPr>
            <w:tcW w:w="4389" w:type="dxa"/>
          </w:tcPr>
          <w:p w14:paraId="48291221" w14:textId="74B0DA58" w:rsidR="007352DF" w:rsidRPr="007352DF" w:rsidRDefault="007352DF" w:rsidP="007352DF">
            <w:pPr>
              <w:spacing w:line="360" w:lineRule="auto"/>
              <w:jc w:val="center"/>
              <w:rPr>
                <w:szCs w:val="26"/>
              </w:rPr>
            </w:pPr>
            <w:r w:rsidRPr="007352DF">
              <w:rPr>
                <w:rFonts w:eastAsia="Times New Roman" w:cs="Times New Roman"/>
                <w:szCs w:val="26"/>
              </w:rPr>
              <w:t>Bộ chọn kết hợp</w:t>
            </w:r>
          </w:p>
        </w:tc>
        <w:tc>
          <w:tcPr>
            <w:tcW w:w="4389" w:type="dxa"/>
            <w:vAlign w:val="center"/>
          </w:tcPr>
          <w:p w14:paraId="6AA95FDE" w14:textId="0BB56DB9" w:rsidR="007352DF" w:rsidRPr="007352DF" w:rsidRDefault="007352DF" w:rsidP="007352DF">
            <w:pPr>
              <w:spacing w:line="360" w:lineRule="auto"/>
              <w:jc w:val="center"/>
              <w:rPr>
                <w:szCs w:val="26"/>
              </w:rPr>
            </w:pPr>
            <w:r w:rsidRPr="007352DF">
              <w:rPr>
                <w:rFonts w:eastAsia="Times New Roman" w:cs="Times New Roman"/>
                <w:szCs w:val="26"/>
              </w:rPr>
              <w:t>.menu a { }</w:t>
            </w:r>
          </w:p>
        </w:tc>
      </w:tr>
      <w:tr w:rsidR="007352DF" w:rsidRPr="007352DF" w14:paraId="52CF482B" w14:textId="77777777" w:rsidTr="00363A63">
        <w:tc>
          <w:tcPr>
            <w:tcW w:w="4389" w:type="dxa"/>
          </w:tcPr>
          <w:p w14:paraId="7F2DE1AC" w14:textId="0B78C02F" w:rsidR="007352DF" w:rsidRPr="007352DF" w:rsidRDefault="007352DF" w:rsidP="007352DF">
            <w:pPr>
              <w:spacing w:line="360" w:lineRule="auto"/>
              <w:jc w:val="center"/>
              <w:rPr>
                <w:szCs w:val="26"/>
              </w:rPr>
            </w:pPr>
            <w:r w:rsidRPr="007352DF">
              <w:rPr>
                <w:rFonts w:eastAsia="Times New Roman" w:cs="Times New Roman"/>
                <w:szCs w:val="26"/>
              </w:rPr>
              <w:t>Bộ chọn giả (pseudo-class)</w:t>
            </w:r>
          </w:p>
        </w:tc>
        <w:tc>
          <w:tcPr>
            <w:tcW w:w="4389" w:type="dxa"/>
            <w:vAlign w:val="center"/>
          </w:tcPr>
          <w:p w14:paraId="1E3783FD" w14:textId="4A3F0C80" w:rsidR="007352DF" w:rsidRPr="007352DF" w:rsidRDefault="007352DF" w:rsidP="007352DF">
            <w:pPr>
              <w:keepNext/>
              <w:spacing w:line="360" w:lineRule="auto"/>
              <w:jc w:val="center"/>
              <w:rPr>
                <w:szCs w:val="26"/>
              </w:rPr>
            </w:pPr>
            <w:r w:rsidRPr="007352DF">
              <w:rPr>
                <w:rFonts w:eastAsia="Times New Roman" w:cs="Times New Roman"/>
                <w:szCs w:val="26"/>
              </w:rPr>
              <w:t>button:hover { }</w:t>
            </w:r>
          </w:p>
        </w:tc>
      </w:tr>
    </w:tbl>
    <w:p w14:paraId="7F854D9B" w14:textId="09F54A58" w:rsidR="00D97A0B" w:rsidRDefault="00D97A0B" w:rsidP="007352DF">
      <w:pPr>
        <w:spacing w:after="0" w:line="360" w:lineRule="auto"/>
        <w:ind w:firstLine="720"/>
        <w:jc w:val="both"/>
      </w:pPr>
      <w:r>
        <w:rPr>
          <w:szCs w:val="26"/>
        </w:rPr>
        <w:t xml:space="preserve"> </w:t>
      </w:r>
      <w:r>
        <w:t xml:space="preserve">Từ Bảng 2.3 có thể thấy CSS hỗ trợ nhiều loại bộ chọn khác nhau để xác định các phần tử cần định dạng trên trang web. Sau khi lựa chọn được phần tử phù hợp, người lập trình sẽ sử dụng các thuộc tính CSS để thiết lập màu sắc, kích thước, khoảng </w:t>
      </w:r>
      <w:r>
        <w:lastRenderedPageBreak/>
        <w:t>cách và bố cục hiển thị của phần tử. Một số thuộc tính CSS thường được sử dụng trong quá trình thiết kế giao diện được trình bày trong Bảng 2.4.</w:t>
      </w:r>
    </w:p>
    <w:p w14:paraId="2231BE54" w14:textId="797D12B4" w:rsidR="00D97A0B" w:rsidRDefault="00D97A0B" w:rsidP="00D97A0B">
      <w:pPr>
        <w:pStyle w:val="Caption"/>
        <w:rPr>
          <w:szCs w:val="26"/>
        </w:rPr>
      </w:pPr>
      <w:bookmarkStart w:id="26" w:name="_Toc234748211"/>
      <w:r>
        <w:t xml:space="preserve">Bảng </w:t>
      </w:r>
      <w:fldSimple w:instr=" STYLEREF 1 \s ">
        <w:r w:rsidR="005C4EAA">
          <w:rPr>
            <w:noProof/>
          </w:rPr>
          <w:t>2</w:t>
        </w:r>
      </w:fldSimple>
      <w:r w:rsidR="005C4EAA">
        <w:t>.</w:t>
      </w:r>
      <w:fldSimple w:instr=" SEQ Bảng \* ARABIC \s 1 ">
        <w:r w:rsidR="005C4EAA">
          <w:rPr>
            <w:noProof/>
          </w:rPr>
          <w:t>4</w:t>
        </w:r>
      </w:fldSimple>
      <w:r>
        <w:t xml:space="preserve"> Một số thuộc tính CSS thường sử dụng và ý nghĩa</w:t>
      </w:r>
      <w:bookmarkEnd w:id="26"/>
    </w:p>
    <w:tbl>
      <w:tblPr>
        <w:tblStyle w:val="TableGrid"/>
        <w:tblW w:w="0" w:type="auto"/>
        <w:jc w:val="center"/>
        <w:tblLook w:val="04A0" w:firstRow="1" w:lastRow="0" w:firstColumn="1" w:lastColumn="0" w:noHBand="0" w:noVBand="1"/>
      </w:tblPr>
      <w:tblGrid>
        <w:gridCol w:w="3404"/>
        <w:gridCol w:w="4054"/>
      </w:tblGrid>
      <w:tr w:rsidR="00D97A0B" w:rsidRPr="00D97A0B" w14:paraId="2C0585C1" w14:textId="77777777" w:rsidTr="00D97A0B">
        <w:trPr>
          <w:jc w:val="center"/>
        </w:trPr>
        <w:tc>
          <w:tcPr>
            <w:tcW w:w="3404" w:type="dxa"/>
          </w:tcPr>
          <w:p w14:paraId="74D2CA65" w14:textId="25AC36BB" w:rsidR="00D97A0B" w:rsidRPr="00D97A0B" w:rsidRDefault="00D97A0B" w:rsidP="00D97A0B">
            <w:pPr>
              <w:pStyle w:val="zlae0wtextbase"/>
              <w:jc w:val="center"/>
              <w:rPr>
                <w:bCs/>
                <w:sz w:val="26"/>
                <w:szCs w:val="26"/>
              </w:rPr>
            </w:pPr>
            <w:r w:rsidRPr="00D97A0B">
              <w:rPr>
                <w:bCs/>
                <w:sz w:val="26"/>
                <w:szCs w:val="26"/>
              </w:rPr>
              <w:t>Thuộc tính</w:t>
            </w:r>
          </w:p>
        </w:tc>
        <w:tc>
          <w:tcPr>
            <w:tcW w:w="4054" w:type="dxa"/>
          </w:tcPr>
          <w:p w14:paraId="55AB69C5" w14:textId="62C90C2E" w:rsidR="00D97A0B" w:rsidRPr="00D97A0B" w:rsidRDefault="00D97A0B" w:rsidP="00D97A0B">
            <w:pPr>
              <w:spacing w:line="360" w:lineRule="auto"/>
              <w:jc w:val="center"/>
              <w:rPr>
                <w:szCs w:val="26"/>
              </w:rPr>
            </w:pPr>
            <w:r w:rsidRPr="00D97A0B">
              <w:rPr>
                <w:szCs w:val="26"/>
              </w:rPr>
              <w:t>Ý nghĩa</w:t>
            </w:r>
          </w:p>
        </w:tc>
      </w:tr>
      <w:tr w:rsidR="00D97A0B" w:rsidRPr="00D97A0B" w14:paraId="3ECFB55B" w14:textId="77777777" w:rsidTr="00D97A0B">
        <w:trPr>
          <w:jc w:val="center"/>
        </w:trPr>
        <w:tc>
          <w:tcPr>
            <w:tcW w:w="3404" w:type="dxa"/>
          </w:tcPr>
          <w:p w14:paraId="6AE9191F" w14:textId="294025E8" w:rsidR="00D97A0B" w:rsidRPr="00D97A0B" w:rsidRDefault="00D97A0B" w:rsidP="00D97A0B">
            <w:pPr>
              <w:spacing w:line="360" w:lineRule="auto"/>
              <w:jc w:val="center"/>
              <w:rPr>
                <w:szCs w:val="26"/>
              </w:rPr>
            </w:pPr>
            <w:r w:rsidRPr="00D97A0B">
              <w:rPr>
                <w:szCs w:val="26"/>
              </w:rPr>
              <w:t>background-color</w:t>
            </w:r>
          </w:p>
        </w:tc>
        <w:tc>
          <w:tcPr>
            <w:tcW w:w="4054" w:type="dxa"/>
          </w:tcPr>
          <w:p w14:paraId="0B75BC91" w14:textId="11D60BE7" w:rsidR="00D97A0B" w:rsidRPr="00D97A0B" w:rsidRDefault="00D97A0B" w:rsidP="007352DF">
            <w:pPr>
              <w:spacing w:line="360" w:lineRule="auto"/>
              <w:jc w:val="both"/>
              <w:rPr>
                <w:szCs w:val="26"/>
              </w:rPr>
            </w:pPr>
            <w:r w:rsidRPr="00D97A0B">
              <w:rPr>
                <w:szCs w:val="26"/>
              </w:rPr>
              <w:t>Thiết lập màu nền</w:t>
            </w:r>
          </w:p>
        </w:tc>
      </w:tr>
      <w:tr w:rsidR="00D97A0B" w:rsidRPr="00D97A0B" w14:paraId="48BB4962" w14:textId="77777777" w:rsidTr="00D97A0B">
        <w:trPr>
          <w:jc w:val="center"/>
        </w:trPr>
        <w:tc>
          <w:tcPr>
            <w:tcW w:w="3404" w:type="dxa"/>
          </w:tcPr>
          <w:p w14:paraId="416D441E" w14:textId="627B5758" w:rsidR="00D97A0B" w:rsidRPr="00D97A0B" w:rsidRDefault="00D97A0B" w:rsidP="00D97A0B">
            <w:pPr>
              <w:spacing w:line="360" w:lineRule="auto"/>
              <w:jc w:val="center"/>
              <w:rPr>
                <w:szCs w:val="26"/>
              </w:rPr>
            </w:pPr>
            <w:r w:rsidRPr="00D97A0B">
              <w:rPr>
                <w:szCs w:val="26"/>
              </w:rPr>
              <w:t>font-size</w:t>
            </w:r>
          </w:p>
        </w:tc>
        <w:tc>
          <w:tcPr>
            <w:tcW w:w="4054" w:type="dxa"/>
          </w:tcPr>
          <w:p w14:paraId="17DB077F" w14:textId="1A883C78" w:rsidR="00D97A0B" w:rsidRPr="00D97A0B" w:rsidRDefault="00D97A0B" w:rsidP="007352DF">
            <w:pPr>
              <w:spacing w:line="360" w:lineRule="auto"/>
              <w:jc w:val="both"/>
              <w:rPr>
                <w:szCs w:val="26"/>
              </w:rPr>
            </w:pPr>
            <w:r w:rsidRPr="00D97A0B">
              <w:rPr>
                <w:szCs w:val="26"/>
              </w:rPr>
              <w:t>Quy định kích thước chữ</w:t>
            </w:r>
          </w:p>
        </w:tc>
      </w:tr>
      <w:tr w:rsidR="00D97A0B" w:rsidRPr="00D97A0B" w14:paraId="1A6EDC2C" w14:textId="77777777" w:rsidTr="00D97A0B">
        <w:trPr>
          <w:jc w:val="center"/>
        </w:trPr>
        <w:tc>
          <w:tcPr>
            <w:tcW w:w="3404" w:type="dxa"/>
          </w:tcPr>
          <w:p w14:paraId="53FB21EC" w14:textId="776B12DF" w:rsidR="00D97A0B" w:rsidRPr="00D97A0B" w:rsidRDefault="00D97A0B" w:rsidP="00D97A0B">
            <w:pPr>
              <w:spacing w:line="360" w:lineRule="auto"/>
              <w:jc w:val="center"/>
              <w:rPr>
                <w:szCs w:val="26"/>
              </w:rPr>
            </w:pPr>
            <w:r w:rsidRPr="00D97A0B">
              <w:rPr>
                <w:szCs w:val="26"/>
              </w:rPr>
              <w:t>font-family</w:t>
            </w:r>
          </w:p>
        </w:tc>
        <w:tc>
          <w:tcPr>
            <w:tcW w:w="4054" w:type="dxa"/>
          </w:tcPr>
          <w:p w14:paraId="64513519" w14:textId="22261F22" w:rsidR="00D97A0B" w:rsidRPr="00D97A0B" w:rsidRDefault="00D97A0B" w:rsidP="007352DF">
            <w:pPr>
              <w:spacing w:line="360" w:lineRule="auto"/>
              <w:jc w:val="both"/>
              <w:rPr>
                <w:szCs w:val="26"/>
              </w:rPr>
            </w:pPr>
            <w:r w:rsidRPr="00D97A0B">
              <w:rPr>
                <w:szCs w:val="26"/>
              </w:rPr>
              <w:t>Chọn kiểu phông chữ</w:t>
            </w:r>
          </w:p>
        </w:tc>
      </w:tr>
      <w:tr w:rsidR="00D97A0B" w:rsidRPr="00D97A0B" w14:paraId="050D434C" w14:textId="77777777" w:rsidTr="00D97A0B">
        <w:trPr>
          <w:jc w:val="center"/>
        </w:trPr>
        <w:tc>
          <w:tcPr>
            <w:tcW w:w="3404" w:type="dxa"/>
          </w:tcPr>
          <w:p w14:paraId="2A014087" w14:textId="14705C0B" w:rsidR="00D97A0B" w:rsidRPr="00D97A0B" w:rsidRDefault="00D97A0B" w:rsidP="00D97A0B">
            <w:pPr>
              <w:spacing w:line="360" w:lineRule="auto"/>
              <w:jc w:val="center"/>
              <w:rPr>
                <w:szCs w:val="26"/>
              </w:rPr>
            </w:pPr>
            <w:r w:rsidRPr="00D97A0B">
              <w:rPr>
                <w:szCs w:val="26"/>
              </w:rPr>
              <w:t>text-align</w:t>
            </w:r>
          </w:p>
        </w:tc>
        <w:tc>
          <w:tcPr>
            <w:tcW w:w="4054" w:type="dxa"/>
          </w:tcPr>
          <w:p w14:paraId="0D154BE5" w14:textId="7C599FA5" w:rsidR="00D97A0B" w:rsidRPr="00D97A0B" w:rsidRDefault="00D97A0B" w:rsidP="007352DF">
            <w:pPr>
              <w:spacing w:line="360" w:lineRule="auto"/>
              <w:jc w:val="both"/>
              <w:rPr>
                <w:szCs w:val="26"/>
              </w:rPr>
            </w:pPr>
            <w:r w:rsidRPr="00D97A0B">
              <w:rPr>
                <w:szCs w:val="26"/>
              </w:rPr>
              <w:t>Căn lề văn bản (trái, giữa, phải)</w:t>
            </w:r>
          </w:p>
        </w:tc>
      </w:tr>
      <w:tr w:rsidR="00D97A0B" w:rsidRPr="00D97A0B" w14:paraId="05C094EE" w14:textId="77777777" w:rsidTr="00D97A0B">
        <w:trPr>
          <w:jc w:val="center"/>
        </w:trPr>
        <w:tc>
          <w:tcPr>
            <w:tcW w:w="3404" w:type="dxa"/>
          </w:tcPr>
          <w:p w14:paraId="68DB6970" w14:textId="5E32435E" w:rsidR="00D97A0B" w:rsidRPr="00D97A0B" w:rsidRDefault="00D97A0B" w:rsidP="00D97A0B">
            <w:pPr>
              <w:spacing w:line="360" w:lineRule="auto"/>
              <w:jc w:val="center"/>
              <w:rPr>
                <w:szCs w:val="26"/>
              </w:rPr>
            </w:pPr>
            <w:r w:rsidRPr="00D97A0B">
              <w:rPr>
                <w:szCs w:val="26"/>
              </w:rPr>
              <w:t>margin</w:t>
            </w:r>
          </w:p>
        </w:tc>
        <w:tc>
          <w:tcPr>
            <w:tcW w:w="4054" w:type="dxa"/>
          </w:tcPr>
          <w:p w14:paraId="4468DBAF" w14:textId="6082F9A7" w:rsidR="00D97A0B" w:rsidRPr="00D97A0B" w:rsidRDefault="00D97A0B" w:rsidP="007352DF">
            <w:pPr>
              <w:spacing w:line="360" w:lineRule="auto"/>
              <w:jc w:val="both"/>
              <w:rPr>
                <w:szCs w:val="26"/>
              </w:rPr>
            </w:pPr>
            <w:r w:rsidRPr="00D97A0B">
              <w:rPr>
                <w:szCs w:val="26"/>
              </w:rPr>
              <w:t>Tạo khoảng cách bên ngoài phần tử</w:t>
            </w:r>
          </w:p>
        </w:tc>
      </w:tr>
      <w:tr w:rsidR="00D97A0B" w:rsidRPr="00D97A0B" w14:paraId="7588D32B" w14:textId="77777777" w:rsidTr="00D97A0B">
        <w:trPr>
          <w:jc w:val="center"/>
        </w:trPr>
        <w:tc>
          <w:tcPr>
            <w:tcW w:w="3404" w:type="dxa"/>
          </w:tcPr>
          <w:p w14:paraId="481E2575" w14:textId="5013829B" w:rsidR="00D97A0B" w:rsidRPr="00D97A0B" w:rsidRDefault="00D97A0B" w:rsidP="00D97A0B">
            <w:pPr>
              <w:spacing w:line="360" w:lineRule="auto"/>
              <w:jc w:val="center"/>
              <w:rPr>
                <w:szCs w:val="26"/>
              </w:rPr>
            </w:pPr>
            <w:r w:rsidRPr="00D97A0B">
              <w:rPr>
                <w:szCs w:val="26"/>
              </w:rPr>
              <w:t>padding</w:t>
            </w:r>
          </w:p>
        </w:tc>
        <w:tc>
          <w:tcPr>
            <w:tcW w:w="4054" w:type="dxa"/>
          </w:tcPr>
          <w:p w14:paraId="478FDFC8" w14:textId="29430E42" w:rsidR="00D97A0B" w:rsidRPr="00D97A0B" w:rsidRDefault="00D97A0B" w:rsidP="007352DF">
            <w:pPr>
              <w:spacing w:line="360" w:lineRule="auto"/>
              <w:jc w:val="both"/>
              <w:rPr>
                <w:szCs w:val="26"/>
              </w:rPr>
            </w:pPr>
            <w:r w:rsidRPr="00D97A0B">
              <w:rPr>
                <w:szCs w:val="26"/>
              </w:rPr>
              <w:t>Tạo khoảng cách bên trong phần tử</w:t>
            </w:r>
          </w:p>
        </w:tc>
      </w:tr>
      <w:tr w:rsidR="00D97A0B" w:rsidRPr="00D97A0B" w14:paraId="0E16C8AB" w14:textId="77777777" w:rsidTr="00D97A0B">
        <w:trPr>
          <w:jc w:val="center"/>
        </w:trPr>
        <w:tc>
          <w:tcPr>
            <w:tcW w:w="3404" w:type="dxa"/>
          </w:tcPr>
          <w:p w14:paraId="1D1A1ED2" w14:textId="18FAF380" w:rsidR="00D97A0B" w:rsidRPr="00D97A0B" w:rsidRDefault="00D97A0B" w:rsidP="00D97A0B">
            <w:pPr>
              <w:spacing w:line="360" w:lineRule="auto"/>
              <w:jc w:val="center"/>
              <w:rPr>
                <w:szCs w:val="26"/>
              </w:rPr>
            </w:pPr>
            <w:r w:rsidRPr="00D97A0B">
              <w:rPr>
                <w:szCs w:val="26"/>
              </w:rPr>
              <w:t>border</w:t>
            </w:r>
          </w:p>
        </w:tc>
        <w:tc>
          <w:tcPr>
            <w:tcW w:w="4054" w:type="dxa"/>
          </w:tcPr>
          <w:p w14:paraId="0E1D1E0E" w14:textId="4D4BEA69" w:rsidR="00D97A0B" w:rsidRPr="00D97A0B" w:rsidRDefault="00D97A0B" w:rsidP="00D97A0B">
            <w:pPr>
              <w:keepNext/>
              <w:spacing w:line="360" w:lineRule="auto"/>
              <w:jc w:val="both"/>
              <w:rPr>
                <w:szCs w:val="26"/>
              </w:rPr>
            </w:pPr>
            <w:r w:rsidRPr="00D97A0B">
              <w:rPr>
                <w:szCs w:val="26"/>
              </w:rPr>
              <w:t>Thiết lập đường viền</w:t>
            </w:r>
          </w:p>
        </w:tc>
      </w:tr>
    </w:tbl>
    <w:p w14:paraId="308CBE9B" w14:textId="196CC161" w:rsidR="008B5E34" w:rsidRPr="008B5E34" w:rsidRDefault="000E7C59" w:rsidP="008B5E34">
      <w:pPr>
        <w:spacing w:after="0" w:line="360" w:lineRule="auto"/>
        <w:ind w:firstLine="720"/>
        <w:jc w:val="both"/>
      </w:pPr>
      <w:r>
        <w:t>Bên cạnh các thuộc tính cơ bản, CSS còn hỗ trợ các mô hình bố cục hiện đại như Flexbox và Grid Layout. Flexbox phù hợp cho việc sắp xếp các phần tử theo một chiều (hàng hoặc cột), trong khi Grid Layout hỗ trợ xây dựng bố cục hai chiều phức tạp. Đây là những kỹ thuật quan trọng trong thiết kế giao diện đáp ứng hiện nay.</w:t>
      </w:r>
    </w:p>
    <w:p w14:paraId="32B3EFBD" w14:textId="7BE8087C" w:rsidR="00480B6F" w:rsidRPr="007352DF" w:rsidRDefault="00480B6F" w:rsidP="007352DF">
      <w:pPr>
        <w:spacing w:after="0" w:line="360" w:lineRule="auto"/>
        <w:ind w:firstLine="720"/>
        <w:jc w:val="both"/>
        <w:rPr>
          <w:szCs w:val="26"/>
          <w:lang w:val="vi-VN"/>
        </w:rPr>
      </w:pPr>
      <w:r w:rsidRPr="007352DF">
        <w:rPr>
          <w:szCs w:val="26"/>
        </w:rPr>
        <w:t>Trong đề tài</w:t>
      </w:r>
      <w:r w:rsidRPr="007352DF">
        <w:rPr>
          <w:b/>
          <w:szCs w:val="26"/>
        </w:rPr>
        <w:t xml:space="preserve"> </w:t>
      </w:r>
      <w:r w:rsidR="006066CC">
        <w:rPr>
          <w:rStyle w:val="Strong"/>
          <w:b w:val="0"/>
          <w:szCs w:val="26"/>
        </w:rPr>
        <w:t>“</w:t>
      </w:r>
      <w:r w:rsidRPr="007352DF">
        <w:rPr>
          <w:rStyle w:val="Strong"/>
          <w:b w:val="0"/>
          <w:szCs w:val="26"/>
        </w:rPr>
        <w:t xml:space="preserve">Thiết kế và xây dựng Website </w:t>
      </w:r>
      <w:r w:rsidR="00005FA1">
        <w:rPr>
          <w:rStyle w:val="Strong"/>
          <w:b w:val="0"/>
          <w:szCs w:val="26"/>
        </w:rPr>
        <w:t>thời</w:t>
      </w:r>
      <w:r w:rsidR="00005FA1">
        <w:rPr>
          <w:rStyle w:val="Strong"/>
          <w:b w:val="0"/>
          <w:szCs w:val="26"/>
          <w:lang w:val="vi-VN"/>
        </w:rPr>
        <w:t xml:space="preserve"> trang </w:t>
      </w:r>
      <w:r w:rsidRPr="007352DF">
        <w:rPr>
          <w:rStyle w:val="Strong"/>
          <w:b w:val="0"/>
          <w:szCs w:val="26"/>
        </w:rPr>
        <w:t>trực tuyế</w:t>
      </w:r>
      <w:r w:rsidR="006066CC">
        <w:rPr>
          <w:rStyle w:val="Strong"/>
          <w:b w:val="0"/>
          <w:szCs w:val="26"/>
        </w:rPr>
        <w:t>n CASEDLE STORE”</w:t>
      </w:r>
      <w:r w:rsidRPr="007352DF">
        <w:rPr>
          <w:szCs w:val="26"/>
        </w:rPr>
        <w:t xml:space="preserve">, phương pháp </w:t>
      </w:r>
      <w:r w:rsidRPr="007352DF">
        <w:rPr>
          <w:rStyle w:val="Strong"/>
          <w:b w:val="0"/>
          <w:szCs w:val="26"/>
        </w:rPr>
        <w:t>External CSS</w:t>
      </w:r>
      <w:r w:rsidRPr="007352DF">
        <w:rPr>
          <w:szCs w:val="26"/>
        </w:rPr>
        <w:t xml:space="preserve"> được sử dụng để quản lý toàn bộ giao diện của website. Cách tổ chức này giúp việc chỉnh sửa giao diện được thực hiện nhanh chóng, đồng thời đảm bảo sự đồng nhất về màu sắc, bố cục và kiểu hiển thị giữa các trang của hệ thống</w:t>
      </w:r>
      <w:r w:rsidR="00F95516" w:rsidRPr="007352DF">
        <w:rPr>
          <w:szCs w:val="26"/>
        </w:rPr>
        <w:t xml:space="preserve"> </w:t>
      </w:r>
      <w:r w:rsidR="00F95516" w:rsidRPr="007352DF">
        <w:rPr>
          <w:szCs w:val="26"/>
        </w:rPr>
        <w:fldChar w:fldCharType="begin"/>
      </w:r>
      <w:r w:rsidR="00D35CE1" w:rsidRPr="007352DF">
        <w:rPr>
          <w:szCs w:val="26"/>
        </w:rPr>
        <w:instrText xml:space="preserve"> ADDIN ZOTERO_ITEM CSL_CITATION {"citationID":"U7y7L2kw","properties":{"unsorted":false,"formattedCitation":"[5]","plainCitation":"[5]","noteIndex":0},"citationItems":[{"id":22,"uris":["http://zotero.org/users/20975884/items/GTR3D7UB"],"itemData":{"id":22,"type":"book","abstract":"Build real-world CSS skills in less than an hour per lesson-online video tutorials included! CSS &amp; CSS3: 20 Lessons to Successful Web Development provides easy-to-follow lessons that use text, sample exercises, and video for the entry-level CSS programmer. Each lesson is designed to take you less than an hour to complete. All the basics of CSS through to more advanced features like adding dynamic effects, animation, transitions, and web fonts are covered. This practical guide also introduces just enough of the additional technologies and techniques-like HTML and JavaScript-needed to complete the lessons. One-hour lessons teach practical techniques that can be applied immediately Wrap ups contain a summary, tips for further study, and self-test questions Online video accompanying each lesson offer valuable, step-by-step instruction","ISBN":"978-0-07-185021-6","language":"eng","number-of-pages":"1","publisher":"McGraw-Hill Education","publisher-place":"New York","source":"K10plus ISBN","title":"CSS &amp; CSS3: 20 lessons to successful web development","title-short":"CSS &amp; CSS3","author":[{"family":"Nixon","given":"Robin"}],"issued":{"date-parts":[["2015"]]}}}],"schema":"https://github.com/citation-style-language/schema/raw/master/csl-citation.json"} </w:instrText>
      </w:r>
      <w:r w:rsidR="00F95516" w:rsidRPr="007352DF">
        <w:rPr>
          <w:szCs w:val="26"/>
        </w:rPr>
        <w:fldChar w:fldCharType="separate"/>
      </w:r>
      <w:r w:rsidR="00F95516" w:rsidRPr="007352DF">
        <w:rPr>
          <w:rFonts w:cs="Times New Roman"/>
          <w:szCs w:val="26"/>
        </w:rPr>
        <w:t>[5]</w:t>
      </w:r>
      <w:r w:rsidR="00F95516" w:rsidRPr="007352DF">
        <w:rPr>
          <w:szCs w:val="26"/>
        </w:rPr>
        <w:fldChar w:fldCharType="end"/>
      </w:r>
      <w:r w:rsidRPr="007352DF">
        <w:rPr>
          <w:szCs w:val="26"/>
        </w:rPr>
        <w:t>.</w:t>
      </w:r>
    </w:p>
    <w:p w14:paraId="75C23DFB" w14:textId="5D18B840" w:rsidR="00855DBD" w:rsidRPr="003C4749" w:rsidRDefault="00855DBD" w:rsidP="003C4749">
      <w:pPr>
        <w:pStyle w:val="Heading3"/>
        <w:spacing w:before="0" w:after="0"/>
        <w:jc w:val="both"/>
        <w:rPr>
          <w:rFonts w:eastAsia="Times New Roman"/>
          <w:szCs w:val="26"/>
          <w:lang w:val="vi-VN"/>
        </w:rPr>
      </w:pPr>
      <w:bookmarkStart w:id="27" w:name="_Toc234748412"/>
      <w:r w:rsidRPr="003C4749">
        <w:rPr>
          <w:rFonts w:eastAsia="Times New Roman"/>
          <w:szCs w:val="26"/>
          <w:lang w:val="vi-VN"/>
        </w:rPr>
        <w:t>Ưu điểm và nhược điểm</w:t>
      </w:r>
      <w:bookmarkEnd w:id="27"/>
    </w:p>
    <w:p w14:paraId="718725C0" w14:textId="77777777" w:rsidR="003C4749" w:rsidRPr="003C4749" w:rsidRDefault="003C4749" w:rsidP="003C4749">
      <w:pPr>
        <w:pStyle w:val="zlae0wtextbase"/>
        <w:spacing w:before="0" w:beforeAutospacing="0" w:after="0" w:afterAutospacing="0" w:line="360" w:lineRule="auto"/>
        <w:ind w:firstLine="720"/>
        <w:jc w:val="both"/>
        <w:rPr>
          <w:sz w:val="26"/>
          <w:szCs w:val="26"/>
        </w:rPr>
      </w:pPr>
      <w:r w:rsidRPr="003C4749">
        <w:rPr>
          <w:sz w:val="26"/>
          <w:szCs w:val="26"/>
        </w:rPr>
        <w:t xml:space="preserve">CSS có nhiều ưu điểm nổi bật trong thiết kế website. Trước hết, CSS giúp </w:t>
      </w:r>
      <w:r w:rsidRPr="003C4749">
        <w:rPr>
          <w:rStyle w:val="zlae0wtextbase1"/>
          <w:sz w:val="26"/>
          <w:szCs w:val="26"/>
        </w:rPr>
        <w:t>tách biệt phần nội dung và phần trình bày</w:t>
      </w:r>
      <w:r w:rsidRPr="003C4749">
        <w:rPr>
          <w:sz w:val="26"/>
          <w:szCs w:val="26"/>
        </w:rPr>
        <w:t xml:space="preserve">, làm cho mã HTML ngắn gọn, dễ đọc và dễ bảo trì hơn. Người phát triển có thể thay đổi giao diện của toàn bộ website chỉ bằng cách chỉnh sửa một hoặc một vài tệp CSS mà không cần thay đổi cấu trúc HTML. Ngoài ra, CSS cho phép </w:t>
      </w:r>
      <w:r w:rsidRPr="003C4749">
        <w:rPr>
          <w:rStyle w:val="zlae0wtextbase1"/>
          <w:sz w:val="26"/>
          <w:szCs w:val="26"/>
        </w:rPr>
        <w:t>tái sử dụng các quy tắc định dạng</w:t>
      </w:r>
      <w:r w:rsidRPr="003C4749">
        <w:rPr>
          <w:sz w:val="26"/>
          <w:szCs w:val="26"/>
        </w:rPr>
        <w:t xml:space="preserve"> cho nhiều trang web, giúp giao diện đồng bộ và tiết kiệm thời gian chỉnh sửa.</w:t>
      </w:r>
    </w:p>
    <w:p w14:paraId="68C03527" w14:textId="77777777" w:rsidR="003C4749" w:rsidRPr="003C4749" w:rsidRDefault="003C4749" w:rsidP="003C4749">
      <w:pPr>
        <w:pStyle w:val="zlae0wtextbase"/>
        <w:spacing w:before="0" w:beforeAutospacing="0" w:after="0" w:afterAutospacing="0" w:line="360" w:lineRule="auto"/>
        <w:ind w:firstLine="720"/>
        <w:jc w:val="both"/>
        <w:rPr>
          <w:sz w:val="26"/>
          <w:szCs w:val="26"/>
        </w:rPr>
      </w:pPr>
      <w:r w:rsidRPr="003C4749">
        <w:rPr>
          <w:sz w:val="26"/>
          <w:szCs w:val="26"/>
        </w:rPr>
        <w:t xml:space="preserve">Bên cạnh đó, CSS hỗ trợ mạnh mẽ cho </w:t>
      </w:r>
      <w:r w:rsidRPr="003C4749">
        <w:rPr>
          <w:rStyle w:val="zlae0wtextbase1"/>
          <w:sz w:val="26"/>
          <w:szCs w:val="26"/>
        </w:rPr>
        <w:t>Responsive Web Design</w:t>
      </w:r>
      <w:r w:rsidRPr="003C4749">
        <w:rPr>
          <w:sz w:val="26"/>
          <w:szCs w:val="26"/>
        </w:rPr>
        <w:t xml:space="preserve"> thông qua Media Queries, Flexbox và Grid Layout, giúp website hiển thị phù hợp trên nhiều loại thiết bị như điện thoại, máy tính bảng và máy tính để bàn. CSS còn cung cấp nhiều hiệu ứng trực quan như </w:t>
      </w:r>
      <w:r w:rsidRPr="003C4749">
        <w:rPr>
          <w:rStyle w:val="zlae0wtextbase1"/>
          <w:sz w:val="26"/>
          <w:szCs w:val="26"/>
        </w:rPr>
        <w:t>transition, transform và animation</w:t>
      </w:r>
      <w:r w:rsidRPr="003C4749">
        <w:rPr>
          <w:sz w:val="26"/>
          <w:szCs w:val="26"/>
        </w:rPr>
        <w:t xml:space="preserve">, góp phần tăng tính sinh động và cải thiện trải nghiệm người dùng. Ngoài ra, việc trình duyệt có thể lưu </w:t>
      </w:r>
      <w:r w:rsidRPr="003C4749">
        <w:rPr>
          <w:sz w:val="26"/>
          <w:szCs w:val="26"/>
        </w:rPr>
        <w:lastRenderedPageBreak/>
        <w:t>bộ nhớ đệm (cache) các tệp CSS còn giúp giảm thời gian tải trang trong những lần truy cập tiếp theo.</w:t>
      </w:r>
    </w:p>
    <w:p w14:paraId="30C4037E" w14:textId="77777777" w:rsidR="003C4749" w:rsidRPr="003C4749" w:rsidRDefault="003C4749" w:rsidP="003C4749">
      <w:pPr>
        <w:pStyle w:val="zlae0wtextbase"/>
        <w:spacing w:before="0" w:beforeAutospacing="0" w:after="0" w:afterAutospacing="0" w:line="360" w:lineRule="auto"/>
        <w:ind w:firstLine="720"/>
        <w:jc w:val="both"/>
        <w:rPr>
          <w:sz w:val="26"/>
          <w:szCs w:val="26"/>
        </w:rPr>
      </w:pPr>
      <w:r w:rsidRPr="003C4749">
        <w:rPr>
          <w:sz w:val="26"/>
          <w:szCs w:val="26"/>
        </w:rPr>
        <w:t xml:space="preserve">Tuy nhiên, CSS cũng tồn tại một số hạn chế. Khi dự án có nhiều tệp CSS hoặc nhiều người cùng tham gia phát triển, các quy tắc định dạng có thể xảy ra </w:t>
      </w:r>
      <w:r w:rsidRPr="003C4749">
        <w:rPr>
          <w:rStyle w:val="zlae0wtextbase1"/>
          <w:sz w:val="26"/>
          <w:szCs w:val="26"/>
        </w:rPr>
        <w:t>xung đột và ghi đè lẫn nhau</w:t>
      </w:r>
      <w:r w:rsidRPr="003C4749">
        <w:rPr>
          <w:sz w:val="26"/>
          <w:szCs w:val="26"/>
        </w:rPr>
        <w:t>, đặc biệt do cơ chế ưu tiên (specificity) và kế thừa của CSS. Việc quản lý CSS trong các dự án lớn sẽ trở nên phức tạp nếu không tổ chức mã nguồn theo cấu trúc hợp lý.</w:t>
      </w:r>
    </w:p>
    <w:p w14:paraId="6AC6C8F2" w14:textId="77777777" w:rsidR="003C4749" w:rsidRPr="003C4749" w:rsidRDefault="003C4749" w:rsidP="003C4749">
      <w:pPr>
        <w:pStyle w:val="zlae0wtextbase"/>
        <w:spacing w:before="0" w:beforeAutospacing="0" w:after="0" w:afterAutospacing="0" w:line="360" w:lineRule="auto"/>
        <w:ind w:firstLine="720"/>
        <w:jc w:val="both"/>
        <w:rPr>
          <w:sz w:val="26"/>
          <w:szCs w:val="26"/>
        </w:rPr>
      </w:pPr>
      <w:r w:rsidRPr="003C4749">
        <w:rPr>
          <w:sz w:val="26"/>
          <w:szCs w:val="26"/>
        </w:rPr>
        <w:t xml:space="preserve">Ngoài ra, một số thuộc tính CSS có thể hiển thị khác nhau giữa các trình duyệt, dẫn đến sự không nhất quán về giao diện. Việc sử dụng quá nhiều hiệu ứng động, bộ chọn phức tạp hoặc các đoạn mã CSS không tối ưu cũng có thể ảnh hưởng đến </w:t>
      </w:r>
      <w:r w:rsidRPr="003C4749">
        <w:rPr>
          <w:rStyle w:val="zlae0wtextbase1"/>
          <w:sz w:val="26"/>
          <w:szCs w:val="26"/>
        </w:rPr>
        <w:t>hiệu năng hiển thị</w:t>
      </w:r>
      <w:r w:rsidRPr="003C4749">
        <w:rPr>
          <w:sz w:val="26"/>
          <w:szCs w:val="26"/>
        </w:rPr>
        <w:t xml:space="preserve"> của trang web. Bên cạnh đó, CSS chỉ đảm nhiệm vai trò định dạng giao diện và không thể tự xử lý các chức năng nghiệp vụ hay tương tác động nếu không kết hợp với JavaScript.</w:t>
      </w:r>
    </w:p>
    <w:p w14:paraId="1041AF86" w14:textId="362F1966" w:rsidR="00C61A64" w:rsidRPr="003C4749" w:rsidRDefault="003C4749" w:rsidP="003C4749">
      <w:pPr>
        <w:pStyle w:val="zlae0wtextbase"/>
        <w:spacing w:before="0" w:beforeAutospacing="0" w:after="0" w:afterAutospacing="0" w:line="360" w:lineRule="auto"/>
        <w:ind w:firstLine="720"/>
        <w:jc w:val="both"/>
        <w:rPr>
          <w:sz w:val="26"/>
          <w:szCs w:val="26"/>
        </w:rPr>
      </w:pPr>
      <w:r w:rsidRPr="003C4749">
        <w:rPr>
          <w:sz w:val="26"/>
          <w:szCs w:val="26"/>
        </w:rPr>
        <w:t xml:space="preserve">Có thể thấy, cấu trúc của CSS được xây dựng theo nguyên tắc </w:t>
      </w:r>
      <w:r w:rsidRPr="003C4749">
        <w:rPr>
          <w:rStyle w:val="zlae0wtextbase1"/>
          <w:sz w:val="26"/>
          <w:szCs w:val="26"/>
        </w:rPr>
        <w:t>bộ chọn (Selector) và khối khai báo (Declaration Block)</w:t>
      </w:r>
      <w:r w:rsidRPr="003C4749">
        <w:rPr>
          <w:sz w:val="26"/>
          <w:szCs w:val="26"/>
        </w:rPr>
        <w:t>, giúp việc định dạng giao diện trở nên trực quan và có hệ thống. Nhờ cú pháp đơn giản nhưng linh hoạt, CSS cho phép người phát triển kiểm soát hiệu quả cách hiển thị của các thành phần trên trang web, góp phần nâng cao tính thẩm mỹ, khả năng sử dụng và trải nghiệm người dùng trong quá trình phát triển website.</w:t>
      </w:r>
    </w:p>
    <w:p w14:paraId="3C00EB45" w14:textId="77777777" w:rsidR="004C0DDA" w:rsidRPr="00D7789C" w:rsidRDefault="008725B9" w:rsidP="00C61A64">
      <w:pPr>
        <w:pStyle w:val="Heading2"/>
        <w:spacing w:before="0" w:after="0"/>
        <w:jc w:val="both"/>
        <w:rPr>
          <w:sz w:val="26"/>
        </w:rPr>
      </w:pPr>
      <w:bookmarkStart w:id="28" w:name="_Toc234748413"/>
      <w:r w:rsidRPr="00D7789C">
        <w:rPr>
          <w:sz w:val="26"/>
        </w:rPr>
        <w:t>Bootstrap</w:t>
      </w:r>
      <w:bookmarkEnd w:id="28"/>
    </w:p>
    <w:p w14:paraId="0A4E8618" w14:textId="77777777" w:rsidR="00B3334D" w:rsidRPr="000D5C57" w:rsidRDefault="00552471" w:rsidP="000D5C57">
      <w:pPr>
        <w:pStyle w:val="Heading3"/>
        <w:spacing w:before="0" w:after="0"/>
        <w:jc w:val="both"/>
        <w:rPr>
          <w:szCs w:val="26"/>
        </w:rPr>
      </w:pPr>
      <w:bookmarkStart w:id="29" w:name="_Toc234748414"/>
      <w:r w:rsidRPr="000D5C57">
        <w:rPr>
          <w:szCs w:val="26"/>
        </w:rPr>
        <w:t>Giới thiệu về Bootstrap</w:t>
      </w:r>
      <w:bookmarkEnd w:id="29"/>
    </w:p>
    <w:p w14:paraId="017AF9E6" w14:textId="07D32DCC" w:rsidR="00552471" w:rsidRPr="000D5C57" w:rsidRDefault="000D5C57" w:rsidP="000D5C57">
      <w:pPr>
        <w:pStyle w:val="zlae0wtextbase"/>
        <w:spacing w:before="0" w:beforeAutospacing="0" w:after="0" w:afterAutospacing="0" w:line="360" w:lineRule="auto"/>
        <w:ind w:firstLine="720"/>
        <w:jc w:val="both"/>
        <w:rPr>
          <w:sz w:val="26"/>
          <w:szCs w:val="26"/>
        </w:rPr>
      </w:pPr>
      <w:r w:rsidRPr="000D5C57">
        <w:rPr>
          <w:rStyle w:val="zlae0wtextbase1"/>
          <w:sz w:val="26"/>
          <w:szCs w:val="26"/>
        </w:rPr>
        <w:t>Bootstrap được giới thiệu lần đầu vào năm 2011 bởi các kỹ sư của Twitter nhằm chuẩn hóa giao diện và giảm sự không nhất quán trong quá trình phát triển web nội bộ. Trải qua nhiều phiên bản nâng cấp, Bootstrap ngày càng hoàn thiện và trở thành một trong những framework giao diện phổ biến nhất hiện nay</w:t>
      </w:r>
      <w:r w:rsidR="00552471" w:rsidRPr="000D5C57">
        <w:rPr>
          <w:sz w:val="26"/>
          <w:szCs w:val="26"/>
        </w:rPr>
        <w:t>. Bootstrap cung cấp sẵn hệ thống lưới (Grid System), các lớp CSS, thư viện JavaScript và nhiều thành phần giao diện như thanh điều hướng (Navbar), nút bấm (Button), thẻ (Card), bảng (Table), biểu mẫu (Form), cửa sổ thông báo (Modal) và nhiều thành phần khác. Nhờ đó, người phát triển có thể xây dựng giao diện hiện đại, thống nhất và tương thích trên nhiều loại thiết bị mà không cần viết quá nhiều mã CSS</w:t>
      </w:r>
      <w:r w:rsidR="00D35CE1" w:rsidRPr="000D5C57">
        <w:rPr>
          <w:sz w:val="26"/>
          <w:szCs w:val="26"/>
        </w:rPr>
        <w:t xml:space="preserve"> </w:t>
      </w:r>
      <w:r w:rsidR="00D35CE1" w:rsidRPr="000D5C57">
        <w:rPr>
          <w:sz w:val="26"/>
          <w:szCs w:val="26"/>
        </w:rPr>
        <w:fldChar w:fldCharType="begin"/>
      </w:r>
      <w:r w:rsidR="00D35CE1" w:rsidRPr="000D5C57">
        <w:rPr>
          <w:sz w:val="26"/>
          <w:szCs w:val="26"/>
        </w:rPr>
        <w:instrText xml:space="preserve"> ADDIN ZOTERO_ITEM CSL_CITATION {"citationID":"lKVzrLtm","properties":{"unsorted":false,"formattedCitation":"[7]","plainCitation":"[7]","noteIndex":0},"citationItems":[{"id":13,"uris":["http://zotero.org/users/20975884/items/6XBW92CI"],"itemData":{"id":13,"type":"book","collection-number":"57","collection-title":"Monographs on statistics and applied probability","edition":"Nachdr.","ISBN":"978-0-412-04231-7","language":"eng","number-of-pages":"436","publisher":"Chapman &amp; Hall","publisher-place":"Boca Raton, Fla.","source":"K10plus ISBN","title":"An introduction to the bootstrap","author":[{"family":"Efron","given":"Bradley"},{"family":"Tibshirani","given":"Robert"}],"issued":{"date-parts":[["1998"]]}}}],"schema":"https://github.com/citation-style-language/schema/raw/master/csl-citation.json"} </w:instrText>
      </w:r>
      <w:r w:rsidR="00D35CE1" w:rsidRPr="000D5C57">
        <w:rPr>
          <w:sz w:val="26"/>
          <w:szCs w:val="26"/>
        </w:rPr>
        <w:fldChar w:fldCharType="separate"/>
      </w:r>
      <w:r w:rsidR="00D35CE1" w:rsidRPr="000D5C57">
        <w:rPr>
          <w:sz w:val="26"/>
          <w:szCs w:val="26"/>
        </w:rPr>
        <w:t>[7]</w:t>
      </w:r>
      <w:r w:rsidR="00D35CE1" w:rsidRPr="000D5C57">
        <w:rPr>
          <w:sz w:val="26"/>
          <w:szCs w:val="26"/>
        </w:rPr>
        <w:fldChar w:fldCharType="end"/>
      </w:r>
      <w:r w:rsidR="00552471" w:rsidRPr="000D5C57">
        <w:rPr>
          <w:sz w:val="26"/>
          <w:szCs w:val="26"/>
        </w:rPr>
        <w:t>.</w:t>
      </w:r>
    </w:p>
    <w:p w14:paraId="1D980F17" w14:textId="59D5034A" w:rsidR="006A60CF" w:rsidRPr="000D5C57" w:rsidRDefault="006A60CF" w:rsidP="000D5C57">
      <w:pPr>
        <w:pStyle w:val="zlae0wtextbase"/>
        <w:spacing w:before="0" w:beforeAutospacing="0" w:after="0" w:afterAutospacing="0" w:line="360" w:lineRule="auto"/>
        <w:ind w:firstLine="720"/>
        <w:jc w:val="both"/>
        <w:rPr>
          <w:rStyle w:val="zlae0wtextbase1"/>
          <w:sz w:val="26"/>
          <w:szCs w:val="26"/>
        </w:rPr>
      </w:pPr>
      <w:r w:rsidRPr="006A60CF">
        <w:rPr>
          <w:rStyle w:val="zlae0wtextbase1"/>
          <w:sz w:val="26"/>
          <w:szCs w:val="26"/>
        </w:rPr>
        <w:t xml:space="preserve">Bootstrap đóng vai trò quan trọng trong quá trình phát triển website, giúp rút ngắn thời gian thiết kế giao diện và nâng cao hiệu quả lập trình. Framework này cung </w:t>
      </w:r>
      <w:r w:rsidRPr="006A60CF">
        <w:rPr>
          <w:rStyle w:val="zlae0wtextbase1"/>
          <w:sz w:val="26"/>
          <w:szCs w:val="26"/>
        </w:rPr>
        <w:lastRenderedPageBreak/>
        <w:t xml:space="preserve">cấp nhiều thành phần giao diện được thiết kế sẵn, giúp giao diện có tính thẩm mỹ cao và đảm bảo sự thống nhất giữa các trang web. Ngoài ra, Bootstrap còn hỗ trợ Responsive Web Design thông qua hệ thống Grid và các lớp tiện ích, giúp website tự </w:t>
      </w:r>
      <w:r w:rsidRPr="000D5C57">
        <w:rPr>
          <w:rStyle w:val="zlae0wtextbase1"/>
          <w:sz w:val="26"/>
          <w:szCs w:val="26"/>
        </w:rPr>
        <w:t>động điều chỉnh bố cục phù hợp với nhiều kích thước màn hình.</w:t>
      </w:r>
    </w:p>
    <w:p w14:paraId="55DF9DC6" w14:textId="3FB2EE5E" w:rsidR="000D5C57" w:rsidRPr="000D5C57" w:rsidRDefault="000D5C57" w:rsidP="000D5C57">
      <w:pPr>
        <w:pStyle w:val="zlae0wtextbase"/>
        <w:spacing w:before="0" w:beforeAutospacing="0" w:after="0" w:afterAutospacing="0" w:line="360" w:lineRule="auto"/>
        <w:ind w:firstLine="720"/>
        <w:jc w:val="both"/>
        <w:rPr>
          <w:sz w:val="26"/>
          <w:szCs w:val="26"/>
        </w:rPr>
      </w:pPr>
      <w:r w:rsidRPr="000D5C57">
        <w:rPr>
          <w:sz w:val="26"/>
          <w:szCs w:val="26"/>
        </w:rPr>
        <w:t xml:space="preserve">Trong số các phiên bản của Bootstrap, </w:t>
      </w:r>
      <w:r w:rsidRPr="000D5C57">
        <w:rPr>
          <w:rStyle w:val="zlae0wtextbase1"/>
          <w:sz w:val="26"/>
          <w:szCs w:val="26"/>
        </w:rPr>
        <w:t>Bootstrap 5</w:t>
      </w:r>
      <w:r w:rsidRPr="000D5C57">
        <w:rPr>
          <w:sz w:val="26"/>
          <w:szCs w:val="26"/>
        </w:rPr>
        <w:t xml:space="preserve"> là phiên bản hiện đại và được sử dụng phổ biến nhất hiện nay. Phiên bản này có nhiều cải tiến quan trọng như loại bỏ sự phụ thuộc vào thư viện jQuery, giúp giảm dung lượng tải xuống và cải thiện hiệu năng của website. Đồng thời, Bootstrap 5 bổ sung thêm nhiều lớp tiện ích mới, mở rộng hệ thống Grid và cải thiện khả năng xây dựng giao diện đáp ứng trên các thiết bị di động</w:t>
      </w:r>
      <w:r>
        <w:rPr>
          <w:sz w:val="26"/>
          <w:szCs w:val="26"/>
        </w:rPr>
        <w:t xml:space="preserve"> </w:t>
      </w:r>
      <w:r w:rsidRPr="000D5C57">
        <w:rPr>
          <w:sz w:val="26"/>
          <w:szCs w:val="26"/>
        </w:rPr>
        <w:fldChar w:fldCharType="begin"/>
      </w:r>
      <w:r w:rsidRPr="000D5C57">
        <w:rPr>
          <w:sz w:val="26"/>
          <w:szCs w:val="26"/>
        </w:rPr>
        <w:instrText xml:space="preserve"> ADDIN ZOTERO_ITEM CSL_CITATION {"citationID":"lKVzrLtm","properties":{"unsorted":false,"formattedCitation":"[7]","plainCitation":"[7]","noteIndex":0},"citationItems":[{"id":13,"uris":["http://zotero.org/users/20975884/items/6XBW92CI"],"itemData":{"id":13,"type":"book","collection-number":"57","collection-title":"Monographs on statistics and applied probability","edition":"Nachdr.","ISBN":"978-0-412-04231-7","language":"eng","number-of-pages":"436","publisher":"Chapman &amp; Hall","publisher-place":"Boca Raton, Fla.","source":"K10plus ISBN","title":"An introduction to the bootstrap","author":[{"family":"Efron","given":"Bradley"},{"family":"Tibshirani","given":"Robert"}],"issued":{"date-parts":[["1998"]]}}}],"schema":"https://github.com/citation-style-language/schema/raw/master/csl-citation.json"} </w:instrText>
      </w:r>
      <w:r w:rsidRPr="000D5C57">
        <w:rPr>
          <w:sz w:val="26"/>
          <w:szCs w:val="26"/>
        </w:rPr>
        <w:fldChar w:fldCharType="separate"/>
      </w:r>
      <w:r w:rsidRPr="000D5C57">
        <w:rPr>
          <w:sz w:val="26"/>
          <w:szCs w:val="26"/>
        </w:rPr>
        <w:t>[7]</w:t>
      </w:r>
      <w:r w:rsidRPr="000D5C57">
        <w:rPr>
          <w:sz w:val="26"/>
          <w:szCs w:val="26"/>
        </w:rPr>
        <w:fldChar w:fldCharType="end"/>
      </w:r>
      <w:r w:rsidRPr="000D5C57">
        <w:rPr>
          <w:sz w:val="26"/>
          <w:szCs w:val="26"/>
        </w:rPr>
        <w:t>.</w:t>
      </w:r>
    </w:p>
    <w:p w14:paraId="5BEC1283" w14:textId="59DB234C" w:rsidR="000D5C57" w:rsidRPr="000D5C57" w:rsidRDefault="000D5C57" w:rsidP="000D5C57">
      <w:pPr>
        <w:pStyle w:val="zlae0wtextbase"/>
        <w:spacing w:before="0" w:beforeAutospacing="0" w:after="0" w:afterAutospacing="0" w:line="360" w:lineRule="auto"/>
        <w:ind w:firstLine="720"/>
        <w:jc w:val="both"/>
        <w:rPr>
          <w:sz w:val="26"/>
          <w:szCs w:val="26"/>
        </w:rPr>
      </w:pPr>
      <w:r w:rsidRPr="000D5C57">
        <w:rPr>
          <w:sz w:val="26"/>
          <w:szCs w:val="26"/>
        </w:rPr>
        <w:t xml:space="preserve">Ngoài ra, Bootstrap 5 còn hỗ trợ tốt các kỹ thuật bố cục hiện đại như Flexbox và Grid Layout, giúp việc sắp xếp các thành phần giao diện trở nên linh hoạt hơn. Các lớp tiện ích như </w:t>
      </w:r>
      <w:r w:rsidRPr="000D5C57">
        <w:rPr>
          <w:rStyle w:val="zlae0wtextbase1"/>
          <w:sz w:val="26"/>
          <w:szCs w:val="26"/>
        </w:rPr>
        <w:t>d-flex</w:t>
      </w:r>
      <w:r w:rsidRPr="000D5C57">
        <w:rPr>
          <w:sz w:val="26"/>
          <w:szCs w:val="26"/>
        </w:rPr>
        <w:t xml:space="preserve">, </w:t>
      </w:r>
      <w:r w:rsidRPr="000D5C57">
        <w:rPr>
          <w:rStyle w:val="zlae0wtextbase1"/>
          <w:sz w:val="26"/>
          <w:szCs w:val="26"/>
        </w:rPr>
        <w:t>justify-content-center</w:t>
      </w:r>
      <w:r w:rsidRPr="000D5C57">
        <w:rPr>
          <w:sz w:val="26"/>
          <w:szCs w:val="26"/>
        </w:rPr>
        <w:t xml:space="preserve">, </w:t>
      </w:r>
      <w:r w:rsidRPr="000D5C57">
        <w:rPr>
          <w:rStyle w:val="zlae0wtextbase1"/>
          <w:sz w:val="26"/>
          <w:szCs w:val="26"/>
        </w:rPr>
        <w:t>align-items-center</w:t>
      </w:r>
      <w:r w:rsidRPr="000D5C57">
        <w:rPr>
          <w:sz w:val="26"/>
          <w:szCs w:val="26"/>
        </w:rPr>
        <w:t xml:space="preserve"> hay </w:t>
      </w:r>
      <w:r w:rsidRPr="000D5C57">
        <w:rPr>
          <w:rStyle w:val="zlae0wtextbase1"/>
          <w:sz w:val="26"/>
          <w:szCs w:val="26"/>
        </w:rPr>
        <w:t>gap-*</w:t>
      </w:r>
      <w:r w:rsidRPr="000D5C57">
        <w:rPr>
          <w:sz w:val="26"/>
          <w:szCs w:val="26"/>
        </w:rPr>
        <w:t xml:space="preserve"> cho phép xây dựng bố cục nhanh chóng mà không cần viết nhiều mã CSS thủ công.</w:t>
      </w:r>
    </w:p>
    <w:p w14:paraId="65D1A25A" w14:textId="60C5726B" w:rsidR="00552471" w:rsidRPr="006A60CF" w:rsidRDefault="006A60CF" w:rsidP="006A60CF">
      <w:pPr>
        <w:pStyle w:val="zlae0wtextbase"/>
        <w:spacing w:before="0" w:beforeAutospacing="0" w:after="0" w:afterAutospacing="0" w:line="360" w:lineRule="auto"/>
        <w:ind w:firstLine="720"/>
        <w:jc w:val="both"/>
        <w:rPr>
          <w:sz w:val="26"/>
          <w:szCs w:val="26"/>
        </w:rPr>
      </w:pPr>
      <w:r w:rsidRPr="006A60CF">
        <w:rPr>
          <w:rStyle w:val="zlae0wtextbase1"/>
          <w:sz w:val="26"/>
          <w:szCs w:val="26"/>
        </w:rPr>
        <w:t>Một ưu điểm nổi bật của Bootstrap là khả năng tái sử dụng các thành phần giao diện và dễ dàng tùy chỉnh theo nhu cầu của từng dự án. Người phát triển có thể kết hợp Bootstrap với CSS riêng để thay đổi màu sắc, kích thước, khoảng cách và phong cách hiển thị mà vẫn giữ được cấu trúc chuẩn của framework. Bên cạnh đó, Bootstrap còn được cộng đồng sử dụng rộng rãi, có tài liệu hướng dẫn phong phú và thường xuyên được cập nhật, giúp quá trình học tập và phát triển ứng dụng trở nên thuận lợi hơn</w:t>
      </w:r>
      <w:r>
        <w:rPr>
          <w:rStyle w:val="zlae0wtextbase1"/>
          <w:sz w:val="26"/>
          <w:szCs w:val="26"/>
        </w:rPr>
        <w:t xml:space="preserve"> </w:t>
      </w:r>
      <w:r w:rsidR="00D35CE1" w:rsidRPr="006A60CF">
        <w:rPr>
          <w:sz w:val="26"/>
          <w:szCs w:val="26"/>
        </w:rPr>
        <w:fldChar w:fldCharType="begin"/>
      </w:r>
      <w:r w:rsidR="00D35CE1" w:rsidRPr="006A60CF">
        <w:rPr>
          <w:sz w:val="26"/>
          <w:szCs w:val="26"/>
        </w:rPr>
        <w:instrText xml:space="preserve"> ADDIN ZOTERO_ITEM CSL_CITATION {"citationID":"3xYWMUjf","properties":{"unsorted":false,"formattedCitation":"[8]","plainCitation":"[8]","noteIndex":0},"citationItems":[{"id":26,"uris":["http://zotero.org/users/20975884/items/TAZ7GK3Z"],"itemData":{"id":26,"type":"book","collection-title":"Texts in statistical science series","edition":"3. ed","ISBN":"978-1-58488-541-2","language":"eng","number-of-pages":"455","publisher":"Chapman &amp; Hall/ CRC","publisher-place":"Boca Raton, Fla.","source":"K10plus ISBN","title":"Randomization, bootstrap and Monte Carlo methods in biology","author":[{"family":"Manly","given":"Bryan F. J."}],"issued":{"date-parts":[["2007"]]}}}],"schema":"https://github.com/citation-style-language/schema/raw/master/csl-citation.json"} </w:instrText>
      </w:r>
      <w:r w:rsidR="00D35CE1" w:rsidRPr="006A60CF">
        <w:rPr>
          <w:sz w:val="26"/>
          <w:szCs w:val="26"/>
        </w:rPr>
        <w:fldChar w:fldCharType="separate"/>
      </w:r>
      <w:r w:rsidR="00D35CE1" w:rsidRPr="006A60CF">
        <w:rPr>
          <w:sz w:val="26"/>
          <w:szCs w:val="26"/>
        </w:rPr>
        <w:t>[8]</w:t>
      </w:r>
      <w:r w:rsidR="00D35CE1" w:rsidRPr="006A60CF">
        <w:rPr>
          <w:sz w:val="26"/>
          <w:szCs w:val="26"/>
        </w:rPr>
        <w:fldChar w:fldCharType="end"/>
      </w:r>
      <w:r w:rsidR="00552471" w:rsidRPr="006A60CF">
        <w:rPr>
          <w:sz w:val="26"/>
          <w:szCs w:val="26"/>
        </w:rPr>
        <w:t>.</w:t>
      </w:r>
    </w:p>
    <w:p w14:paraId="364E4092" w14:textId="0E778C73" w:rsidR="00210605" w:rsidRDefault="0046160F" w:rsidP="0046160F">
      <w:pPr>
        <w:pStyle w:val="pdq2pgselectionanchorcontainer"/>
        <w:spacing w:before="0" w:beforeAutospacing="0" w:after="0" w:afterAutospacing="0" w:line="360" w:lineRule="auto"/>
        <w:ind w:firstLine="720"/>
        <w:jc w:val="both"/>
        <w:rPr>
          <w:sz w:val="26"/>
          <w:szCs w:val="26"/>
        </w:rPr>
      </w:pPr>
      <w:r w:rsidRPr="0046160F">
        <w:rPr>
          <w:sz w:val="26"/>
          <w:szCs w:val="26"/>
        </w:rPr>
        <w:t xml:space="preserve">Trong đề tài “Thiết kế và xây dựng Website </w:t>
      </w:r>
      <w:r w:rsidR="00422B56">
        <w:rPr>
          <w:sz w:val="26"/>
          <w:szCs w:val="26"/>
        </w:rPr>
        <w:t>thời</w:t>
      </w:r>
      <w:r w:rsidR="00422B56">
        <w:rPr>
          <w:sz w:val="26"/>
          <w:szCs w:val="26"/>
          <w:lang w:val="vi-VN"/>
        </w:rPr>
        <w:t xml:space="preserve"> trang </w:t>
      </w:r>
      <w:r w:rsidRPr="0046160F">
        <w:rPr>
          <w:sz w:val="26"/>
          <w:szCs w:val="26"/>
        </w:rPr>
        <w:t>trực tuyến CASEDLE STORE”, Bootstrap 5 được lựa chọn để xây dựng thanh điều hướng, banner, danh mục sản phẩm, thẻ sản phẩm, nút chức năng, biểu mẫu và bố cục giao diện đáp ứng. Việc áp dụng Bootstrap giúp website có giao diện hiện đại, đồng nhất, dễ sử dụng và tương thích trên nhiều thiết bị khác nhau. Đồng thời, framework này còn hỗ trợ việc bảo trì và mở rộng hệ thống trong tương lai, khi cần bổ sung thêm các chức năng mới hoặc thay đổi bố cục giao diện mà không ảnh hưởng lớn đến cấu trúc hiện có của website</w:t>
      </w:r>
      <w:r w:rsidR="00210605" w:rsidRPr="0046160F">
        <w:rPr>
          <w:sz w:val="26"/>
          <w:szCs w:val="26"/>
        </w:rPr>
        <w:t>.</w:t>
      </w:r>
    </w:p>
    <w:p w14:paraId="1B53DDD6" w14:textId="555B9053" w:rsidR="00EC73AD" w:rsidRPr="00EC73AD" w:rsidRDefault="00EC73AD" w:rsidP="0046160F">
      <w:pPr>
        <w:pStyle w:val="pdq2pgselectionanchorcontainer"/>
        <w:spacing w:before="0" w:beforeAutospacing="0" w:after="0" w:afterAutospacing="0" w:line="360" w:lineRule="auto"/>
        <w:ind w:firstLine="720"/>
        <w:jc w:val="both"/>
        <w:rPr>
          <w:sz w:val="26"/>
          <w:szCs w:val="26"/>
        </w:rPr>
      </w:pPr>
      <w:r w:rsidRPr="00EC73AD">
        <w:rPr>
          <w:sz w:val="26"/>
          <w:szCs w:val="26"/>
        </w:rPr>
        <w:t xml:space="preserve">Như vậy, Bootstrap không chỉ là một framework giao diện hỗ trợ xây dựng website nhanh chóng mà còn đóng vai trò quan trọng trong việc chuẩn hóa bố cục và nâng cao trải nghiệm người dùng. Nhờ cung cấp sẵn hệ thống lưới, các lớp tiện ích </w:t>
      </w:r>
      <w:r w:rsidRPr="00EC73AD">
        <w:rPr>
          <w:sz w:val="26"/>
          <w:szCs w:val="26"/>
        </w:rPr>
        <w:lastRenderedPageBreak/>
        <w:t>và nhiều thành phần giao diện được thiết kế đồng bộ, Bootstrap giúp giảm đáng kể khối lượng mã CSS cần viết thủ công, đồng thời đảm bảo tính nhất quán giữa các trang của website. Đối với đề tài CASEDLE STORE, việc áp dụng Bootstrap 5 giúp quá trình phát triển giao diện trở nên thuận lợi hơn, rút ngắn thời gian triển khai và hỗ trợ xây dựng bố cục đáp ứng trên nhiều thiết bị khác nhau. Bên cạnh đó, Bootstrap còn tạo điều kiện thuận lợi cho việc bảo trì, chỉnh sửa và mở rộng hệ thống trong tương lai, khi cần bổ sung thêm các chức năng mới hoặc thay đổi giao diện mà vẫn giữ được sự ổn định của toàn bộ website. Nhờ những ưu điểm đó, Bootstrap 5 được xem là một trong những công nghệ phù hợp và hiệu quả để xây dựng giao diện cho website thời trang trực tuyến CASEDLE STORE.</w:t>
      </w:r>
    </w:p>
    <w:p w14:paraId="730FF93A" w14:textId="77777777" w:rsidR="00B3334D" w:rsidRPr="00552471" w:rsidRDefault="00552471" w:rsidP="00210605">
      <w:pPr>
        <w:pStyle w:val="Heading3"/>
        <w:spacing w:before="0" w:after="0"/>
        <w:jc w:val="both"/>
        <w:rPr>
          <w:szCs w:val="26"/>
        </w:rPr>
      </w:pPr>
      <w:bookmarkStart w:id="30" w:name="_Toc234748415"/>
      <w:r w:rsidRPr="00552471">
        <w:rPr>
          <w:szCs w:val="26"/>
        </w:rPr>
        <w:t>Cấu trúc</w:t>
      </w:r>
      <w:bookmarkEnd w:id="30"/>
    </w:p>
    <w:p w14:paraId="46D91E41" w14:textId="395300EE" w:rsidR="00552471" w:rsidRPr="00552471" w:rsidRDefault="00FE6C63" w:rsidP="00CC2246">
      <w:pPr>
        <w:pStyle w:val="isselectedend"/>
        <w:spacing w:before="0" w:beforeAutospacing="0" w:after="0" w:afterAutospacing="0" w:line="360" w:lineRule="auto"/>
        <w:ind w:firstLine="720"/>
        <w:jc w:val="both"/>
        <w:rPr>
          <w:sz w:val="26"/>
          <w:szCs w:val="26"/>
        </w:rPr>
      </w:pPr>
      <w:r w:rsidRPr="00FE6C63">
        <w:rPr>
          <w:rFonts w:eastAsiaTheme="minorHAnsi" w:cstheme="minorBidi"/>
          <w:sz w:val="26"/>
          <w:szCs w:val="22"/>
        </w:rPr>
        <w:t>Để sử dụng Bootstrap, người phát triển cần liên kết tệp CSS và JavaScript của Bootstrap vào tài liệu HTML. Việc liên kết có thể thực hiện theo hai cách: sử dụng CDN (Content Delivery Network) hoặc tải bộ thư viện Bootstrap về máy để sử dụng cục bộ. Trong đề tài này, Bootstrap được liên kết thông qua CDN nhằm đơn giản hóa quá trình triển khai và đảm bảo luôn sử dụng phiên bản mới nhất của thư việ</w:t>
      </w:r>
      <w:r>
        <w:rPr>
          <w:rFonts w:eastAsiaTheme="minorHAnsi" w:cstheme="minorBidi"/>
          <w:sz w:val="26"/>
          <w:szCs w:val="22"/>
        </w:rPr>
        <w:t>n</w:t>
      </w:r>
      <w:r w:rsidR="00D35CE1">
        <w:rPr>
          <w:sz w:val="26"/>
          <w:szCs w:val="26"/>
        </w:rPr>
        <w:t xml:space="preserve"> </w:t>
      </w:r>
      <w:r w:rsidR="00D35CE1">
        <w:fldChar w:fldCharType="begin"/>
      </w:r>
      <w:r w:rsidR="00E2770D">
        <w:instrText xml:space="preserve"> ADDIN ZOTERO_ITEM CSL_CITATION {"citationID":"tV4BVBXa","properties":{"unsorted":false,"formattedCitation":"[8]","plainCitation":"[8]","noteIndex":0},"citationItems":[{"id":26,"uris":["http://zotero.org/users/20975884/items/TAZ7GK3Z"],"itemData":{"id":26,"type":"book","collection-title":"Texts in statistical science series","edition":"3. ed","ISBN":"978-1-58488-541-2","language":"eng","number-of-pages":"455","publisher":"Chapman &amp; Hall/ CRC","publisher-place":"Boca Raton, Fla.","source":"K10plus ISBN","title":"Randomization, bootstrap and Monte Carlo methods in biology","author":[{"family":"Manly","given":"Bryan F. J."}],"issued":{"date-parts":[["2007"]]}}}],"schema":"https://github.com/citation-style-language/schema/raw/master/csl-citation.json"} </w:instrText>
      </w:r>
      <w:r w:rsidR="00D35CE1">
        <w:fldChar w:fldCharType="separate"/>
      </w:r>
      <w:r w:rsidR="00D35CE1" w:rsidRPr="00D35CE1">
        <w:rPr>
          <w:sz w:val="26"/>
        </w:rPr>
        <w:t>[8]</w:t>
      </w:r>
      <w:r w:rsidR="00D35CE1">
        <w:fldChar w:fldCharType="end"/>
      </w:r>
      <w:r w:rsidR="00552471" w:rsidRPr="00552471">
        <w:rPr>
          <w:sz w:val="26"/>
          <w:szCs w:val="26"/>
        </w:rPr>
        <w:t>.</w:t>
      </w:r>
    </w:p>
    <w:p w14:paraId="126A8AF1" w14:textId="77777777" w:rsidR="00552471" w:rsidRPr="00552471" w:rsidRDefault="00552471" w:rsidP="00CC2246">
      <w:pPr>
        <w:pStyle w:val="isselectedend"/>
        <w:spacing w:before="0" w:beforeAutospacing="0" w:after="0" w:afterAutospacing="0" w:line="360" w:lineRule="auto"/>
        <w:jc w:val="both"/>
        <w:rPr>
          <w:sz w:val="26"/>
          <w:szCs w:val="26"/>
        </w:rPr>
      </w:pPr>
      <w:r w:rsidRPr="00552471">
        <w:rPr>
          <w:sz w:val="26"/>
          <w:szCs w:val="26"/>
        </w:rPr>
        <w:t>Ví dụ liên kết Bootstrap bằng CDN:</w:t>
      </w:r>
    </w:p>
    <w:p w14:paraId="1C610589" w14:textId="77777777" w:rsidR="00552471" w:rsidRPr="00552471" w:rsidRDefault="00552471" w:rsidP="00CC2246">
      <w:pPr>
        <w:pStyle w:val="manguon"/>
        <w:ind w:firstLine="0"/>
      </w:pPr>
      <w:r w:rsidRPr="00552471">
        <w:t>&lt;!-- Latest compiled and minified CSS --&gt;</w:t>
      </w:r>
      <w:r w:rsidRPr="00552471">
        <w:br/>
        <w:t>&lt;link href="https://cdn.jsdelivr.net/npm/bootstrap@5.3.8/dist/css/bootstrap.min.css" rel="stylesheet"&gt;</w:t>
      </w:r>
      <w:r w:rsidRPr="00552471">
        <w:br/>
      </w:r>
      <w:r w:rsidRPr="00552471">
        <w:br/>
        <w:t>&lt;!-- Latest compiled JavaScript --&gt;</w:t>
      </w:r>
      <w:r w:rsidRPr="00552471">
        <w:br/>
        <w:t>&lt;script src="https://cdn.jsdelivr.net/npm/bootstrap@5.3.8/dist/js/bootstrap.bundle.min.js"&gt;&lt;/script&gt;</w:t>
      </w:r>
    </w:p>
    <w:p w14:paraId="511E2545" w14:textId="381E2D2A" w:rsidR="00AE636C" w:rsidRDefault="002B7F90" w:rsidP="00CC2246">
      <w:pPr>
        <w:spacing w:after="0" w:line="360" w:lineRule="auto"/>
        <w:ind w:firstLine="720"/>
        <w:jc w:val="both"/>
      </w:pPr>
      <w:r>
        <w:t xml:space="preserve">Sau khi liên kết thành công, người phát triển có thể sử dụng các lớp (class) do Bootstrap cung cấp để xây dựng giao diện mà không cần định nghĩa lại toàn bộ các quy tắc CSS. Điều này giúp giảm đáng kể thời gian thiết kế và đảm bảo tính thống nhất của giao diện trên toàn bộ website </w:t>
      </w:r>
      <w:r w:rsidR="00E2770D">
        <w:fldChar w:fldCharType="begin"/>
      </w:r>
      <w:r w:rsidR="00E2770D">
        <w:instrText xml:space="preserve"> ADDIN ZOTERO_ITEM CSL_CITATION {"citationID":"6ybgOO7D","properties":{"unsorted":false,"formattedCitation":"[9]","plainCitation":"[9]","noteIndex":0},"citationItems":[{"id":15,"uris":["http://zotero.org/users/20975884/items/QI9U4652"],"itemData":{"id":15,"type":"book","call-number":"519.5","collection-number":"57","collection-title":"Monographs on statistics and applied probability","ISBN":"978-0-412-04231-7","language":"eng","publisher":"Chapman &amp; Hall","publisher-place":"New York","source":"BnF ISBN","title":"An introduction to the bootstrap","author":[{"family":"Efron","given":"Bradley"},{"family":"Tibshirani","given":"Robert John"}],"issued":{"date-parts":[["1993"]]}}}],"schema":"https://github.com/citation-style-language/schema/raw/master/csl-citation.json"} </w:instrText>
      </w:r>
      <w:r w:rsidR="00E2770D">
        <w:fldChar w:fldCharType="separate"/>
      </w:r>
      <w:r w:rsidR="00E2770D" w:rsidRPr="00E2770D">
        <w:rPr>
          <w:rFonts w:cs="Times New Roman"/>
        </w:rPr>
        <w:t>[9]</w:t>
      </w:r>
      <w:r w:rsidR="00E2770D">
        <w:fldChar w:fldCharType="end"/>
      </w:r>
      <w:r w:rsidR="008B6FC3">
        <w:t>.</w:t>
      </w:r>
    </w:p>
    <w:p w14:paraId="44A94EBE" w14:textId="1D500F32" w:rsidR="00FA25B9" w:rsidRPr="0023749F" w:rsidRDefault="0023749F" w:rsidP="0023749F">
      <w:pPr>
        <w:spacing w:after="0" w:line="360" w:lineRule="auto"/>
        <w:ind w:firstLine="720"/>
        <w:jc w:val="both"/>
      </w:pPr>
      <w:r w:rsidRPr="0023749F">
        <w:t>Bootstrap được tổ chức theo ba nhóm chính gồm hệ thống lưới (Grid System), các thành phần giao diện (Components) và các lớp tiện ích (Utilities). Hệ thống lưới hỗ trợ xây dựng bố cục đáp ứng, các thành phần giao diện cung cấp sẵn những phần tử như Navbar, Card, Form và Modal, trong khi các lớp tiện ích giúp định dạng nhanh màu sắc, khoảng cách, căn lề và hiển thị mà không cần viế</w:t>
      </w:r>
      <w:r>
        <w:t xml:space="preserve">t thêm CSS </w:t>
      </w:r>
      <w:r w:rsidR="00E2770D">
        <w:rPr>
          <w:szCs w:val="26"/>
        </w:rPr>
        <w:fldChar w:fldCharType="begin"/>
      </w:r>
      <w:r w:rsidR="00E2770D">
        <w:rPr>
          <w:szCs w:val="26"/>
        </w:rPr>
        <w:instrText xml:space="preserve"> ADDIN ZOTERO_ITEM CSL_CITATION {"citationID":"Z01ChfBa","properties":{"unsorted":false,"formattedCitation":"[7]","plainCitation":"[7]","noteIndex":0},"citationItems":[{"id":13,"uris":["http://zotero.org/users/20975884/items/6XBW92CI"],"itemData":{"id":13,"type":"book","collection-number":"57","collection-title":"Monographs on statistics and applied probability","edition":"Nachdr.","ISBN":"978-0-412-04231-7","language":"eng","number-of-pages":"436","publisher":"Chapman &amp; Hall","publisher-place":"Boca Raton, Fla.","source":"K10plus ISBN","title":"An introduction to the bootstrap","author":[{"family":"Efron","given":"Bradley"},{"family":"Tibshirani","given":"Robert"}],"issued":{"date-parts":[["1998"]]}}}],"schema":"https://github.com/citation-style-language/schema/raw/master/csl-citation.json"} </w:instrText>
      </w:r>
      <w:r w:rsidR="00E2770D">
        <w:rPr>
          <w:szCs w:val="26"/>
        </w:rPr>
        <w:fldChar w:fldCharType="separate"/>
      </w:r>
      <w:r w:rsidR="00E2770D" w:rsidRPr="00E2770D">
        <w:t>[7]</w:t>
      </w:r>
      <w:r w:rsidR="00E2770D">
        <w:rPr>
          <w:szCs w:val="26"/>
        </w:rPr>
        <w:fldChar w:fldCharType="end"/>
      </w:r>
      <w:r w:rsidR="008B6FC3" w:rsidRPr="008B6FC3">
        <w:rPr>
          <w:szCs w:val="26"/>
        </w:rPr>
        <w:t>.</w:t>
      </w:r>
      <w:r w:rsidR="00FA25B9">
        <w:rPr>
          <w:szCs w:val="26"/>
        </w:rPr>
        <w:t xml:space="preserve"> </w:t>
      </w:r>
      <w:r w:rsidR="008B6FC3" w:rsidRPr="008B6FC3">
        <w:rPr>
          <w:szCs w:val="26"/>
        </w:rPr>
        <w:t xml:space="preserve">Bootstrap </w:t>
      </w:r>
      <w:r w:rsidR="008B6FC3" w:rsidRPr="008B6FC3">
        <w:rPr>
          <w:szCs w:val="26"/>
        </w:rPr>
        <w:lastRenderedPageBreak/>
        <w:t xml:space="preserve">sử dụng hệ thống lưới gồm 12 cột để xây dựng bố cục trang web. Các lớp như </w:t>
      </w:r>
      <w:r w:rsidR="008B6FC3" w:rsidRPr="008B6FC3">
        <w:rPr>
          <w:rStyle w:val="HTMLCode"/>
          <w:rFonts w:eastAsiaTheme="minorHAnsi"/>
          <w:sz w:val="26"/>
          <w:szCs w:val="26"/>
        </w:rPr>
        <w:t>container</w:t>
      </w:r>
      <w:r w:rsidR="008B6FC3" w:rsidRPr="008B6FC3">
        <w:rPr>
          <w:szCs w:val="26"/>
        </w:rPr>
        <w:t xml:space="preserve">, </w:t>
      </w:r>
      <w:r w:rsidR="008B6FC3" w:rsidRPr="008B6FC3">
        <w:rPr>
          <w:rStyle w:val="HTMLCode"/>
          <w:rFonts w:eastAsiaTheme="minorHAnsi"/>
          <w:sz w:val="26"/>
          <w:szCs w:val="26"/>
        </w:rPr>
        <w:t>row</w:t>
      </w:r>
      <w:r w:rsidR="008B6FC3" w:rsidRPr="008B6FC3">
        <w:rPr>
          <w:szCs w:val="26"/>
        </w:rPr>
        <w:t xml:space="preserve"> và </w:t>
      </w:r>
      <w:r w:rsidR="008B6FC3" w:rsidRPr="008B6FC3">
        <w:rPr>
          <w:rStyle w:val="HTMLCode"/>
          <w:rFonts w:eastAsiaTheme="minorHAnsi"/>
          <w:sz w:val="26"/>
          <w:szCs w:val="26"/>
        </w:rPr>
        <w:t>col</w:t>
      </w:r>
      <w:r w:rsidR="008B6FC3" w:rsidRPr="008B6FC3">
        <w:rPr>
          <w:szCs w:val="26"/>
        </w:rPr>
        <w:t xml:space="preserve"> giúp chia bố cục thành nhiều cột linh hoạt và tự động thay đổi theo kích thước màn hình</w:t>
      </w:r>
      <w:r w:rsidR="00B52DB1">
        <w:rPr>
          <w:szCs w:val="26"/>
        </w:rPr>
        <w:t xml:space="preserve"> </w:t>
      </w:r>
      <w:r w:rsidR="00B52DB1" w:rsidRPr="00FA25B9">
        <w:rPr>
          <w:szCs w:val="26"/>
        </w:rPr>
        <w:fldChar w:fldCharType="begin"/>
      </w:r>
      <w:r w:rsidR="00D65A61" w:rsidRPr="00FA25B9">
        <w:rPr>
          <w:szCs w:val="26"/>
        </w:rPr>
        <w:instrText xml:space="preserve"> ADDIN ZOTERO_ITEM CSL_CITATION {"citationID":"1yq3gPPB","properties":{"unsorted":false,"formattedCitation":"[9]","plainCitation":"[9]","noteIndex":0},"citationItems":[{"id":15,"uris":["http://zotero.org/users/20975884/items/QI9U4652"],"itemData":{"id":15,"type":"book","call-number":"519.5","collection-number":"57","collection-title":"Monographs on statistics and applied probability","ISBN":"978-0-412-04231-7","language":"eng","publisher":"Chapman &amp; Hall","publisher-place":"New York","source":"BnF ISBN","title":"An introduction to the bootstrap","author":[{"family":"Efron","given":"Bradley"},{"family":"Tibshirani","given":"Robert John"}],"issued":{"date-parts":[["1993"]]}}}],"schema":"https://github.com/citation-style-language/schema/raw/master/csl-citation.json"} </w:instrText>
      </w:r>
      <w:r w:rsidR="00B52DB1" w:rsidRPr="00FA25B9">
        <w:rPr>
          <w:szCs w:val="26"/>
        </w:rPr>
        <w:fldChar w:fldCharType="separate"/>
      </w:r>
      <w:r w:rsidR="00B52DB1" w:rsidRPr="00FA25B9">
        <w:rPr>
          <w:szCs w:val="26"/>
        </w:rPr>
        <w:t>[9]</w:t>
      </w:r>
      <w:r w:rsidR="00B52DB1" w:rsidRPr="00FA25B9">
        <w:rPr>
          <w:szCs w:val="26"/>
        </w:rPr>
        <w:fldChar w:fldCharType="end"/>
      </w:r>
      <w:r w:rsidR="00FA25B9" w:rsidRPr="00FA25B9">
        <w:rPr>
          <w:szCs w:val="26"/>
        </w:rPr>
        <w:t>. Hệ thống này cho phép chia bố cục trang web thành nhiều cột linh hoạt và tự động thay đổi theo kích thước màn hình.</w:t>
      </w:r>
    </w:p>
    <w:p w14:paraId="2E3EA4AB" w14:textId="77777777" w:rsidR="00FA25B9" w:rsidRPr="00FA25B9" w:rsidRDefault="00FA25B9" w:rsidP="00FA25B9">
      <w:pPr>
        <w:pStyle w:val="zlae0wtextbase"/>
        <w:spacing w:before="0" w:beforeAutospacing="0" w:after="0" w:afterAutospacing="0" w:line="360" w:lineRule="auto"/>
        <w:jc w:val="both"/>
        <w:rPr>
          <w:sz w:val="26"/>
          <w:szCs w:val="26"/>
        </w:rPr>
      </w:pPr>
      <w:r w:rsidRPr="00FA25B9">
        <w:rPr>
          <w:sz w:val="26"/>
          <w:szCs w:val="26"/>
        </w:rPr>
        <w:t>Các thành phần cơ bản của Grid System bao gồm:</w:t>
      </w:r>
    </w:p>
    <w:p w14:paraId="343FFF33" w14:textId="008C39E2" w:rsidR="00FA25B9" w:rsidRPr="00317C61" w:rsidRDefault="00FA25B9" w:rsidP="00FA25B9">
      <w:pPr>
        <w:pStyle w:val="zlae0wtextbase"/>
        <w:spacing w:before="0" w:beforeAutospacing="0" w:after="0" w:afterAutospacing="0" w:line="360" w:lineRule="auto"/>
        <w:ind w:left="720"/>
        <w:jc w:val="both"/>
        <w:rPr>
          <w:sz w:val="26"/>
          <w:szCs w:val="26"/>
        </w:rPr>
      </w:pPr>
      <w:r w:rsidRPr="00317C61">
        <w:rPr>
          <w:rStyle w:val="zlae0wtextbase1"/>
          <w:sz w:val="26"/>
          <w:szCs w:val="26"/>
        </w:rPr>
        <w:t>container</w:t>
      </w:r>
      <w:r w:rsidRPr="00317C61">
        <w:rPr>
          <w:sz w:val="26"/>
          <w:szCs w:val="26"/>
        </w:rPr>
        <w:t>: tạo vùng chứa nội dung và căn giữa trang.</w:t>
      </w:r>
      <w:r w:rsidR="00317C61" w:rsidRPr="00317C61">
        <w:rPr>
          <w:sz w:val="26"/>
          <w:szCs w:val="26"/>
        </w:rPr>
        <w:t xml:space="preserve"> Thành phần này giúp giới hạn chiều rộng của nội dung theo từng kích thước màn hình và đảm bảo bố cục được hiển thị cân đối.</w:t>
      </w:r>
    </w:p>
    <w:p w14:paraId="162E2185" w14:textId="77777777" w:rsidR="00FA25B9" w:rsidRPr="00FA25B9" w:rsidRDefault="00FA25B9" w:rsidP="00FA25B9">
      <w:pPr>
        <w:pStyle w:val="zlae0wtextbase"/>
        <w:spacing w:before="0" w:beforeAutospacing="0" w:after="0" w:afterAutospacing="0" w:line="360" w:lineRule="auto"/>
        <w:ind w:left="720"/>
        <w:jc w:val="both"/>
        <w:rPr>
          <w:sz w:val="26"/>
          <w:szCs w:val="26"/>
        </w:rPr>
      </w:pPr>
      <w:r w:rsidRPr="00FA25B9">
        <w:rPr>
          <w:rStyle w:val="zlae0wtextbase1"/>
          <w:sz w:val="26"/>
          <w:szCs w:val="26"/>
        </w:rPr>
        <w:t>row</w:t>
      </w:r>
      <w:r w:rsidRPr="00FA25B9">
        <w:rPr>
          <w:sz w:val="26"/>
          <w:szCs w:val="26"/>
        </w:rPr>
        <w:t>: tạo một hàng trong hệ thống lưới.</w:t>
      </w:r>
    </w:p>
    <w:p w14:paraId="02C8A491" w14:textId="77777777" w:rsidR="00FA25B9" w:rsidRPr="00FA25B9" w:rsidRDefault="00FA25B9" w:rsidP="00FA25B9">
      <w:pPr>
        <w:pStyle w:val="zlae0wtextbase"/>
        <w:spacing w:before="0" w:beforeAutospacing="0" w:after="0" w:afterAutospacing="0" w:line="360" w:lineRule="auto"/>
        <w:ind w:left="720"/>
        <w:jc w:val="both"/>
        <w:rPr>
          <w:sz w:val="26"/>
          <w:szCs w:val="26"/>
        </w:rPr>
      </w:pPr>
      <w:r w:rsidRPr="00FA25B9">
        <w:rPr>
          <w:rStyle w:val="zlae0wtextbase1"/>
          <w:sz w:val="26"/>
          <w:szCs w:val="26"/>
        </w:rPr>
        <w:t>col</w:t>
      </w:r>
      <w:r w:rsidRPr="00FA25B9">
        <w:rPr>
          <w:sz w:val="26"/>
          <w:szCs w:val="26"/>
        </w:rPr>
        <w:t>: xác định các cột bên trong hàng.</w:t>
      </w:r>
    </w:p>
    <w:p w14:paraId="043E9E88" w14:textId="7CCA276B" w:rsidR="00854EAB" w:rsidRDefault="00FA25B9" w:rsidP="00854EAB">
      <w:pPr>
        <w:pStyle w:val="zlae0wtextbase"/>
        <w:spacing w:before="0" w:beforeAutospacing="0" w:after="0" w:afterAutospacing="0" w:line="360" w:lineRule="auto"/>
        <w:ind w:left="720"/>
        <w:jc w:val="both"/>
        <w:rPr>
          <w:sz w:val="26"/>
          <w:szCs w:val="26"/>
        </w:rPr>
      </w:pPr>
      <w:r w:rsidRPr="00FA25B9">
        <w:rPr>
          <w:rStyle w:val="zlae0wtextbase1"/>
          <w:sz w:val="26"/>
          <w:szCs w:val="26"/>
        </w:rPr>
        <w:t>col-sm, col-md, col-lg, col-xl</w:t>
      </w:r>
      <w:r w:rsidRPr="00FA25B9">
        <w:rPr>
          <w:sz w:val="26"/>
          <w:szCs w:val="26"/>
        </w:rPr>
        <w:t>: quy định số cột hiển thị tương ứng với từng kích thước màn hình.</w:t>
      </w:r>
    </w:p>
    <w:p w14:paraId="22F1F3EE" w14:textId="73BC19DC" w:rsidR="00317C61" w:rsidRDefault="00317C61" w:rsidP="00317C61">
      <w:pPr>
        <w:pStyle w:val="zlae0wtextbase"/>
        <w:spacing w:before="0" w:beforeAutospacing="0" w:after="0" w:afterAutospacing="0" w:line="360" w:lineRule="auto"/>
        <w:jc w:val="both"/>
        <w:rPr>
          <w:sz w:val="26"/>
          <w:szCs w:val="26"/>
        </w:rPr>
      </w:pPr>
    </w:p>
    <w:p w14:paraId="57678728" w14:textId="71289D95" w:rsidR="00854EAB" w:rsidRPr="00854EAB" w:rsidRDefault="00854EAB" w:rsidP="00854EAB">
      <w:pPr>
        <w:pStyle w:val="Caption"/>
        <w:rPr>
          <w:szCs w:val="26"/>
        </w:rPr>
      </w:pPr>
      <w:bookmarkStart w:id="31" w:name="_Toc234748212"/>
      <w:r w:rsidRPr="00854EAB">
        <w:rPr>
          <w:szCs w:val="26"/>
        </w:rPr>
        <w:t xml:space="preserve">Bảng </w:t>
      </w:r>
      <w:r w:rsidR="005C4EAA">
        <w:rPr>
          <w:szCs w:val="26"/>
        </w:rPr>
        <w:fldChar w:fldCharType="begin"/>
      </w:r>
      <w:r w:rsidR="005C4EAA">
        <w:rPr>
          <w:szCs w:val="26"/>
        </w:rPr>
        <w:instrText xml:space="preserve"> STYLEREF 1 \s </w:instrText>
      </w:r>
      <w:r w:rsidR="005C4EAA">
        <w:rPr>
          <w:szCs w:val="26"/>
        </w:rPr>
        <w:fldChar w:fldCharType="separate"/>
      </w:r>
      <w:r w:rsidR="005C4EAA">
        <w:rPr>
          <w:noProof/>
          <w:szCs w:val="26"/>
        </w:rPr>
        <w:t>2</w:t>
      </w:r>
      <w:r w:rsidR="005C4EAA">
        <w:rPr>
          <w:szCs w:val="26"/>
        </w:rPr>
        <w:fldChar w:fldCharType="end"/>
      </w:r>
      <w:r w:rsidR="005C4EAA">
        <w:rPr>
          <w:szCs w:val="26"/>
        </w:rPr>
        <w:t>.</w:t>
      </w:r>
      <w:r w:rsidR="005C4EAA">
        <w:rPr>
          <w:szCs w:val="26"/>
        </w:rPr>
        <w:fldChar w:fldCharType="begin"/>
      </w:r>
      <w:r w:rsidR="005C4EAA">
        <w:rPr>
          <w:szCs w:val="26"/>
        </w:rPr>
        <w:instrText xml:space="preserve"> SEQ Bảng \* ARABIC \s 1 </w:instrText>
      </w:r>
      <w:r w:rsidR="005C4EAA">
        <w:rPr>
          <w:szCs w:val="26"/>
        </w:rPr>
        <w:fldChar w:fldCharType="separate"/>
      </w:r>
      <w:r w:rsidR="005C4EAA">
        <w:rPr>
          <w:noProof/>
          <w:szCs w:val="26"/>
        </w:rPr>
        <w:t>5</w:t>
      </w:r>
      <w:r w:rsidR="005C4EAA">
        <w:rPr>
          <w:szCs w:val="26"/>
        </w:rPr>
        <w:fldChar w:fldCharType="end"/>
      </w:r>
      <w:r w:rsidRPr="00854EAB">
        <w:rPr>
          <w:szCs w:val="26"/>
        </w:rPr>
        <w:t xml:space="preserve"> Các điểm ngắt màn hình trong Bootstrap 5</w:t>
      </w:r>
      <w:bookmarkEnd w:id="31"/>
    </w:p>
    <w:tbl>
      <w:tblPr>
        <w:tblStyle w:val="TableGrid"/>
        <w:tblW w:w="0" w:type="auto"/>
        <w:jc w:val="center"/>
        <w:tblLook w:val="04A0" w:firstRow="1" w:lastRow="0" w:firstColumn="1" w:lastColumn="0" w:noHBand="0" w:noVBand="1"/>
      </w:tblPr>
      <w:tblGrid>
        <w:gridCol w:w="2864"/>
        <w:gridCol w:w="3071"/>
      </w:tblGrid>
      <w:tr w:rsidR="00854EAB" w:rsidRPr="00854EAB" w14:paraId="5445A4CD" w14:textId="77777777" w:rsidTr="00854EAB">
        <w:trPr>
          <w:jc w:val="center"/>
        </w:trPr>
        <w:tc>
          <w:tcPr>
            <w:tcW w:w="2864" w:type="dxa"/>
          </w:tcPr>
          <w:p w14:paraId="62059120" w14:textId="5341949A"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Lớp</w:t>
            </w:r>
          </w:p>
        </w:tc>
        <w:tc>
          <w:tcPr>
            <w:tcW w:w="3071" w:type="dxa"/>
          </w:tcPr>
          <w:p w14:paraId="0A9D6C05" w14:textId="47F9B795"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Kích thước màn hình</w:t>
            </w:r>
          </w:p>
        </w:tc>
      </w:tr>
      <w:tr w:rsidR="00854EAB" w:rsidRPr="00854EAB" w14:paraId="1D9163AE" w14:textId="77777777" w:rsidTr="00854EAB">
        <w:trPr>
          <w:jc w:val="center"/>
        </w:trPr>
        <w:tc>
          <w:tcPr>
            <w:tcW w:w="2864" w:type="dxa"/>
          </w:tcPr>
          <w:p w14:paraId="0ED03407" w14:textId="7C31A41C"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col-sm</w:t>
            </w:r>
          </w:p>
        </w:tc>
        <w:tc>
          <w:tcPr>
            <w:tcW w:w="3071" w:type="dxa"/>
          </w:tcPr>
          <w:p w14:paraId="6468A511" w14:textId="68687FFC"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 576px</w:t>
            </w:r>
          </w:p>
        </w:tc>
      </w:tr>
      <w:tr w:rsidR="00854EAB" w:rsidRPr="00854EAB" w14:paraId="7857B0E7" w14:textId="77777777" w:rsidTr="00854EAB">
        <w:trPr>
          <w:jc w:val="center"/>
        </w:trPr>
        <w:tc>
          <w:tcPr>
            <w:tcW w:w="2864" w:type="dxa"/>
          </w:tcPr>
          <w:p w14:paraId="600315A9" w14:textId="72147C7E"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col-md</w:t>
            </w:r>
          </w:p>
        </w:tc>
        <w:tc>
          <w:tcPr>
            <w:tcW w:w="3071" w:type="dxa"/>
          </w:tcPr>
          <w:p w14:paraId="7162DA25" w14:textId="52E2067C"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 768px</w:t>
            </w:r>
          </w:p>
        </w:tc>
      </w:tr>
      <w:tr w:rsidR="00854EAB" w:rsidRPr="00854EAB" w14:paraId="52174225" w14:textId="77777777" w:rsidTr="00854EAB">
        <w:trPr>
          <w:jc w:val="center"/>
        </w:trPr>
        <w:tc>
          <w:tcPr>
            <w:tcW w:w="2864" w:type="dxa"/>
          </w:tcPr>
          <w:p w14:paraId="60B2E210" w14:textId="718A77D6"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col-lg</w:t>
            </w:r>
          </w:p>
        </w:tc>
        <w:tc>
          <w:tcPr>
            <w:tcW w:w="3071" w:type="dxa"/>
          </w:tcPr>
          <w:p w14:paraId="499772AD" w14:textId="07BA6778"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 992px</w:t>
            </w:r>
          </w:p>
        </w:tc>
      </w:tr>
      <w:tr w:rsidR="00854EAB" w:rsidRPr="00854EAB" w14:paraId="702FAE48" w14:textId="77777777" w:rsidTr="00854EAB">
        <w:trPr>
          <w:jc w:val="center"/>
        </w:trPr>
        <w:tc>
          <w:tcPr>
            <w:tcW w:w="2864" w:type="dxa"/>
          </w:tcPr>
          <w:p w14:paraId="6151637A" w14:textId="75ECD234"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col-xl</w:t>
            </w:r>
          </w:p>
        </w:tc>
        <w:tc>
          <w:tcPr>
            <w:tcW w:w="3071" w:type="dxa"/>
          </w:tcPr>
          <w:p w14:paraId="0A621797" w14:textId="760567D5"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 1200px</w:t>
            </w:r>
          </w:p>
        </w:tc>
      </w:tr>
      <w:tr w:rsidR="00854EAB" w:rsidRPr="00854EAB" w14:paraId="18F8AD80" w14:textId="77777777" w:rsidTr="00854EAB">
        <w:trPr>
          <w:jc w:val="center"/>
        </w:trPr>
        <w:tc>
          <w:tcPr>
            <w:tcW w:w="2864" w:type="dxa"/>
          </w:tcPr>
          <w:p w14:paraId="703DE35C" w14:textId="6134E9C4" w:rsidR="00854EAB" w:rsidRPr="00854EAB" w:rsidRDefault="00854EAB" w:rsidP="00854EAB">
            <w:pPr>
              <w:pStyle w:val="zlae0wtextbase"/>
              <w:spacing w:before="0" w:beforeAutospacing="0" w:after="0" w:afterAutospacing="0" w:line="360" w:lineRule="auto"/>
              <w:jc w:val="center"/>
              <w:rPr>
                <w:sz w:val="26"/>
                <w:szCs w:val="26"/>
              </w:rPr>
            </w:pPr>
            <w:r w:rsidRPr="00854EAB">
              <w:rPr>
                <w:sz w:val="26"/>
                <w:szCs w:val="26"/>
              </w:rPr>
              <w:t>col-xxl</w:t>
            </w:r>
          </w:p>
        </w:tc>
        <w:tc>
          <w:tcPr>
            <w:tcW w:w="3071" w:type="dxa"/>
          </w:tcPr>
          <w:p w14:paraId="11482D25" w14:textId="279336C8" w:rsidR="00854EAB" w:rsidRPr="00854EAB" w:rsidRDefault="00854EAB" w:rsidP="00854EAB">
            <w:pPr>
              <w:pStyle w:val="zlae0wtextbase"/>
              <w:keepNext/>
              <w:spacing w:before="0" w:beforeAutospacing="0" w:after="0" w:afterAutospacing="0" w:line="360" w:lineRule="auto"/>
              <w:jc w:val="center"/>
              <w:rPr>
                <w:sz w:val="26"/>
                <w:szCs w:val="26"/>
              </w:rPr>
            </w:pPr>
            <w:r w:rsidRPr="00854EAB">
              <w:rPr>
                <w:sz w:val="26"/>
                <w:szCs w:val="26"/>
              </w:rPr>
              <w:t>≥ 1400px</w:t>
            </w:r>
          </w:p>
        </w:tc>
      </w:tr>
    </w:tbl>
    <w:p w14:paraId="3ED2548E" w14:textId="77777777" w:rsidR="008B6FC3" w:rsidRPr="008B6FC3" w:rsidRDefault="008B6FC3" w:rsidP="00CC2246">
      <w:pPr>
        <w:pStyle w:val="isselectedend"/>
        <w:spacing w:before="0" w:beforeAutospacing="0" w:after="0" w:afterAutospacing="0" w:line="360" w:lineRule="auto"/>
        <w:jc w:val="both"/>
        <w:rPr>
          <w:sz w:val="26"/>
          <w:szCs w:val="26"/>
        </w:rPr>
      </w:pPr>
      <w:r w:rsidRPr="008B6FC3">
        <w:rPr>
          <w:sz w:val="26"/>
          <w:szCs w:val="26"/>
        </w:rPr>
        <w:t>Ví dụ:</w:t>
      </w:r>
    </w:p>
    <w:p w14:paraId="2602A461" w14:textId="77777777" w:rsidR="008B6FC3" w:rsidRPr="008B6FC3" w:rsidRDefault="008B6FC3" w:rsidP="00CC2246">
      <w:pPr>
        <w:pStyle w:val="manguon"/>
        <w:jc w:val="both"/>
        <w:rPr>
          <w:rStyle w:val="HTMLCode"/>
          <w:rFonts w:eastAsiaTheme="minorHAnsi" w:cstheme="minorBidi"/>
          <w:sz w:val="22"/>
          <w:szCs w:val="22"/>
        </w:rPr>
      </w:pPr>
      <w:r w:rsidRPr="008B6FC3">
        <w:rPr>
          <w:rStyle w:val="HTMLCode"/>
          <w:rFonts w:eastAsiaTheme="minorHAnsi" w:cstheme="minorBidi"/>
          <w:sz w:val="22"/>
          <w:szCs w:val="22"/>
        </w:rPr>
        <w:t>&lt;div class="container"&gt;</w:t>
      </w:r>
    </w:p>
    <w:p w14:paraId="4E68DA14" w14:textId="77777777" w:rsidR="008B6FC3" w:rsidRPr="008B6FC3" w:rsidRDefault="008B6FC3" w:rsidP="00CC2246">
      <w:pPr>
        <w:pStyle w:val="manguon"/>
        <w:jc w:val="both"/>
        <w:rPr>
          <w:rStyle w:val="HTMLCode"/>
          <w:rFonts w:eastAsiaTheme="minorHAnsi" w:cstheme="minorBidi"/>
          <w:sz w:val="22"/>
          <w:szCs w:val="22"/>
        </w:rPr>
      </w:pPr>
      <w:r w:rsidRPr="008B6FC3">
        <w:rPr>
          <w:rStyle w:val="HTMLCode"/>
          <w:rFonts w:eastAsiaTheme="minorHAnsi" w:cstheme="minorBidi"/>
          <w:sz w:val="22"/>
          <w:szCs w:val="22"/>
        </w:rPr>
        <w:t xml:space="preserve">    &lt;div class="row"&gt;</w:t>
      </w:r>
    </w:p>
    <w:p w14:paraId="27831DFD" w14:textId="77777777" w:rsidR="008B6FC3" w:rsidRPr="008B6FC3" w:rsidRDefault="008B6FC3" w:rsidP="00CC2246">
      <w:pPr>
        <w:pStyle w:val="manguon"/>
        <w:jc w:val="both"/>
        <w:rPr>
          <w:rStyle w:val="HTMLCode"/>
          <w:rFonts w:eastAsiaTheme="minorHAnsi" w:cstheme="minorBidi"/>
          <w:sz w:val="22"/>
          <w:szCs w:val="22"/>
        </w:rPr>
      </w:pPr>
      <w:r w:rsidRPr="008B6FC3">
        <w:rPr>
          <w:rStyle w:val="HTMLCode"/>
          <w:rFonts w:eastAsiaTheme="minorHAnsi" w:cstheme="minorBidi"/>
          <w:sz w:val="22"/>
          <w:szCs w:val="22"/>
        </w:rPr>
        <w:t xml:space="preserve">        &lt;div class="col-md-6"&gt;</w:t>
      </w:r>
    </w:p>
    <w:p w14:paraId="6C223BE3" w14:textId="77777777" w:rsidR="008B6FC3" w:rsidRPr="008B6FC3" w:rsidRDefault="008B6FC3" w:rsidP="00CC2246">
      <w:pPr>
        <w:pStyle w:val="manguon"/>
        <w:jc w:val="both"/>
        <w:rPr>
          <w:rStyle w:val="HTMLCode"/>
          <w:rFonts w:eastAsiaTheme="minorHAnsi" w:cstheme="minorBidi"/>
          <w:sz w:val="22"/>
          <w:szCs w:val="22"/>
        </w:rPr>
      </w:pPr>
      <w:r w:rsidRPr="008B6FC3">
        <w:rPr>
          <w:rStyle w:val="HTMLCode"/>
          <w:rFonts w:eastAsiaTheme="minorHAnsi" w:cstheme="minorBidi"/>
          <w:sz w:val="22"/>
          <w:szCs w:val="22"/>
        </w:rPr>
        <w:t xml:space="preserve">            Cột 1</w:t>
      </w:r>
    </w:p>
    <w:p w14:paraId="78607084" w14:textId="77777777" w:rsidR="008B6FC3" w:rsidRPr="008B6FC3" w:rsidRDefault="008B6FC3" w:rsidP="00CC2246">
      <w:pPr>
        <w:pStyle w:val="manguon"/>
        <w:jc w:val="both"/>
        <w:rPr>
          <w:rStyle w:val="HTMLCode"/>
          <w:rFonts w:eastAsiaTheme="minorHAnsi" w:cstheme="minorBidi"/>
          <w:sz w:val="22"/>
          <w:szCs w:val="22"/>
        </w:rPr>
      </w:pPr>
      <w:r w:rsidRPr="008B6FC3">
        <w:rPr>
          <w:rStyle w:val="HTMLCode"/>
          <w:rFonts w:eastAsiaTheme="minorHAnsi" w:cstheme="minorBidi"/>
          <w:sz w:val="22"/>
          <w:szCs w:val="22"/>
        </w:rPr>
        <w:t xml:space="preserve">        &lt;/div&gt;</w:t>
      </w:r>
    </w:p>
    <w:p w14:paraId="26C97E4D" w14:textId="77777777" w:rsidR="008B6FC3" w:rsidRPr="008B6FC3" w:rsidRDefault="008B6FC3" w:rsidP="00CC2246">
      <w:pPr>
        <w:pStyle w:val="manguon"/>
        <w:jc w:val="both"/>
        <w:rPr>
          <w:rStyle w:val="HTMLCode"/>
          <w:rFonts w:eastAsiaTheme="minorHAnsi" w:cstheme="minorBidi"/>
          <w:sz w:val="22"/>
          <w:szCs w:val="22"/>
        </w:rPr>
      </w:pPr>
      <w:r w:rsidRPr="008B6FC3">
        <w:rPr>
          <w:rStyle w:val="HTMLCode"/>
          <w:rFonts w:eastAsiaTheme="minorHAnsi" w:cstheme="minorBidi"/>
          <w:sz w:val="22"/>
          <w:szCs w:val="22"/>
        </w:rPr>
        <w:t xml:space="preserve">        &lt;div class="col-md-6"&gt;</w:t>
      </w:r>
    </w:p>
    <w:p w14:paraId="1AFF1DAD" w14:textId="77777777" w:rsidR="008B6FC3" w:rsidRPr="008B6FC3" w:rsidRDefault="008B6FC3" w:rsidP="00CC2246">
      <w:pPr>
        <w:pStyle w:val="manguon"/>
        <w:jc w:val="both"/>
        <w:rPr>
          <w:rStyle w:val="HTMLCode"/>
          <w:rFonts w:eastAsiaTheme="minorHAnsi" w:cstheme="minorBidi"/>
          <w:sz w:val="22"/>
          <w:szCs w:val="22"/>
        </w:rPr>
      </w:pPr>
      <w:r w:rsidRPr="008B6FC3">
        <w:rPr>
          <w:rStyle w:val="HTMLCode"/>
          <w:rFonts w:eastAsiaTheme="minorHAnsi" w:cstheme="minorBidi"/>
          <w:sz w:val="22"/>
          <w:szCs w:val="22"/>
        </w:rPr>
        <w:t xml:space="preserve">            Cột 2</w:t>
      </w:r>
    </w:p>
    <w:p w14:paraId="4822372F" w14:textId="77777777" w:rsidR="008B6FC3" w:rsidRPr="008B6FC3" w:rsidRDefault="008B6FC3" w:rsidP="00CC2246">
      <w:pPr>
        <w:pStyle w:val="manguon"/>
        <w:jc w:val="both"/>
        <w:rPr>
          <w:rStyle w:val="HTMLCode"/>
          <w:rFonts w:eastAsiaTheme="minorHAnsi" w:cstheme="minorBidi"/>
          <w:sz w:val="22"/>
          <w:szCs w:val="22"/>
        </w:rPr>
      </w:pPr>
      <w:r w:rsidRPr="008B6FC3">
        <w:rPr>
          <w:rStyle w:val="HTMLCode"/>
          <w:rFonts w:eastAsiaTheme="minorHAnsi" w:cstheme="minorBidi"/>
          <w:sz w:val="22"/>
          <w:szCs w:val="22"/>
        </w:rPr>
        <w:t xml:space="preserve">        &lt;/div&gt;</w:t>
      </w:r>
    </w:p>
    <w:p w14:paraId="63ABEEE6" w14:textId="77777777" w:rsidR="008B6FC3" w:rsidRPr="008B6FC3" w:rsidRDefault="008B6FC3" w:rsidP="00CC2246">
      <w:pPr>
        <w:pStyle w:val="manguon"/>
        <w:jc w:val="both"/>
        <w:rPr>
          <w:rStyle w:val="HTMLCode"/>
          <w:rFonts w:eastAsiaTheme="minorHAnsi" w:cstheme="minorBidi"/>
          <w:sz w:val="22"/>
          <w:szCs w:val="22"/>
        </w:rPr>
      </w:pPr>
      <w:r w:rsidRPr="008B6FC3">
        <w:rPr>
          <w:rStyle w:val="HTMLCode"/>
          <w:rFonts w:eastAsiaTheme="minorHAnsi" w:cstheme="minorBidi"/>
          <w:sz w:val="22"/>
          <w:szCs w:val="22"/>
        </w:rPr>
        <w:t xml:space="preserve">    &lt;/div&gt;</w:t>
      </w:r>
    </w:p>
    <w:p w14:paraId="55F8CBD0" w14:textId="77777777" w:rsidR="008B6FC3" w:rsidRPr="008B6FC3" w:rsidRDefault="008B6FC3" w:rsidP="00CC2246">
      <w:pPr>
        <w:pStyle w:val="manguon"/>
        <w:jc w:val="both"/>
      </w:pPr>
      <w:r w:rsidRPr="008B6FC3">
        <w:rPr>
          <w:rStyle w:val="HTMLCode"/>
          <w:rFonts w:eastAsiaTheme="minorHAnsi" w:cstheme="minorBidi"/>
          <w:sz w:val="22"/>
          <w:szCs w:val="22"/>
        </w:rPr>
        <w:t>&lt;/div&gt;</w:t>
      </w:r>
    </w:p>
    <w:p w14:paraId="7BFD3A8F" w14:textId="2A663F08" w:rsidR="0023749F" w:rsidRPr="0023749F" w:rsidRDefault="0023749F" w:rsidP="0023749F">
      <w:pPr>
        <w:pStyle w:val="zlae0wtextbase"/>
        <w:spacing w:before="0" w:beforeAutospacing="0" w:after="0" w:afterAutospacing="0" w:line="360" w:lineRule="auto"/>
        <w:ind w:firstLine="680"/>
        <w:jc w:val="both"/>
        <w:rPr>
          <w:sz w:val="26"/>
          <w:szCs w:val="26"/>
        </w:rPr>
      </w:pPr>
      <w:r w:rsidRPr="0023749F">
        <w:rPr>
          <w:sz w:val="26"/>
          <w:szCs w:val="26"/>
        </w:rPr>
        <w:t xml:space="preserve">Đoạn mã trên tạo một hàng gồm hai cột có chiều rộng bằng nhau trên màn hình từ kích thước </w:t>
      </w:r>
      <w:r w:rsidRPr="0023749F">
        <w:rPr>
          <w:rStyle w:val="zlae0wtextbase1"/>
          <w:sz w:val="26"/>
          <w:szCs w:val="26"/>
        </w:rPr>
        <w:t>md</w:t>
      </w:r>
      <w:r w:rsidRPr="0023749F">
        <w:rPr>
          <w:sz w:val="26"/>
          <w:szCs w:val="26"/>
        </w:rPr>
        <w:t xml:space="preserve"> trở lên; trên màn hình nhỏ hơn, hai cột sẽ tự động xếp chồng theo </w:t>
      </w:r>
      <w:r w:rsidRPr="0023749F">
        <w:rPr>
          <w:sz w:val="26"/>
          <w:szCs w:val="26"/>
        </w:rPr>
        <w:lastRenderedPageBreak/>
        <w:t>chiều dọc.</w:t>
      </w:r>
      <w:r>
        <w:rPr>
          <w:sz w:val="26"/>
          <w:szCs w:val="26"/>
        </w:rPr>
        <w:t xml:space="preserve"> </w:t>
      </w:r>
      <w:r w:rsidRPr="0023749F">
        <w:rPr>
          <w:sz w:val="26"/>
          <w:szCs w:val="26"/>
        </w:rPr>
        <w:t xml:space="preserve">Bootstrap 5 không còn phụ thuộc vào thư viện </w:t>
      </w:r>
      <w:r w:rsidRPr="0023749F">
        <w:rPr>
          <w:rStyle w:val="zlae0wtextbase1"/>
          <w:sz w:val="26"/>
          <w:szCs w:val="26"/>
        </w:rPr>
        <w:t>jQuery</w:t>
      </w:r>
      <w:r w:rsidRPr="0023749F">
        <w:rPr>
          <w:sz w:val="26"/>
          <w:szCs w:val="26"/>
        </w:rPr>
        <w:t xml:space="preserve"> như các phiên bản trước. Điều này giúp giảm dung lượng tải xuống, cải thiện hiệu năng và đơn giản hóa quá trình tích hợp JavaScript trong các dự án web hiện đại.</w:t>
      </w:r>
    </w:p>
    <w:p w14:paraId="44AFD7BC" w14:textId="093CF4E7" w:rsidR="000C13F4" w:rsidRPr="00D25F7C" w:rsidRDefault="000C13F4" w:rsidP="00D25F7C">
      <w:pPr>
        <w:pStyle w:val="pdq2pgselectionanchorcontainer"/>
        <w:spacing w:before="0" w:beforeAutospacing="0" w:after="0" w:afterAutospacing="0" w:line="360" w:lineRule="auto"/>
        <w:ind w:firstLine="677"/>
        <w:jc w:val="both"/>
        <w:rPr>
          <w:sz w:val="26"/>
          <w:szCs w:val="26"/>
        </w:rPr>
      </w:pPr>
      <w:r w:rsidRPr="000C13F4">
        <w:rPr>
          <w:sz w:val="26"/>
          <w:szCs w:val="26"/>
        </w:rPr>
        <w:t xml:space="preserve">Trong đề tài </w:t>
      </w:r>
      <w:r>
        <w:rPr>
          <w:rStyle w:val="Strong"/>
          <w:b w:val="0"/>
          <w:sz w:val="26"/>
          <w:szCs w:val="26"/>
        </w:rPr>
        <w:t>“</w:t>
      </w:r>
      <w:r w:rsidRPr="000C13F4">
        <w:rPr>
          <w:rStyle w:val="Strong"/>
          <w:b w:val="0"/>
          <w:sz w:val="26"/>
          <w:szCs w:val="26"/>
        </w:rPr>
        <w:t>Thiết kế và xây dựng Website bán q</w:t>
      </w:r>
      <w:r>
        <w:rPr>
          <w:rStyle w:val="Strong"/>
          <w:b w:val="0"/>
          <w:sz w:val="26"/>
          <w:szCs w:val="26"/>
        </w:rPr>
        <w:t>uần áo trực tuyến CASEDLE STORE”</w:t>
      </w:r>
      <w:r w:rsidRPr="000C13F4">
        <w:rPr>
          <w:sz w:val="26"/>
          <w:szCs w:val="26"/>
        </w:rPr>
        <w:t>, Bootstrap được sử dụng để xây dựng thanh điều hướng, banner, danh mục sản phẩm, thẻ sản phẩm, biểu mẫu, nút chức năng và bố cục giao diện đáp ứng. Việc kết hợp Bootstrap với HTML, CSS và JavaScript giúp website có giao diện hiện đại, dễ sử dụng, đồng thờ</w:t>
      </w:r>
      <w:r w:rsidR="00D25F7C">
        <w:rPr>
          <w:sz w:val="26"/>
          <w:szCs w:val="26"/>
        </w:rPr>
        <w:t>i thuận tiện cho việc bảo trì</w:t>
      </w:r>
      <w:r w:rsidRPr="000C13F4">
        <w:rPr>
          <w:sz w:val="26"/>
          <w:szCs w:val="26"/>
        </w:rPr>
        <w:t xml:space="preserve"> mở rộng hệ thống trong tương lai.</w:t>
      </w:r>
    </w:p>
    <w:p w14:paraId="242F921A" w14:textId="60B28E1E" w:rsidR="00D25F7C" w:rsidRPr="00D25F7C" w:rsidRDefault="00D25F7C" w:rsidP="00D25F7C">
      <w:pPr>
        <w:pStyle w:val="pdq2pgselectionanchorcontainer"/>
        <w:spacing w:before="0" w:beforeAutospacing="0" w:after="0" w:afterAutospacing="0" w:line="360" w:lineRule="auto"/>
        <w:ind w:firstLine="677"/>
        <w:jc w:val="both"/>
        <w:rPr>
          <w:sz w:val="26"/>
          <w:szCs w:val="26"/>
        </w:rPr>
      </w:pPr>
      <w:r w:rsidRPr="00D25F7C">
        <w:rPr>
          <w:sz w:val="26"/>
          <w:szCs w:val="26"/>
        </w:rPr>
        <w:t>Có thể thấy, cấu trúc của Bootstrap được xây dựng theo hướng tái sử dụng các lớp giao diện và hệ thống lưới linh hoạt. Nhờ đó, người phát triển có thể tạo ra các website có bố cục đáp ứng, giao diện chuyên nghiệp và khả năng tương thích cao trên nhiều thiết bị mà không cần viết quá nhiều mã CSS thủ công.</w:t>
      </w:r>
    </w:p>
    <w:p w14:paraId="404FE0C8" w14:textId="77777777" w:rsidR="004466FF" w:rsidRPr="004466FF" w:rsidRDefault="004466FF" w:rsidP="004466FF">
      <w:pPr>
        <w:pStyle w:val="Heading3"/>
        <w:spacing w:before="0" w:after="0"/>
        <w:jc w:val="both"/>
        <w:rPr>
          <w:szCs w:val="26"/>
        </w:rPr>
      </w:pPr>
      <w:bookmarkStart w:id="32" w:name="_Toc234748416"/>
      <w:r w:rsidRPr="004466FF">
        <w:rPr>
          <w:szCs w:val="26"/>
        </w:rPr>
        <w:t>Các thành phần giao diện cơ bản</w:t>
      </w:r>
      <w:bookmarkEnd w:id="32"/>
    </w:p>
    <w:p w14:paraId="497FCA0A" w14:textId="77777777" w:rsidR="0021505C" w:rsidRDefault="0021505C" w:rsidP="0021505C">
      <w:pPr>
        <w:pStyle w:val="Caption"/>
        <w:spacing w:after="0"/>
        <w:ind w:firstLine="720"/>
        <w:jc w:val="both"/>
      </w:pPr>
      <w:r>
        <w:t>Bootstrap cung cấp nhiều thành phần giao diện được thiết kế sẵn nhằm hỗ trợ xây dựng website nhanh chóng và đồng bộ. Các thành phần này được kết hợp từ các lớp CSS và JavaScript của Bootstrap, cho phép người phát triển tạo giao diện chuyên nghiệp mà không cần viết quá nhiều mã nguồn thủ công.</w:t>
      </w:r>
    </w:p>
    <w:p w14:paraId="5F69ADD6" w14:textId="19C9BC8E" w:rsidR="004466FF" w:rsidRPr="004466FF" w:rsidRDefault="004466FF" w:rsidP="004466FF">
      <w:pPr>
        <w:pStyle w:val="Caption"/>
        <w:spacing w:after="0"/>
        <w:rPr>
          <w:szCs w:val="26"/>
        </w:rPr>
      </w:pPr>
      <w:bookmarkStart w:id="33" w:name="_Toc234748213"/>
      <w:r w:rsidRPr="004466FF">
        <w:rPr>
          <w:szCs w:val="26"/>
        </w:rPr>
        <w:t xml:space="preserve">Bảng </w:t>
      </w:r>
      <w:r w:rsidR="005C4EAA">
        <w:rPr>
          <w:szCs w:val="26"/>
        </w:rPr>
        <w:fldChar w:fldCharType="begin"/>
      </w:r>
      <w:r w:rsidR="005C4EAA">
        <w:rPr>
          <w:szCs w:val="26"/>
        </w:rPr>
        <w:instrText xml:space="preserve"> STYLEREF 1 \s </w:instrText>
      </w:r>
      <w:r w:rsidR="005C4EAA">
        <w:rPr>
          <w:szCs w:val="26"/>
        </w:rPr>
        <w:fldChar w:fldCharType="separate"/>
      </w:r>
      <w:r w:rsidR="005C4EAA">
        <w:rPr>
          <w:noProof/>
          <w:szCs w:val="26"/>
        </w:rPr>
        <w:t>2</w:t>
      </w:r>
      <w:r w:rsidR="005C4EAA">
        <w:rPr>
          <w:szCs w:val="26"/>
        </w:rPr>
        <w:fldChar w:fldCharType="end"/>
      </w:r>
      <w:r w:rsidR="005C4EAA">
        <w:rPr>
          <w:szCs w:val="26"/>
        </w:rPr>
        <w:t>.</w:t>
      </w:r>
      <w:r w:rsidR="005C4EAA">
        <w:rPr>
          <w:szCs w:val="26"/>
        </w:rPr>
        <w:fldChar w:fldCharType="begin"/>
      </w:r>
      <w:r w:rsidR="005C4EAA">
        <w:rPr>
          <w:szCs w:val="26"/>
        </w:rPr>
        <w:instrText xml:space="preserve"> SEQ Bảng \* ARABIC \s 1 </w:instrText>
      </w:r>
      <w:r w:rsidR="005C4EAA">
        <w:rPr>
          <w:szCs w:val="26"/>
        </w:rPr>
        <w:fldChar w:fldCharType="separate"/>
      </w:r>
      <w:r w:rsidR="005C4EAA">
        <w:rPr>
          <w:noProof/>
          <w:szCs w:val="26"/>
        </w:rPr>
        <w:t>6</w:t>
      </w:r>
      <w:r w:rsidR="005C4EAA">
        <w:rPr>
          <w:szCs w:val="26"/>
        </w:rPr>
        <w:fldChar w:fldCharType="end"/>
      </w:r>
      <w:r w:rsidRPr="004466FF">
        <w:rPr>
          <w:szCs w:val="26"/>
        </w:rPr>
        <w:t xml:space="preserve"> Bảng giao diện cơ bản</w:t>
      </w:r>
      <w:bookmarkEnd w:id="33"/>
    </w:p>
    <w:tbl>
      <w:tblPr>
        <w:tblStyle w:val="TableGrid"/>
        <w:tblW w:w="0" w:type="auto"/>
        <w:jc w:val="center"/>
        <w:tblLook w:val="04A0" w:firstRow="1" w:lastRow="0" w:firstColumn="1" w:lastColumn="0" w:noHBand="0" w:noVBand="1"/>
      </w:tblPr>
      <w:tblGrid>
        <w:gridCol w:w="3864"/>
        <w:gridCol w:w="3961"/>
      </w:tblGrid>
      <w:tr w:rsidR="004466FF" w:rsidRPr="004466FF" w14:paraId="4D667774" w14:textId="77777777" w:rsidTr="00BC5872">
        <w:trPr>
          <w:jc w:val="center"/>
        </w:trPr>
        <w:tc>
          <w:tcPr>
            <w:tcW w:w="3864" w:type="dxa"/>
          </w:tcPr>
          <w:p w14:paraId="54C0647B" w14:textId="0C036953"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Thành phần</w:t>
            </w:r>
          </w:p>
        </w:tc>
        <w:tc>
          <w:tcPr>
            <w:tcW w:w="3961" w:type="dxa"/>
          </w:tcPr>
          <w:p w14:paraId="73DBAC1B" w14:textId="05D2AAD4"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Công dụng</w:t>
            </w:r>
          </w:p>
        </w:tc>
      </w:tr>
      <w:tr w:rsidR="004466FF" w:rsidRPr="004466FF" w14:paraId="76ACFF52" w14:textId="77777777" w:rsidTr="00BC5872">
        <w:trPr>
          <w:jc w:val="center"/>
        </w:trPr>
        <w:tc>
          <w:tcPr>
            <w:tcW w:w="3864" w:type="dxa"/>
          </w:tcPr>
          <w:p w14:paraId="70548B39" w14:textId="06B771E3"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Navbar</w:t>
            </w:r>
          </w:p>
        </w:tc>
        <w:tc>
          <w:tcPr>
            <w:tcW w:w="3961" w:type="dxa"/>
          </w:tcPr>
          <w:p w14:paraId="766E0B1B" w14:textId="4698BDE6"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Thanh điều hướng</w:t>
            </w:r>
          </w:p>
        </w:tc>
      </w:tr>
      <w:tr w:rsidR="004466FF" w:rsidRPr="004466FF" w14:paraId="3594D2C8" w14:textId="77777777" w:rsidTr="00BC5872">
        <w:trPr>
          <w:jc w:val="center"/>
        </w:trPr>
        <w:tc>
          <w:tcPr>
            <w:tcW w:w="3864" w:type="dxa"/>
          </w:tcPr>
          <w:p w14:paraId="6F01697D" w14:textId="60616237"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Button</w:t>
            </w:r>
          </w:p>
        </w:tc>
        <w:tc>
          <w:tcPr>
            <w:tcW w:w="3961" w:type="dxa"/>
          </w:tcPr>
          <w:p w14:paraId="2438E423" w14:textId="55E732DE"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Nút chức năng</w:t>
            </w:r>
          </w:p>
        </w:tc>
      </w:tr>
      <w:tr w:rsidR="004466FF" w:rsidRPr="004466FF" w14:paraId="6D63049F" w14:textId="77777777" w:rsidTr="00BC5872">
        <w:trPr>
          <w:jc w:val="center"/>
        </w:trPr>
        <w:tc>
          <w:tcPr>
            <w:tcW w:w="3864" w:type="dxa"/>
          </w:tcPr>
          <w:p w14:paraId="296701BF" w14:textId="1D5F8B79"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Card</w:t>
            </w:r>
          </w:p>
        </w:tc>
        <w:tc>
          <w:tcPr>
            <w:tcW w:w="3961" w:type="dxa"/>
          </w:tcPr>
          <w:p w14:paraId="6FBAD3FA" w14:textId="49F83C3C"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Hiển thị sản phẩm hoặc nội dung</w:t>
            </w:r>
          </w:p>
        </w:tc>
      </w:tr>
      <w:tr w:rsidR="004466FF" w:rsidRPr="004466FF" w14:paraId="11782CDA" w14:textId="77777777" w:rsidTr="00BC5872">
        <w:trPr>
          <w:jc w:val="center"/>
        </w:trPr>
        <w:tc>
          <w:tcPr>
            <w:tcW w:w="3864" w:type="dxa"/>
          </w:tcPr>
          <w:p w14:paraId="0AB529B2" w14:textId="514B768E"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Carousel</w:t>
            </w:r>
          </w:p>
        </w:tc>
        <w:tc>
          <w:tcPr>
            <w:tcW w:w="3961" w:type="dxa"/>
          </w:tcPr>
          <w:p w14:paraId="630D54B9" w14:textId="0CB8183D"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Trình chiếu banner hoặc hình ảnh</w:t>
            </w:r>
          </w:p>
        </w:tc>
      </w:tr>
      <w:tr w:rsidR="004466FF" w:rsidRPr="004466FF" w14:paraId="4E2A39D7" w14:textId="77777777" w:rsidTr="00BC5872">
        <w:trPr>
          <w:jc w:val="center"/>
        </w:trPr>
        <w:tc>
          <w:tcPr>
            <w:tcW w:w="3864" w:type="dxa"/>
          </w:tcPr>
          <w:p w14:paraId="4A5D7366" w14:textId="1377E240"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Form</w:t>
            </w:r>
          </w:p>
        </w:tc>
        <w:tc>
          <w:tcPr>
            <w:tcW w:w="3961" w:type="dxa"/>
          </w:tcPr>
          <w:p w14:paraId="7E20DF7A" w14:textId="1BB1FDAC"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Biểu mẫu nhập liệu</w:t>
            </w:r>
          </w:p>
        </w:tc>
      </w:tr>
      <w:tr w:rsidR="004466FF" w:rsidRPr="004466FF" w14:paraId="535FDF41" w14:textId="77777777" w:rsidTr="00BC5872">
        <w:trPr>
          <w:jc w:val="center"/>
        </w:trPr>
        <w:tc>
          <w:tcPr>
            <w:tcW w:w="3864" w:type="dxa"/>
          </w:tcPr>
          <w:p w14:paraId="44F9C3F3" w14:textId="4030E84E"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Modal</w:t>
            </w:r>
          </w:p>
        </w:tc>
        <w:tc>
          <w:tcPr>
            <w:tcW w:w="3961" w:type="dxa"/>
          </w:tcPr>
          <w:p w14:paraId="3CDF08C2" w14:textId="3EC47715"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Hộp thoại hiển thị nổi</w:t>
            </w:r>
          </w:p>
        </w:tc>
      </w:tr>
      <w:tr w:rsidR="004466FF" w:rsidRPr="004466FF" w14:paraId="013466CA" w14:textId="77777777" w:rsidTr="00BC5872">
        <w:trPr>
          <w:jc w:val="center"/>
        </w:trPr>
        <w:tc>
          <w:tcPr>
            <w:tcW w:w="3864" w:type="dxa"/>
          </w:tcPr>
          <w:p w14:paraId="2004A638" w14:textId="145CE9F9"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Alert</w:t>
            </w:r>
          </w:p>
        </w:tc>
        <w:tc>
          <w:tcPr>
            <w:tcW w:w="3961" w:type="dxa"/>
          </w:tcPr>
          <w:p w14:paraId="6D697181" w14:textId="75D516DC"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Thông báo trạng thái</w:t>
            </w:r>
          </w:p>
        </w:tc>
      </w:tr>
      <w:tr w:rsidR="004466FF" w:rsidRPr="004466FF" w14:paraId="00092DFA" w14:textId="77777777" w:rsidTr="00BC5872">
        <w:trPr>
          <w:jc w:val="center"/>
        </w:trPr>
        <w:tc>
          <w:tcPr>
            <w:tcW w:w="3864" w:type="dxa"/>
          </w:tcPr>
          <w:p w14:paraId="5D4FFEAA" w14:textId="3FCF7DDF" w:rsidR="004466FF" w:rsidRPr="004466FF" w:rsidRDefault="004466FF" w:rsidP="004145E8">
            <w:pPr>
              <w:pStyle w:val="zlae0wtextbase"/>
              <w:spacing w:before="0" w:beforeAutospacing="0" w:after="0" w:afterAutospacing="0" w:line="360" w:lineRule="auto"/>
              <w:jc w:val="center"/>
              <w:rPr>
                <w:sz w:val="26"/>
                <w:szCs w:val="26"/>
              </w:rPr>
            </w:pPr>
            <w:r w:rsidRPr="004466FF">
              <w:rPr>
                <w:sz w:val="26"/>
                <w:szCs w:val="26"/>
              </w:rPr>
              <w:t>Pagination</w:t>
            </w:r>
          </w:p>
        </w:tc>
        <w:tc>
          <w:tcPr>
            <w:tcW w:w="3961" w:type="dxa"/>
          </w:tcPr>
          <w:p w14:paraId="60E9AFC6" w14:textId="15FDF478" w:rsidR="004466FF" w:rsidRPr="004466FF" w:rsidRDefault="004466FF" w:rsidP="004145E8">
            <w:pPr>
              <w:pStyle w:val="zlae0wtextbase"/>
              <w:keepNext/>
              <w:spacing w:before="0" w:beforeAutospacing="0" w:after="0" w:afterAutospacing="0" w:line="360" w:lineRule="auto"/>
              <w:jc w:val="center"/>
              <w:rPr>
                <w:sz w:val="26"/>
                <w:szCs w:val="26"/>
              </w:rPr>
            </w:pPr>
            <w:r w:rsidRPr="004466FF">
              <w:rPr>
                <w:sz w:val="26"/>
                <w:szCs w:val="26"/>
              </w:rPr>
              <w:t>Phân trang dữ liệu</w:t>
            </w:r>
          </w:p>
        </w:tc>
      </w:tr>
    </w:tbl>
    <w:p w14:paraId="317B6F88" w14:textId="0638BC1A" w:rsidR="00F30F20" w:rsidRPr="00F30F20" w:rsidRDefault="00F30F20" w:rsidP="00F30F20">
      <w:pPr>
        <w:pStyle w:val="zlae0wtextbase"/>
        <w:spacing w:before="0" w:beforeAutospacing="0" w:after="0" w:afterAutospacing="0" w:line="360" w:lineRule="auto"/>
        <w:ind w:firstLine="720"/>
        <w:jc w:val="both"/>
        <w:rPr>
          <w:sz w:val="26"/>
          <w:szCs w:val="26"/>
        </w:rPr>
      </w:pPr>
      <w:r w:rsidRPr="00F30F20">
        <w:rPr>
          <w:sz w:val="26"/>
          <w:szCs w:val="26"/>
        </w:rPr>
        <w:t>Nhờ các thành phần giao diện được thiết kế sẵn, Bootstrap giúp giảm đáng kể thời gian phát triển giao diện và đảm bảo tính nhất quán giữa các trang trong hệ thống.</w:t>
      </w:r>
      <w:r>
        <w:rPr>
          <w:sz w:val="26"/>
          <w:szCs w:val="26"/>
        </w:rPr>
        <w:t xml:space="preserve"> </w:t>
      </w:r>
      <w:r w:rsidRPr="00F30F20">
        <w:rPr>
          <w:sz w:val="26"/>
          <w:szCs w:val="26"/>
        </w:rPr>
        <w:t>Người phát triển có thể dễ dàng kết hợp các thành phần này với CSS và JavaScript để tạo ra các giao diện có tính tương tác cao và phù hợp với yêu cầu của từng dự án.</w:t>
      </w:r>
    </w:p>
    <w:p w14:paraId="67728ADF" w14:textId="7BD7F3B2" w:rsidR="00F30F20" w:rsidRPr="00F30F20" w:rsidRDefault="00F30F20" w:rsidP="00F30F20">
      <w:pPr>
        <w:pStyle w:val="zlae0wtextbase"/>
        <w:spacing w:before="0" w:beforeAutospacing="0" w:after="0" w:afterAutospacing="0" w:line="360" w:lineRule="auto"/>
        <w:jc w:val="both"/>
        <w:rPr>
          <w:sz w:val="26"/>
          <w:szCs w:val="26"/>
        </w:rPr>
      </w:pPr>
      <w:r w:rsidRPr="00F30F20">
        <w:rPr>
          <w:sz w:val="26"/>
          <w:szCs w:val="26"/>
        </w:rPr>
        <w:lastRenderedPageBreak/>
        <w:t xml:space="preserve">Đối với đề tài </w:t>
      </w:r>
      <w:r w:rsidRPr="00F30F20">
        <w:rPr>
          <w:rStyle w:val="zlae0wtextbase1"/>
          <w:sz w:val="26"/>
          <w:szCs w:val="26"/>
        </w:rPr>
        <w:t xml:space="preserve">“Thiết kế và xây dựng Website </w:t>
      </w:r>
      <w:r w:rsidR="00DF6C66">
        <w:rPr>
          <w:rStyle w:val="zlae0wtextbase1"/>
          <w:sz w:val="26"/>
          <w:szCs w:val="26"/>
        </w:rPr>
        <w:t>thời</w:t>
      </w:r>
      <w:r w:rsidR="00DF6C66">
        <w:rPr>
          <w:rStyle w:val="zlae0wtextbase1"/>
          <w:sz w:val="26"/>
          <w:szCs w:val="26"/>
          <w:lang w:val="vi-VN"/>
        </w:rPr>
        <w:t xml:space="preserve"> trang </w:t>
      </w:r>
      <w:r w:rsidRPr="00F30F20">
        <w:rPr>
          <w:rStyle w:val="zlae0wtextbase1"/>
          <w:sz w:val="26"/>
          <w:szCs w:val="26"/>
        </w:rPr>
        <w:t>trực tuyến CASEDLE STORE”</w:t>
      </w:r>
      <w:r w:rsidRPr="00F30F20">
        <w:rPr>
          <w:sz w:val="26"/>
          <w:szCs w:val="26"/>
        </w:rPr>
        <w:t>, các thành phần của Bootstrap được ứng dụng trực tiếp trong quá trình xây dựng website. Navbar được sử dụng để tạo thanh điều hướng chính; Card dùng để hiển thị sản phẩm; Carousel được áp dụng cho khu vực banner quảng bá; Form được sử dụng trong trang liên hệ; còn Button hỗ trợ các thao tác như xem chi tiết sản phẩm và chuyển trang. Việc sử dụng các thành phần có sẵn của Bootstrap giúp website có giao diện đồng bộ, chuyên nghiệp và tương thích tốt trên nhiều thiết bị khác nhau.</w:t>
      </w:r>
    </w:p>
    <w:p w14:paraId="153D58BB" w14:textId="20E6E16B" w:rsidR="004466FF" w:rsidRPr="00F30F20" w:rsidRDefault="00F30F20" w:rsidP="00222503">
      <w:pPr>
        <w:pStyle w:val="zlae0wtextbase"/>
        <w:spacing w:before="0" w:beforeAutospacing="0" w:after="0" w:afterAutospacing="0" w:line="360" w:lineRule="auto"/>
        <w:ind w:firstLine="720"/>
        <w:jc w:val="both"/>
        <w:rPr>
          <w:sz w:val="26"/>
          <w:szCs w:val="26"/>
        </w:rPr>
      </w:pPr>
      <w:r w:rsidRPr="00F30F20">
        <w:rPr>
          <w:sz w:val="26"/>
          <w:szCs w:val="26"/>
        </w:rPr>
        <w:t>Từ những phân tích trên có thể thấy Bootstrap không chỉ cung cấp các thành phần giao diện tiện lợi mà còn hỗ trợ xây dựng các website đáp ứng (Responsive Website) với bố cục linh hoạt và khả năng mở rộng cao. Đây là một trong những lý do Bootstrap được lựa chọn làm framework giao diện cho website CASEDLE STORE.</w:t>
      </w:r>
    </w:p>
    <w:p w14:paraId="28F413BA" w14:textId="77777777" w:rsidR="002704BD" w:rsidRPr="001558C1" w:rsidRDefault="002704BD" w:rsidP="001558C1">
      <w:pPr>
        <w:pStyle w:val="Heading2"/>
        <w:spacing w:before="0" w:after="0"/>
        <w:jc w:val="both"/>
        <w:rPr>
          <w:sz w:val="26"/>
        </w:rPr>
      </w:pPr>
      <w:bookmarkStart w:id="34" w:name="_Toc234748417"/>
      <w:r w:rsidRPr="001558C1">
        <w:rPr>
          <w:sz w:val="26"/>
        </w:rPr>
        <w:t>JavaScript</w:t>
      </w:r>
      <w:bookmarkEnd w:id="34"/>
    </w:p>
    <w:p w14:paraId="36A58489" w14:textId="77777777" w:rsidR="002704BD" w:rsidRPr="00955CEA" w:rsidRDefault="002704BD" w:rsidP="001558C1">
      <w:pPr>
        <w:pStyle w:val="Heading3"/>
        <w:spacing w:before="0" w:after="0"/>
        <w:jc w:val="both"/>
        <w:rPr>
          <w:rStyle w:val="Strong"/>
          <w:b/>
          <w:bCs w:val="0"/>
          <w:szCs w:val="26"/>
        </w:rPr>
      </w:pPr>
      <w:bookmarkStart w:id="35" w:name="_Toc234748418"/>
      <w:r w:rsidRPr="00955CEA">
        <w:rPr>
          <w:rStyle w:val="Strong"/>
          <w:b/>
          <w:bCs w:val="0"/>
          <w:szCs w:val="26"/>
        </w:rPr>
        <w:t>Khái niệm và vai trò</w:t>
      </w:r>
      <w:bookmarkEnd w:id="35"/>
    </w:p>
    <w:p w14:paraId="06DA5DEE" w14:textId="78AF6D03" w:rsidR="00DB0A66" w:rsidRPr="00955CEA" w:rsidRDefault="00595842" w:rsidP="00DB0A66">
      <w:pPr>
        <w:pStyle w:val="NormalWeb"/>
        <w:spacing w:before="0" w:beforeAutospacing="0" w:after="0" w:afterAutospacing="0" w:line="360" w:lineRule="auto"/>
        <w:ind w:firstLine="720"/>
        <w:jc w:val="both"/>
        <w:rPr>
          <w:sz w:val="26"/>
          <w:szCs w:val="26"/>
        </w:rPr>
      </w:pPr>
      <w:r w:rsidRPr="00955CEA">
        <w:rPr>
          <w:rFonts w:eastAsiaTheme="minorHAnsi" w:cstheme="minorBidi"/>
          <w:sz w:val="26"/>
          <w:szCs w:val="26"/>
        </w:rPr>
        <w:t xml:space="preserve">JavaScript là một trong ba ngôn ngữ chính của lập trình web và được sử dụng rộng rãi trong quá trình phát triển các website hiện đại. Ban đầu, ngôn ngữ này được phát triển với tên gọi Mocha vào năm 1995, sau đó đổi thành LiveScript và cuối cùng là JavaScript. Nhờ khả năng tương tác mạnh mẽ với trình duyệt, JavaScript nhanh chóng trở thành công nghệ phổ biến trong phát triển web </w:t>
      </w:r>
      <w:r w:rsidR="00ED2D2A" w:rsidRPr="00955CEA">
        <w:rPr>
          <w:sz w:val="26"/>
          <w:szCs w:val="26"/>
        </w:rPr>
        <w:fldChar w:fldCharType="begin"/>
      </w:r>
      <w:r w:rsidR="00ED2D2A" w:rsidRPr="00955CEA">
        <w:rPr>
          <w:sz w:val="26"/>
          <w:szCs w:val="26"/>
        </w:rPr>
        <w:instrText xml:space="preserve"> ADDIN ZOTERO_ITEM CSL_CITATION {"citationID":"Rb1MWol6","properties":{"unsorted":false,"formattedCitation":"[1]","plainCitation":"[1]","noteIndex":0},"citationItems":[{"id":18,"uris":["http://zotero.org/users/20975884/items/WD6ABFUS"],"itemData":{"id":18,"type":"book","ISBN":"978-0-13-977422-5","language":"eng","number-of-pages":"521","publisher":"Prentice Hall PTR","publisher-place":"Upper Saddle River, NJ","source":"K10plus ISBN","title":"Javascript and HTML 4.0 user's resource","author":[{"family":"Murray","given":"William H."},{"family":"Pappas","given":"Chris H."}],"issued":{"date-parts":[["1999"]]}}}],"schema":"https://github.com/citation-style-language/schema/raw/master/csl-citation.json"} </w:instrText>
      </w:r>
      <w:r w:rsidR="00ED2D2A" w:rsidRPr="00955CEA">
        <w:rPr>
          <w:sz w:val="26"/>
          <w:szCs w:val="26"/>
        </w:rPr>
        <w:fldChar w:fldCharType="separate"/>
      </w:r>
      <w:r w:rsidR="00ED2D2A" w:rsidRPr="00955CEA">
        <w:rPr>
          <w:sz w:val="26"/>
          <w:szCs w:val="26"/>
        </w:rPr>
        <w:t>[1]</w:t>
      </w:r>
      <w:r w:rsidR="00ED2D2A" w:rsidRPr="00955CEA">
        <w:rPr>
          <w:sz w:val="26"/>
          <w:szCs w:val="26"/>
        </w:rPr>
        <w:fldChar w:fldCharType="end"/>
      </w:r>
      <w:r w:rsidR="00DB0A66" w:rsidRPr="00955CEA">
        <w:rPr>
          <w:sz w:val="26"/>
          <w:szCs w:val="26"/>
        </w:rPr>
        <w:t>.</w:t>
      </w:r>
    </w:p>
    <w:p w14:paraId="025224FE" w14:textId="051785AA" w:rsidR="002704BD" w:rsidRPr="00955CEA" w:rsidRDefault="00CC6C66" w:rsidP="001558C1">
      <w:pPr>
        <w:pStyle w:val="NormalWeb"/>
        <w:spacing w:before="0" w:beforeAutospacing="0" w:after="0" w:afterAutospacing="0" w:line="360" w:lineRule="auto"/>
        <w:ind w:firstLine="720"/>
        <w:jc w:val="both"/>
        <w:rPr>
          <w:sz w:val="26"/>
          <w:szCs w:val="26"/>
        </w:rPr>
      </w:pPr>
      <w:r w:rsidRPr="00955CEA">
        <w:rPr>
          <w:sz w:val="26"/>
          <w:szCs w:val="26"/>
        </w:rPr>
        <w:t xml:space="preserve">JavaScript là ngôn ngữ lập trình được sử dụng nhằm tạo ra các chức năng tương tác và xử lý sự kiện trên trang web. Khác với HTML dùng để xây dựng cấu trúc và CSS dùng để định dạng giao diện, JavaScript chịu trách nhiệm xử lý các thao tác của người dùng như nhấp chuột, nhập dữ liệu, tìm kiếm, chuyển đổi hình ảnh, hiển thị thông báo và cập nhật nội dung mà không cần tải lại toàn bộ trang web </w:t>
      </w:r>
      <w:r w:rsidR="001558C1" w:rsidRPr="00955CEA">
        <w:rPr>
          <w:sz w:val="26"/>
          <w:szCs w:val="26"/>
        </w:rPr>
        <w:fldChar w:fldCharType="begin"/>
      </w:r>
      <w:r w:rsidR="001558C1" w:rsidRPr="00955CEA">
        <w:rPr>
          <w:sz w:val="26"/>
          <w:szCs w:val="26"/>
        </w:rPr>
        <w:instrText xml:space="preserve"> ADDIN ZOTERO_ITEM CSL_CITATION {"citationID":"2XaAj4TO","properties":{"unsorted":false,"formattedCitation":"[10]","plainCitation":"[10]","noteIndex":0},"citationItems":[{"id":40,"uris":["http://zotero.org/users/20975884/items/EIKDUEBM"],"itemData":{"id":40,"type":"book","call-number":"QA76.73.J39","edition":"Fourth edition","ISBN":"978-0-07-180938-2","number-of-pages":"1","publisher":"McGraw Hill Education","publisher-place":"New York","source":"Library of Congress ISBN","title":"JavaScript: a beginner's guide","title-short":"JavaScript","author":[{"family":"Pollock","given":"John"}],"issued":{"date-parts":[["2013"]]}}}],"schema":"https://github.com/citation-style-language/schema/raw/master/csl-citation.json"} </w:instrText>
      </w:r>
      <w:r w:rsidR="001558C1" w:rsidRPr="00955CEA">
        <w:rPr>
          <w:sz w:val="26"/>
          <w:szCs w:val="26"/>
        </w:rPr>
        <w:fldChar w:fldCharType="separate"/>
      </w:r>
      <w:r w:rsidR="001558C1" w:rsidRPr="00955CEA">
        <w:rPr>
          <w:sz w:val="26"/>
          <w:szCs w:val="26"/>
        </w:rPr>
        <w:t>[10]</w:t>
      </w:r>
      <w:r w:rsidR="001558C1" w:rsidRPr="00955CEA">
        <w:rPr>
          <w:sz w:val="26"/>
          <w:szCs w:val="26"/>
        </w:rPr>
        <w:fldChar w:fldCharType="end"/>
      </w:r>
      <w:r w:rsidR="001558C1" w:rsidRPr="00955CEA">
        <w:rPr>
          <w:sz w:val="26"/>
          <w:szCs w:val="26"/>
        </w:rPr>
        <w:t>.</w:t>
      </w:r>
    </w:p>
    <w:p w14:paraId="2461DA39" w14:textId="10A0476F" w:rsidR="002704BD" w:rsidRPr="00955CEA" w:rsidRDefault="00955CEA" w:rsidP="009D51CD">
      <w:pPr>
        <w:pStyle w:val="NormalWeb"/>
        <w:spacing w:before="0" w:beforeAutospacing="0" w:after="0" w:afterAutospacing="0" w:line="360" w:lineRule="auto"/>
        <w:ind w:firstLine="720"/>
        <w:jc w:val="both"/>
        <w:rPr>
          <w:sz w:val="26"/>
          <w:szCs w:val="26"/>
        </w:rPr>
      </w:pPr>
      <w:r w:rsidRPr="00955CEA">
        <w:rPr>
          <w:rFonts w:eastAsiaTheme="minorHAnsi" w:cstheme="minorBidi"/>
          <w:sz w:val="26"/>
          <w:szCs w:val="26"/>
        </w:rPr>
        <w:t xml:space="preserve">Trong phát triển web hiện đại, JavaScript thường được kết hợp với HTML và CSS để xây dựng các website có tính tương tác cao. Ngoài ra, JavaScript còn hỗ trợ kiểm tra dữ liệu đầu vào (Form Validation), thao tác với các phần tử HTML thông qua DOM (Document Object Model), xử lý hiệu ứng động và trao đổi dữ liệu với máy chủ thông qua Ajax hoặc Fetch API, góp phần nâng cao trải nghiệm người dùng và hiệu suất của website </w:t>
      </w:r>
      <w:r w:rsidR="001558C1" w:rsidRPr="00955CEA">
        <w:rPr>
          <w:sz w:val="26"/>
          <w:szCs w:val="26"/>
        </w:rPr>
        <w:fldChar w:fldCharType="begin"/>
      </w:r>
      <w:r w:rsidR="001558C1" w:rsidRPr="00955CEA">
        <w:rPr>
          <w:sz w:val="26"/>
          <w:szCs w:val="26"/>
        </w:rPr>
        <w:instrText xml:space="preserve"> ADDIN ZOTERO_ITEM CSL_CITATION {"citationID":"OQHXYBoT","properties":{"unsorted":false,"formattedCitation":"[11]","plainCitation":"[11]","noteIndex":0},"citationItems":[{"id":30,"uris":["http://zotero.org/users/20975884/items/KPV79VW6"],"itemData":{"id":30,"type":"book","abstract":"This book covers: 1. Basic programming concepts - assuming no prior knowledge of programming beyond an ability to create a web page using HTML &amp; CSS ; 2. Core elements of the JavaScript language - so you can learn how to write your own scripts from scratch ; 3. jQuery - which will allow you to simplify the process of writing scripts (this is introduced half-way through the book once you have a solid understanding of JavaScript) ; 4. How to recreate techniques you will have seen on other web sites such as sliders, content filters, form validation, updating content using Ajax, and more. Each chapter: Breaks subjects down into bite-sized chunks with a new topic on each page ; Contains clear descriptions of syntax, each one demonstrated with inspiring code samples ; Uses diagrams and photography to explain complex concepts in a visual way. This book enables you to use &amp; customize thousands of scripts, JavaScript APIs, and jQuery plugins that are freely available on the web as well as create your own scripts from scratch","call-number":"QA76.73.J39 D83 2014","ISBN":"978-1-118-53164-8","language":"eng","number-of-pages":"622","publisher":"Wiley","publisher-place":"Indianapolis, IN","source":"Library of Congress ISBN","title":"JavaScript &amp; jQuery: interactive front-end web development","title-short":"JavaScript &amp; jQuery","author":[{"family":"Duckett","given":"Jon"},{"family":"Ruppert","given":"Gilles"},{"family":"Moore","given":"Jack"}],"issued":{"date-parts":[["2014"]]}}}],"schema":"https://github.com/citation-style-language/schema/raw/master/csl-citation.json"} </w:instrText>
      </w:r>
      <w:r w:rsidR="001558C1" w:rsidRPr="00955CEA">
        <w:rPr>
          <w:sz w:val="26"/>
          <w:szCs w:val="26"/>
        </w:rPr>
        <w:fldChar w:fldCharType="separate"/>
      </w:r>
      <w:r w:rsidR="001558C1" w:rsidRPr="00955CEA">
        <w:rPr>
          <w:sz w:val="26"/>
          <w:szCs w:val="26"/>
        </w:rPr>
        <w:t>[11]</w:t>
      </w:r>
      <w:r w:rsidR="001558C1" w:rsidRPr="00955CEA">
        <w:rPr>
          <w:sz w:val="26"/>
          <w:szCs w:val="26"/>
        </w:rPr>
        <w:fldChar w:fldCharType="end"/>
      </w:r>
      <w:r w:rsidR="002704BD" w:rsidRPr="00955CEA">
        <w:rPr>
          <w:sz w:val="26"/>
          <w:szCs w:val="26"/>
        </w:rPr>
        <w:t>.</w:t>
      </w:r>
    </w:p>
    <w:p w14:paraId="118AC50A" w14:textId="646BEE19" w:rsidR="009D51CD" w:rsidRPr="00955CEA" w:rsidRDefault="00955CEA" w:rsidP="00A40507">
      <w:pPr>
        <w:pStyle w:val="zlae0wtextbase"/>
        <w:spacing w:before="0" w:beforeAutospacing="0" w:after="0" w:afterAutospacing="0" w:line="360" w:lineRule="auto"/>
        <w:ind w:firstLine="720"/>
        <w:jc w:val="both"/>
        <w:rPr>
          <w:sz w:val="26"/>
          <w:szCs w:val="26"/>
        </w:rPr>
      </w:pPr>
      <w:r w:rsidRPr="00955CEA">
        <w:rPr>
          <w:sz w:val="26"/>
          <w:szCs w:val="26"/>
        </w:rPr>
        <w:t>Về cơ chế hoạt động, JavaScript chủ yếu được thực thi ở phía trình duyệt (</w:t>
      </w:r>
      <w:r w:rsidRPr="00955CEA">
        <w:rPr>
          <w:rStyle w:val="zlae0wtextbase1"/>
          <w:sz w:val="26"/>
          <w:szCs w:val="26"/>
        </w:rPr>
        <w:t>Client-side</w:t>
      </w:r>
      <w:r w:rsidRPr="00955CEA">
        <w:rPr>
          <w:sz w:val="26"/>
          <w:szCs w:val="26"/>
        </w:rPr>
        <w:t xml:space="preserve">), cho phép xử lý các thao tác của người dùng ngay trên trang web mà </w:t>
      </w:r>
      <w:r w:rsidRPr="00955CEA">
        <w:rPr>
          <w:sz w:val="26"/>
          <w:szCs w:val="26"/>
        </w:rPr>
        <w:lastRenderedPageBreak/>
        <w:t xml:space="preserve">không cần gửi yêu cầu liên tục đến máy chủ. Điều này giúp giảm thời gian phản hồi và tăng tốc độ tương tác. Ngoài ra, với sự xuất hiện của </w:t>
      </w:r>
      <w:r w:rsidRPr="00955CEA">
        <w:rPr>
          <w:rStyle w:val="zlae0wtextbase1"/>
          <w:sz w:val="26"/>
          <w:szCs w:val="26"/>
        </w:rPr>
        <w:t>Node.js</w:t>
      </w:r>
      <w:r w:rsidRPr="00955CEA">
        <w:rPr>
          <w:sz w:val="26"/>
          <w:szCs w:val="26"/>
        </w:rPr>
        <w:t>, JavaScript còn có thể được sử dụng ở phía máy chủ (</w:t>
      </w:r>
      <w:r w:rsidRPr="00955CEA">
        <w:rPr>
          <w:rStyle w:val="zlae0wtextbase1"/>
          <w:sz w:val="26"/>
          <w:szCs w:val="26"/>
        </w:rPr>
        <w:t>Server-side</w:t>
      </w:r>
      <w:r w:rsidRPr="00955CEA">
        <w:rPr>
          <w:sz w:val="26"/>
          <w:szCs w:val="26"/>
        </w:rPr>
        <w:t xml:space="preserve">), mở rộng khả năng phát triển các ứng dụng web hoàn chỉnh bằng cùng một ngôn ngữ lập trình </w:t>
      </w:r>
      <w:r w:rsidR="009D51CD" w:rsidRPr="00955CEA">
        <w:rPr>
          <w:sz w:val="26"/>
          <w:szCs w:val="26"/>
        </w:rPr>
        <w:fldChar w:fldCharType="begin"/>
      </w:r>
      <w:r w:rsidR="009D51CD" w:rsidRPr="00955CEA">
        <w:rPr>
          <w:sz w:val="26"/>
          <w:szCs w:val="26"/>
        </w:rPr>
        <w:instrText xml:space="preserve"> ADDIN ZOTERO_ITEM CSL_CITATION {"citationID":"2XaAj4TO","properties":{"unsorted":false,"formattedCitation":"[10]","plainCitation":"[10]","noteIndex":0},"citationItems":[{"id":40,"uris":["http://zotero.org/users/20975884/items/EIKDUEBM"],"itemData":{"id":40,"type":"book","call-number":"QA76.73.J39","edition":"Fourth edition","ISBN":"978-0-07-180938-2","number-of-pages":"1","publisher":"McGraw Hill Education","publisher-place":"New York","source":"Library of Congress ISBN","title":"JavaScript: a beginner's guide","title-short":"JavaScript","author":[{"family":"Pollock","given":"John"}],"issued":{"date-parts":[["2013"]]}}}],"schema":"https://github.com/citation-style-language/schema/raw/master/csl-citation.json"} </w:instrText>
      </w:r>
      <w:r w:rsidR="009D51CD" w:rsidRPr="00955CEA">
        <w:rPr>
          <w:sz w:val="26"/>
          <w:szCs w:val="26"/>
        </w:rPr>
        <w:fldChar w:fldCharType="separate"/>
      </w:r>
      <w:r w:rsidR="009D51CD" w:rsidRPr="00955CEA">
        <w:rPr>
          <w:sz w:val="26"/>
          <w:szCs w:val="26"/>
        </w:rPr>
        <w:t>[10]</w:t>
      </w:r>
      <w:r w:rsidR="009D51CD" w:rsidRPr="00955CEA">
        <w:rPr>
          <w:sz w:val="26"/>
          <w:szCs w:val="26"/>
        </w:rPr>
        <w:fldChar w:fldCharType="end"/>
      </w:r>
      <w:r w:rsidR="009D51CD" w:rsidRPr="00955CEA">
        <w:rPr>
          <w:sz w:val="26"/>
          <w:szCs w:val="26"/>
        </w:rPr>
        <w:t>.</w:t>
      </w:r>
    </w:p>
    <w:p w14:paraId="13B5C769" w14:textId="58E7518D" w:rsidR="009D51CD" w:rsidRPr="00955CEA" w:rsidRDefault="00955CEA" w:rsidP="009D51CD">
      <w:pPr>
        <w:pStyle w:val="zlae0wtextbase"/>
        <w:spacing w:before="0" w:beforeAutospacing="0" w:after="0" w:afterAutospacing="0" w:line="360" w:lineRule="auto"/>
        <w:ind w:firstLine="720"/>
        <w:jc w:val="both"/>
        <w:rPr>
          <w:sz w:val="26"/>
          <w:szCs w:val="26"/>
        </w:rPr>
      </w:pPr>
      <w:r w:rsidRPr="00955CEA">
        <w:rPr>
          <w:rFonts w:eastAsiaTheme="minorHAnsi" w:cstheme="minorBidi"/>
          <w:sz w:val="26"/>
          <w:szCs w:val="26"/>
        </w:rPr>
        <w:t xml:space="preserve">JavaScript có khả năng thao tác trực tiếp với DOM, cho phép thay đổi nội dung, thuộc tính, kiểu hiển thị và cấu trúc của các phần tử HTML sau khi trang đã được tải. Bên cạnh đó, ngôn ngữ này còn hỗ trợ cơ chế Event để xử lý các sự kiện như click, submit, change và keydown, giúp website phản hồi linh hoạt theo hành động của người dùng </w:t>
      </w:r>
      <w:r w:rsidR="009D51CD" w:rsidRPr="00955CEA">
        <w:rPr>
          <w:sz w:val="26"/>
          <w:szCs w:val="26"/>
        </w:rPr>
        <w:fldChar w:fldCharType="begin"/>
      </w:r>
      <w:r w:rsidR="009D51CD" w:rsidRPr="00955CEA">
        <w:rPr>
          <w:sz w:val="26"/>
          <w:szCs w:val="26"/>
        </w:rPr>
        <w:instrText xml:space="preserve"> ADDIN ZOTERO_ITEM CSL_CITATION {"citationID":"2XaAj4TO","properties":{"unsorted":false,"formattedCitation":"[10]","plainCitation":"[10]","noteIndex":0},"citationItems":[{"id":40,"uris":["http://zotero.org/users/20975884/items/EIKDUEBM"],"itemData":{"id":40,"type":"book","call-number":"QA76.73.J39","edition":"Fourth edition","ISBN":"978-0-07-180938-2","number-of-pages":"1","publisher":"McGraw Hill Education","publisher-place":"New York","source":"Library of Congress ISBN","title":"JavaScript: a beginner's guide","title-short":"JavaScript","author":[{"family":"Pollock","given":"John"}],"issued":{"date-parts":[["2013"]]}}}],"schema":"https://github.com/citation-style-language/schema/raw/master/csl-citation.json"} </w:instrText>
      </w:r>
      <w:r w:rsidR="009D51CD" w:rsidRPr="00955CEA">
        <w:rPr>
          <w:sz w:val="26"/>
          <w:szCs w:val="26"/>
        </w:rPr>
        <w:fldChar w:fldCharType="separate"/>
      </w:r>
      <w:r w:rsidR="009D51CD" w:rsidRPr="00955CEA">
        <w:rPr>
          <w:sz w:val="26"/>
          <w:szCs w:val="26"/>
        </w:rPr>
        <w:t>[10]</w:t>
      </w:r>
      <w:r w:rsidR="009D51CD" w:rsidRPr="00955CEA">
        <w:rPr>
          <w:sz w:val="26"/>
          <w:szCs w:val="26"/>
        </w:rPr>
        <w:fldChar w:fldCharType="end"/>
      </w:r>
      <w:r w:rsidR="009D51CD" w:rsidRPr="00955CEA">
        <w:rPr>
          <w:sz w:val="26"/>
          <w:szCs w:val="26"/>
        </w:rPr>
        <w:t>.</w:t>
      </w:r>
    </w:p>
    <w:p w14:paraId="3FAFB227" w14:textId="1C701721" w:rsidR="009D51CD" w:rsidRPr="00BE6B7C" w:rsidRDefault="009D51CD" w:rsidP="00BE6B7C">
      <w:pPr>
        <w:pStyle w:val="zlae0wtextbase"/>
        <w:spacing w:before="0" w:beforeAutospacing="0" w:after="0" w:afterAutospacing="0" w:line="360" w:lineRule="auto"/>
        <w:ind w:firstLine="720"/>
        <w:jc w:val="both"/>
        <w:rPr>
          <w:sz w:val="26"/>
          <w:szCs w:val="26"/>
        </w:rPr>
      </w:pPr>
      <w:r w:rsidRPr="00955CEA">
        <w:rPr>
          <w:sz w:val="26"/>
          <w:szCs w:val="26"/>
        </w:rPr>
        <w:t xml:space="preserve">Một ưu điểm nổi bật khác của JavaScript là khả năng cập nhật nội dung động mà không cần tải lại toàn bộ trang thông qua các kỹ thuật như </w:t>
      </w:r>
      <w:r w:rsidRPr="00955CEA">
        <w:rPr>
          <w:rStyle w:val="zlae0wtextbase1"/>
          <w:sz w:val="26"/>
          <w:szCs w:val="26"/>
        </w:rPr>
        <w:t>Ajax</w:t>
      </w:r>
      <w:r w:rsidRPr="00955CEA">
        <w:rPr>
          <w:sz w:val="26"/>
          <w:szCs w:val="26"/>
        </w:rPr>
        <w:t xml:space="preserve"> và </w:t>
      </w:r>
      <w:r w:rsidRPr="00955CEA">
        <w:rPr>
          <w:rStyle w:val="zlae0wtextbase1"/>
          <w:sz w:val="26"/>
          <w:szCs w:val="26"/>
        </w:rPr>
        <w:t>Fetch API</w:t>
      </w:r>
      <w:r w:rsidRPr="00955CEA">
        <w:rPr>
          <w:sz w:val="26"/>
          <w:szCs w:val="26"/>
        </w:rPr>
        <w:t xml:space="preserve">. Nhờ đó, dữ liệu có thể được lấy từ máy chủ và hiển thị tức thời trên giao diện, góp </w:t>
      </w:r>
      <w:r w:rsidRPr="00BE6B7C">
        <w:rPr>
          <w:sz w:val="26"/>
          <w:szCs w:val="26"/>
        </w:rPr>
        <w:t>phần cải thiện hiệu suất và giảm lượng dữ liệu truyền tải không cần thiết.</w:t>
      </w:r>
    </w:p>
    <w:p w14:paraId="13341BE4" w14:textId="2365F5D7" w:rsidR="00BE6B7C" w:rsidRPr="00BE6B7C" w:rsidRDefault="00BE6B7C" w:rsidP="00BE6B7C">
      <w:pPr>
        <w:pStyle w:val="zlae0wtextbase"/>
        <w:spacing w:before="0" w:beforeAutospacing="0" w:after="0" w:afterAutospacing="0" w:line="360" w:lineRule="auto"/>
        <w:ind w:firstLine="720"/>
        <w:jc w:val="both"/>
        <w:rPr>
          <w:sz w:val="26"/>
          <w:szCs w:val="26"/>
        </w:rPr>
      </w:pPr>
      <w:r w:rsidRPr="00BE6B7C">
        <w:rPr>
          <w:sz w:val="26"/>
          <w:szCs w:val="26"/>
        </w:rPr>
        <w:t>Ngoài lĩnh vực phát triển website, JavaScript còn được sử dụng để xây dựng ứng dụng di động, ứng dụng máy tính để bàn và các hệ thống phía máy chủ thông qua nhiều framework và nền tảng khác nhau. Điều này cho thấy JavaScript không chỉ là ngôn ngữ dành riêng cho trình duyệt mà còn là một hệ sinh thái phát triển phần mềm đa nền tảng</w:t>
      </w:r>
    </w:p>
    <w:p w14:paraId="58FD8E28" w14:textId="6A69574D" w:rsidR="00E15BBF" w:rsidRPr="00955CEA" w:rsidRDefault="00E15BBF" w:rsidP="00BE6B7C">
      <w:pPr>
        <w:pStyle w:val="NormalWeb"/>
        <w:spacing w:before="0" w:beforeAutospacing="0" w:after="0" w:afterAutospacing="0" w:line="360" w:lineRule="auto"/>
        <w:ind w:firstLine="720"/>
        <w:jc w:val="both"/>
        <w:rPr>
          <w:sz w:val="26"/>
          <w:szCs w:val="26"/>
        </w:rPr>
      </w:pPr>
      <w:r w:rsidRPr="00BE6B7C">
        <w:rPr>
          <w:sz w:val="26"/>
          <w:szCs w:val="26"/>
        </w:rPr>
        <w:t>Khi so sánh với các đối thủ khác thì</w:t>
      </w:r>
      <w:r w:rsidRPr="00955CEA">
        <w:rPr>
          <w:sz w:val="26"/>
          <w:szCs w:val="26"/>
        </w:rPr>
        <w:t xml:space="preserve"> JavaScript có rất nhiều </w:t>
      </w:r>
      <w:r w:rsidRPr="00955CEA">
        <w:rPr>
          <w:rStyle w:val="Strong"/>
          <w:b w:val="0"/>
          <w:sz w:val="26"/>
          <w:szCs w:val="26"/>
        </w:rPr>
        <w:t>điểm mạnh</w:t>
      </w:r>
      <w:r w:rsidR="007F7FB1" w:rsidRPr="00955CEA">
        <w:rPr>
          <w:sz w:val="26"/>
          <w:szCs w:val="26"/>
        </w:rPr>
        <w:t> có thể được kể đến</w:t>
      </w:r>
      <w:r w:rsidRPr="00955CEA">
        <w:rPr>
          <w:sz w:val="26"/>
          <w:szCs w:val="26"/>
        </w:rPr>
        <w:t>.</w:t>
      </w:r>
      <w:r w:rsidR="00776A3F" w:rsidRPr="00955CEA">
        <w:rPr>
          <w:sz w:val="26"/>
          <w:szCs w:val="26"/>
          <w:lang w:val="vi-VN"/>
        </w:rPr>
        <w:t xml:space="preserve"> </w:t>
      </w:r>
      <w:r w:rsidR="007F7FB1" w:rsidRPr="00955CEA">
        <w:rPr>
          <w:sz w:val="26"/>
          <w:szCs w:val="26"/>
        </w:rPr>
        <w:t xml:space="preserve">Chẳng hạn như </w:t>
      </w:r>
      <w:r w:rsidR="007F7FB1" w:rsidRPr="00955CEA">
        <w:rPr>
          <w:rStyle w:val="Strong"/>
          <w:b w:val="0"/>
          <w:sz w:val="26"/>
          <w:szCs w:val="26"/>
        </w:rPr>
        <w:t>đ</w:t>
      </w:r>
      <w:r w:rsidRPr="00955CEA">
        <w:rPr>
          <w:rStyle w:val="Strong"/>
          <w:b w:val="0"/>
          <w:sz w:val="26"/>
          <w:szCs w:val="26"/>
        </w:rPr>
        <w:t>ối với lập trình viên</w:t>
      </w:r>
      <w:r w:rsidRPr="00955CEA">
        <w:rPr>
          <w:sz w:val="26"/>
          <w:szCs w:val="26"/>
        </w:rPr>
        <w:t>: Đây là ngôn ngữ dễ học, dễ để phát hiện và sửa lỗi hơn. Thông qua JavaScript thì lập trình viên cũng có thể kiểm tra dữ liệu đầu vào, nhằm giảm bớt công việc kiểm tra thủ công. JavaScript cũng khá linh hoạt, và nó có thể được sử dụng ở nhiều nền tảng, trình duyệt, và không cần những công cụ quá phức tạp bởi chúng có thể được biên dịch bởi HTML từ trình duyệt web.</w:t>
      </w:r>
      <w:r w:rsidR="007F7FB1" w:rsidRPr="00955CEA">
        <w:rPr>
          <w:sz w:val="26"/>
          <w:szCs w:val="26"/>
        </w:rPr>
        <w:t xml:space="preserve"> </w:t>
      </w:r>
      <w:r w:rsidR="000E6F41" w:rsidRPr="00955CEA">
        <w:rPr>
          <w:rStyle w:val="Strong"/>
          <w:b w:val="0"/>
          <w:sz w:val="26"/>
          <w:szCs w:val="26"/>
        </w:rPr>
        <w:t>Và đối</w:t>
      </w:r>
      <w:r w:rsidRPr="00955CEA">
        <w:rPr>
          <w:rStyle w:val="Strong"/>
          <w:b w:val="0"/>
          <w:sz w:val="26"/>
          <w:szCs w:val="26"/>
        </w:rPr>
        <w:t xml:space="preserve"> với khách truy cập</w:t>
      </w:r>
      <w:r w:rsidR="000E6F41" w:rsidRPr="00955CEA">
        <w:rPr>
          <w:sz w:val="26"/>
          <w:szCs w:val="26"/>
        </w:rPr>
        <w:t xml:space="preserve"> giúp ta</w:t>
      </w:r>
      <w:r w:rsidRPr="00955CEA">
        <w:rPr>
          <w:sz w:val="26"/>
          <w:szCs w:val="26"/>
        </w:rPr>
        <w:t xml:space="preserve"> có thể truy cập và tương tác với website hiệu quả hơn. Nhờ đặc tính gọn nhẹ mà chúng sẽ cho phép thực hiện các tác vụ trên trang web nhanh hơn</w:t>
      </w:r>
      <w:r w:rsidR="00112830" w:rsidRPr="00955CEA">
        <w:rPr>
          <w:sz w:val="26"/>
          <w:szCs w:val="26"/>
        </w:rPr>
        <w:t xml:space="preserve"> </w:t>
      </w:r>
      <w:r w:rsidR="00112830" w:rsidRPr="00955CEA">
        <w:rPr>
          <w:sz w:val="26"/>
          <w:szCs w:val="26"/>
        </w:rPr>
        <w:fldChar w:fldCharType="begin"/>
      </w:r>
      <w:r w:rsidR="00112830" w:rsidRPr="00955CEA">
        <w:rPr>
          <w:sz w:val="26"/>
          <w:szCs w:val="26"/>
        </w:rPr>
        <w:instrText xml:space="preserve"> ADDIN ZOTERO_ITEM CSL_CITATION {"citationID":"4DEev2vo","properties":{"unsorted":false,"formattedCitation":"[12]","plainCitation":"[12]","noteIndex":0},"citationItems":[{"id":36,"uris":["http://zotero.org/users/20975884/items/57C6LD77"],"itemData":{"id":36,"type":"book","abstract":"A unique book-and-Video package offers a new level of learning JavaScript JavaScript has matured from making Web pages dynamic to making them interactive, providing users with a rich and memorable Web experience. This unique book-and-Video package prepares you for the new generation of Web browser changes that are occurring on the ever-evolving Web and shows you how JavaScript is an essential component of those changes. Veteran author Jeremy McPeak provides you with helpful lessons in the text, and the Video offers instructional demonstrations so you can see how JavaScript works in the real world. Begins with the fundamentals of programming with the JavaScript language Builds on basic concepts and applies them to creating Web applications and programming the browser with JavaScript Offers invaluable advice for avoiding common mistakes, debugging code, and handling errors Includes enhanced coverage of each lesson on the Video, which also offers detailed examples Explores JavaScript best practices With the book-and-Video package of JavaScript 24-Hour Trainer , you'll benefit from a total learning experience!!","collection-title":"Wrox guides","ISBN":"978-0-470-64783-7","language":"eng","number-of-pages":"1","publisher":"Wiley Pub","publisher-place":"Indianapolis, Ind","source":"K10plus ISBN","title":"JavaScript 24-hour trainer","author":[{"family":"McPeak","given":"Jeremy"}],"issued":{"date-parts":[["2011"]]}}}],"schema":"https://github.com/citation-style-language/schema/raw/master/csl-citation.json"} </w:instrText>
      </w:r>
      <w:r w:rsidR="00112830" w:rsidRPr="00955CEA">
        <w:rPr>
          <w:sz w:val="26"/>
          <w:szCs w:val="26"/>
        </w:rPr>
        <w:fldChar w:fldCharType="separate"/>
      </w:r>
      <w:r w:rsidR="00112830" w:rsidRPr="00955CEA">
        <w:rPr>
          <w:sz w:val="26"/>
          <w:szCs w:val="26"/>
        </w:rPr>
        <w:t>[12]</w:t>
      </w:r>
      <w:r w:rsidR="00112830" w:rsidRPr="00955CEA">
        <w:rPr>
          <w:sz w:val="26"/>
          <w:szCs w:val="26"/>
        </w:rPr>
        <w:fldChar w:fldCharType="end"/>
      </w:r>
      <w:r w:rsidRPr="00955CEA">
        <w:rPr>
          <w:sz w:val="26"/>
          <w:szCs w:val="26"/>
        </w:rPr>
        <w:t>.</w:t>
      </w:r>
    </w:p>
    <w:p w14:paraId="6647148A" w14:textId="25D2AB2C" w:rsidR="009D51CD" w:rsidRPr="00955CEA" w:rsidRDefault="009D51CD" w:rsidP="00595842">
      <w:pPr>
        <w:pStyle w:val="zlae0wtextbase"/>
        <w:spacing w:before="0" w:beforeAutospacing="0" w:after="0" w:afterAutospacing="0" w:line="360" w:lineRule="auto"/>
        <w:ind w:firstLine="720"/>
        <w:jc w:val="both"/>
        <w:rPr>
          <w:sz w:val="26"/>
          <w:szCs w:val="26"/>
        </w:rPr>
      </w:pPr>
      <w:r w:rsidRPr="00955CEA">
        <w:rPr>
          <w:sz w:val="26"/>
          <w:szCs w:val="26"/>
        </w:rPr>
        <w:t xml:space="preserve">Đối với đề tài </w:t>
      </w:r>
      <w:r w:rsidRPr="00955CEA">
        <w:rPr>
          <w:rStyle w:val="zlae0wtextbase1"/>
          <w:sz w:val="26"/>
          <w:szCs w:val="26"/>
        </w:rPr>
        <w:t xml:space="preserve">“Thiết kế và xây dựng Website </w:t>
      </w:r>
      <w:r w:rsidR="001A3CDB">
        <w:rPr>
          <w:rStyle w:val="zlae0wtextbase1"/>
          <w:sz w:val="26"/>
          <w:szCs w:val="26"/>
        </w:rPr>
        <w:t>thời</w:t>
      </w:r>
      <w:r w:rsidR="001A3CDB">
        <w:rPr>
          <w:rStyle w:val="zlae0wtextbase1"/>
          <w:sz w:val="26"/>
          <w:szCs w:val="26"/>
          <w:lang w:val="vi-VN"/>
        </w:rPr>
        <w:t xml:space="preserve"> trang</w:t>
      </w:r>
      <w:r w:rsidRPr="00955CEA">
        <w:rPr>
          <w:rStyle w:val="zlae0wtextbase1"/>
          <w:sz w:val="26"/>
          <w:szCs w:val="26"/>
        </w:rPr>
        <w:t xml:space="preserve"> CASEDLE STORE”</w:t>
      </w:r>
      <w:r w:rsidRPr="00955CEA">
        <w:rPr>
          <w:sz w:val="26"/>
          <w:szCs w:val="26"/>
        </w:rPr>
        <w:t xml:space="preserve">, JavaScript không chỉ được sử dụng để hiển thị danh sách sản phẩm và chuyển trang chi tiết sản phẩm mà còn hỗ trợ tìm kiếm, lọc sản phẩm theo danh mục, kiểm tra dữ liệu nhập vào của biểu mẫu liên hệ, xử lý các hiệu ứng tương tác và cập nhật nội dung giao diện theo thao tác của người dùng. Việc ứng dụng JavaScript giúp website hoạt </w:t>
      </w:r>
      <w:r w:rsidRPr="00955CEA">
        <w:rPr>
          <w:sz w:val="26"/>
          <w:szCs w:val="26"/>
        </w:rPr>
        <w:lastRenderedPageBreak/>
        <w:t>động linh hoạt, tăng tính tương tác và mang lại trải nghiệm mua sắm trực tuyến thuận tiện hơn cho khách hàng.</w:t>
      </w:r>
    </w:p>
    <w:p w14:paraId="402D4157" w14:textId="17CA2060" w:rsidR="002E59A3" w:rsidRDefault="002E59A3" w:rsidP="002E59A3">
      <w:pPr>
        <w:pStyle w:val="Heading3"/>
        <w:spacing w:before="0" w:after="0"/>
        <w:jc w:val="both"/>
      </w:pPr>
      <w:bookmarkStart w:id="36" w:name="_Toc234748419"/>
      <w:r>
        <w:t>Cấ</w:t>
      </w:r>
      <w:r w:rsidR="00317A8B">
        <w:t>u trúc J</w:t>
      </w:r>
      <w:r>
        <w:t>avaScript</w:t>
      </w:r>
      <w:bookmarkEnd w:id="36"/>
    </w:p>
    <w:p w14:paraId="2330720F" w14:textId="77777777" w:rsidR="002E59A3" w:rsidRDefault="002E59A3" w:rsidP="002E59A3">
      <w:pPr>
        <w:spacing w:after="0" w:line="360" w:lineRule="auto"/>
        <w:ind w:firstLine="720"/>
        <w:jc w:val="both"/>
      </w:pPr>
      <w:r>
        <w:t xml:space="preserve">JavaScript có thể được viết trực tiếp trong tài liệu HTML thông qua thẻ &lt;script&gt; hoặc được lưu trong tệp riêng có phần mở rộng </w:t>
      </w:r>
      <w:r w:rsidRPr="002E59A3">
        <w:rPr>
          <w:rStyle w:val="Strong"/>
          <w:b w:val="0"/>
        </w:rPr>
        <w:t>.js</w:t>
      </w:r>
      <w:r>
        <w:t xml:space="preserve"> và liên kết với tài liệu HTML. Trong các dự án phát triển website, việc sử dụng tệp JavaScript riêng thường được ưu tiên vì giúp mã nguồn rõ ràng, dễ bảo trì và thuận tiện cho việc mở rộng các chức năng của hệ thống </w:t>
      </w:r>
      <w:r>
        <w:fldChar w:fldCharType="begin"/>
      </w:r>
      <w:r>
        <w:instrText xml:space="preserve"> ADDIN ZOTERO_ITEM CSL_CITATION {"citationID":"8MJU9Wd5","properties":{"unsorted":false,"formattedCitation":"[11]","plainCitation":"[11]","noteIndex":0},"citationItems":[{"id":30,"uris":["http://zotero.org/users/20975884/items/KPV79VW6"],"itemData":{"id":30,"type":"book","abstract":"This book covers: 1. Basic programming concepts - assuming no prior knowledge of programming beyond an ability to create a web page using HTML &amp; CSS ; 2. Core elements of the JavaScript language - so you can learn how to write your own scripts from scratch ; 3. jQuery - which will allow you to simplify the process of writing scripts (this is introduced half-way through the book once you have a solid understanding of JavaScript) ; 4. How to recreate techniques you will have seen on other web sites such as sliders, content filters, form validation, updating content using Ajax, and more. Each chapter: Breaks subjects down into bite-sized chunks with a new topic on each page ; Contains clear descriptions of syntax, each one demonstrated with inspiring code samples ; Uses diagrams and photography to explain complex concepts in a visual way. This book enables you to use &amp; customize thousands of scripts, JavaScript APIs, and jQuery plugins that are freely available on the web as well as create your own scripts from scratch","call-number":"QA76.73.J39 D83 2014","ISBN":"978-1-118-53164-8","language":"eng","number-of-pages":"622","publisher":"Wiley","publisher-place":"Indianapolis, IN","source":"Library of Congress ISBN","title":"JavaScript &amp; jQuery: interactive front-end web development","title-short":"JavaScript &amp; jQuery","author":[{"family":"Duckett","given":"Jon"},{"family":"Ruppert","given":"Gilles"},{"family":"Moore","given":"Jack"}],"issued":{"date-parts":[["2014"]]}}}],"schema":"https://github.com/citation-style-language/schema/raw/master/csl-citation.json"} </w:instrText>
      </w:r>
      <w:r>
        <w:fldChar w:fldCharType="separate"/>
      </w:r>
      <w:r w:rsidRPr="002E59A3">
        <w:rPr>
          <w:rFonts w:cs="Times New Roman"/>
        </w:rPr>
        <w:t>[11]</w:t>
      </w:r>
      <w:r>
        <w:fldChar w:fldCharType="end"/>
      </w:r>
      <w:r>
        <w:t>.</w:t>
      </w:r>
    </w:p>
    <w:p w14:paraId="14947FEB" w14:textId="77777777" w:rsidR="00C023A5" w:rsidRDefault="00C023A5" w:rsidP="002E59A3">
      <w:pPr>
        <w:spacing w:after="0" w:line="360" w:lineRule="auto"/>
        <w:ind w:firstLine="720"/>
        <w:jc w:val="both"/>
      </w:pPr>
      <w:r>
        <w:t>Cú pháp cơ bản của JavaScript được biểu diễn như sau:</w:t>
      </w:r>
    </w:p>
    <w:p w14:paraId="1FFC2560" w14:textId="77777777" w:rsidR="00C023A5" w:rsidRDefault="00C023A5" w:rsidP="00C023A5">
      <w:pPr>
        <w:pStyle w:val="manguon"/>
      </w:pPr>
      <w:r>
        <w:rPr>
          <w:rStyle w:val="g"/>
        </w:rPr>
        <w:t>let</w:t>
      </w:r>
      <w:r>
        <w:t xml:space="preserve"> </w:t>
      </w:r>
      <w:r>
        <w:rPr>
          <w:rStyle w:val="m"/>
        </w:rPr>
        <w:t>message</w:t>
      </w:r>
      <w:r>
        <w:t xml:space="preserve"> </w:t>
      </w:r>
      <w:r>
        <w:rPr>
          <w:rStyle w:val="g"/>
        </w:rPr>
        <w:t>=</w:t>
      </w:r>
      <w:r>
        <w:t xml:space="preserve"> </w:t>
      </w:r>
      <w:r>
        <w:rPr>
          <w:rStyle w:val="k"/>
        </w:rPr>
        <w:t>"Hello World"</w:t>
      </w:r>
      <w:r>
        <w:t>;</w:t>
      </w:r>
    </w:p>
    <w:p w14:paraId="2732A6E6" w14:textId="77777777" w:rsidR="00C023A5" w:rsidRPr="002E59A3" w:rsidRDefault="00C023A5" w:rsidP="00C023A5">
      <w:pPr>
        <w:pStyle w:val="manguon"/>
      </w:pPr>
      <w:r>
        <w:rPr>
          <w:rStyle w:val="m"/>
        </w:rPr>
        <w:t>console</w:t>
      </w:r>
      <w:r>
        <w:rPr>
          <w:rStyle w:val="g"/>
        </w:rPr>
        <w:t>.</w:t>
      </w:r>
      <w:r>
        <w:t>log(</w:t>
      </w:r>
      <w:r>
        <w:rPr>
          <w:rStyle w:val="m"/>
        </w:rPr>
        <w:t>message</w:t>
      </w:r>
      <w:r>
        <w:t>);</w:t>
      </w:r>
    </w:p>
    <w:p w14:paraId="7B628F59" w14:textId="77777777" w:rsidR="00FE0F99" w:rsidRPr="00FE0F99" w:rsidRDefault="00C023A5" w:rsidP="00FE0F99">
      <w:pPr>
        <w:pStyle w:val="NormalWeb"/>
        <w:spacing w:before="0" w:beforeAutospacing="0" w:after="0" w:afterAutospacing="0" w:line="360" w:lineRule="auto"/>
        <w:jc w:val="both"/>
        <w:rPr>
          <w:sz w:val="26"/>
          <w:szCs w:val="26"/>
        </w:rPr>
      </w:pPr>
      <w:r w:rsidRPr="00FE0F99">
        <w:rPr>
          <w:sz w:val="26"/>
          <w:szCs w:val="26"/>
        </w:rPr>
        <w:t xml:space="preserve">Trong đó: </w:t>
      </w:r>
    </w:p>
    <w:p w14:paraId="59AFCD88" w14:textId="77777777" w:rsidR="009B59AE" w:rsidRDefault="00C67F6A" w:rsidP="00FE0F99">
      <w:pPr>
        <w:pStyle w:val="NormalWeb"/>
        <w:spacing w:before="0" w:beforeAutospacing="0" w:after="0" w:afterAutospacing="0" w:line="360" w:lineRule="auto"/>
        <w:ind w:firstLine="720"/>
        <w:jc w:val="both"/>
        <w:rPr>
          <w:sz w:val="26"/>
          <w:szCs w:val="26"/>
          <w:lang w:val="vi-VN"/>
        </w:rPr>
      </w:pPr>
      <w:r w:rsidRPr="00FE0F99">
        <w:rPr>
          <w:bCs/>
          <w:sz w:val="26"/>
          <w:szCs w:val="26"/>
        </w:rPr>
        <w:t>l</w:t>
      </w:r>
      <w:r w:rsidR="00C023A5" w:rsidRPr="00FE0F99">
        <w:rPr>
          <w:bCs/>
          <w:sz w:val="26"/>
          <w:szCs w:val="26"/>
        </w:rPr>
        <w:t xml:space="preserve">et </w:t>
      </w:r>
      <w:r w:rsidR="00FE0F99" w:rsidRPr="00FE0F99">
        <w:rPr>
          <w:sz w:val="26"/>
          <w:szCs w:val="26"/>
        </w:rPr>
        <w:t>là từ khóa được giới thiệu từ chuẩn ECMAScript 6 (ES6), dùng để khai báo biến có phạm vi hoạt động trong khối lệnh (block scope).</w:t>
      </w:r>
    </w:p>
    <w:p w14:paraId="02606883" w14:textId="3B02136B" w:rsidR="00C023A5" w:rsidRPr="00FE0F99" w:rsidRDefault="00C023A5" w:rsidP="00FE0F99">
      <w:pPr>
        <w:pStyle w:val="NormalWeb"/>
        <w:spacing w:before="0" w:beforeAutospacing="0" w:after="0" w:afterAutospacing="0" w:line="360" w:lineRule="auto"/>
        <w:ind w:firstLine="720"/>
        <w:jc w:val="both"/>
        <w:rPr>
          <w:sz w:val="26"/>
          <w:szCs w:val="26"/>
        </w:rPr>
      </w:pPr>
      <w:r w:rsidRPr="00FE0F99">
        <w:rPr>
          <w:bCs/>
          <w:sz w:val="26"/>
          <w:szCs w:val="26"/>
        </w:rPr>
        <w:t>message:</w:t>
      </w:r>
      <w:r w:rsidRPr="00FE0F99">
        <w:rPr>
          <w:sz w:val="26"/>
          <w:szCs w:val="26"/>
        </w:rPr>
        <w:t xml:space="preserve"> Tên của biến dùng để lưu trữ dữ liệu. </w:t>
      </w:r>
    </w:p>
    <w:p w14:paraId="479615B9" w14:textId="77777777" w:rsidR="00C023A5" w:rsidRPr="00C023A5" w:rsidRDefault="00C023A5" w:rsidP="00C023A5">
      <w:pPr>
        <w:pStyle w:val="NormalWeb"/>
        <w:spacing w:before="0" w:beforeAutospacing="0" w:after="0" w:afterAutospacing="0" w:line="360" w:lineRule="auto"/>
        <w:ind w:firstLine="720"/>
        <w:jc w:val="both"/>
        <w:rPr>
          <w:sz w:val="26"/>
          <w:szCs w:val="26"/>
        </w:rPr>
      </w:pPr>
      <w:r w:rsidRPr="00C023A5">
        <w:rPr>
          <w:bCs/>
          <w:sz w:val="26"/>
          <w:szCs w:val="26"/>
        </w:rPr>
        <w:t>"Hello World":</w:t>
      </w:r>
      <w:r w:rsidRPr="00C023A5">
        <w:rPr>
          <w:sz w:val="26"/>
          <w:szCs w:val="26"/>
        </w:rPr>
        <w:t xml:space="preserve"> Giá trị được gán cho biến. </w:t>
      </w:r>
    </w:p>
    <w:p w14:paraId="63CC3386" w14:textId="77777777" w:rsidR="00C023A5" w:rsidRPr="00C023A5" w:rsidRDefault="00C023A5" w:rsidP="00C023A5">
      <w:pPr>
        <w:pStyle w:val="NormalWeb"/>
        <w:spacing w:before="0" w:beforeAutospacing="0" w:after="0" w:afterAutospacing="0" w:line="360" w:lineRule="auto"/>
        <w:ind w:firstLine="720"/>
        <w:jc w:val="both"/>
        <w:rPr>
          <w:sz w:val="26"/>
          <w:szCs w:val="26"/>
        </w:rPr>
      </w:pPr>
      <w:r w:rsidRPr="00C023A5">
        <w:rPr>
          <w:bCs/>
          <w:sz w:val="26"/>
          <w:szCs w:val="26"/>
        </w:rPr>
        <w:t>console.log():</w:t>
      </w:r>
      <w:r w:rsidRPr="00C023A5">
        <w:rPr>
          <w:sz w:val="26"/>
          <w:szCs w:val="26"/>
        </w:rPr>
        <w:t xml:space="preserve"> Hàm dùng để hiển thị kết quả trên bảng điều khiển (Console) của trình duyệt. </w:t>
      </w:r>
    </w:p>
    <w:p w14:paraId="040FD95D" w14:textId="77777777" w:rsidR="00C023A5" w:rsidRPr="00C023A5" w:rsidRDefault="00C023A5" w:rsidP="00C023A5">
      <w:pPr>
        <w:pStyle w:val="pdq2pgselectionanchorcontainer"/>
        <w:spacing w:before="0" w:beforeAutospacing="0" w:after="0" w:afterAutospacing="0"/>
        <w:jc w:val="both"/>
        <w:rPr>
          <w:b/>
          <w:sz w:val="26"/>
          <w:szCs w:val="26"/>
        </w:rPr>
      </w:pPr>
      <w:r w:rsidRPr="00C023A5">
        <w:rPr>
          <w:rStyle w:val="Strong"/>
          <w:b w:val="0"/>
          <w:sz w:val="26"/>
          <w:szCs w:val="26"/>
        </w:rPr>
        <w:t>Liên kết tệp JavaScript với HTML</w:t>
      </w:r>
      <w:r>
        <w:rPr>
          <w:rStyle w:val="Strong"/>
          <w:b w:val="0"/>
          <w:sz w:val="26"/>
          <w:szCs w:val="26"/>
        </w:rPr>
        <w:t>:</w:t>
      </w:r>
    </w:p>
    <w:p w14:paraId="6F126AD9" w14:textId="77777777" w:rsidR="00C023A5" w:rsidRDefault="00C023A5" w:rsidP="00C023A5">
      <w:pPr>
        <w:pStyle w:val="manguon"/>
      </w:pPr>
      <w:r>
        <w:rPr>
          <w:rStyle w:val="o"/>
        </w:rPr>
        <w:t>&lt;script</w:t>
      </w:r>
      <w:r>
        <w:rPr>
          <w:rStyle w:val="HTMLCode"/>
          <w:rFonts w:eastAsiaTheme="majorEastAsia"/>
        </w:rPr>
        <w:t xml:space="preserve"> </w:t>
      </w:r>
      <w:r>
        <w:rPr>
          <w:rStyle w:val="n"/>
        </w:rPr>
        <w:t>src</w:t>
      </w:r>
      <w:r>
        <w:rPr>
          <w:rStyle w:val="g"/>
        </w:rPr>
        <w:t>=</w:t>
      </w:r>
      <w:r>
        <w:rPr>
          <w:rStyle w:val="k"/>
        </w:rPr>
        <w:t>"script.js"</w:t>
      </w:r>
      <w:r>
        <w:rPr>
          <w:rStyle w:val="o"/>
        </w:rPr>
        <w:t>&gt;&lt;/script&gt;</w:t>
      </w:r>
    </w:p>
    <w:p w14:paraId="3099EB2A" w14:textId="48574EA0" w:rsidR="00C023A5" w:rsidRDefault="00C023A5" w:rsidP="00ED6643">
      <w:pPr>
        <w:pStyle w:val="NormalWeb"/>
        <w:spacing w:before="0" w:beforeAutospacing="0" w:after="0" w:afterAutospacing="0" w:line="360" w:lineRule="auto"/>
        <w:ind w:firstLine="720"/>
        <w:jc w:val="both"/>
        <w:rPr>
          <w:sz w:val="26"/>
          <w:szCs w:val="26"/>
        </w:rPr>
      </w:pPr>
      <w:r w:rsidRPr="00C023A5">
        <w:rPr>
          <w:sz w:val="26"/>
          <w:szCs w:val="26"/>
        </w:rPr>
        <w:t xml:space="preserve">Đoạn mã trên dùng để liên kết tệp </w:t>
      </w:r>
      <w:r w:rsidRPr="00C023A5">
        <w:rPr>
          <w:rStyle w:val="HTMLCode"/>
          <w:rFonts w:ascii="Times New Roman" w:eastAsiaTheme="majorEastAsia" w:hAnsi="Times New Roman" w:cs="Times New Roman"/>
          <w:sz w:val="26"/>
          <w:szCs w:val="26"/>
        </w:rPr>
        <w:t>script.js</w:t>
      </w:r>
      <w:r w:rsidRPr="00C023A5">
        <w:rPr>
          <w:sz w:val="26"/>
          <w:szCs w:val="26"/>
        </w:rPr>
        <w:t xml:space="preserve"> với tài liệu HTML. Khi trình duyệt tải trang web, toàn bộ mã lệnh trong tệp JavaScript sẽ được thực thi, giúp xử lý các chức năng của website. Việc tách mã JavaScript thành tệp riêng giúp giảm sự trùng lặp mã nguồn, thuận tiện cho việc bảo trì và tái sử dụng trong nhiều trang web khác nhau</w:t>
      </w:r>
      <w:r w:rsidRPr="004C08FC">
        <w:rPr>
          <w:sz w:val="26"/>
          <w:szCs w:val="26"/>
        </w:rPr>
        <w:t>.</w:t>
      </w:r>
      <w:r w:rsidR="00ED6643">
        <w:rPr>
          <w:sz w:val="26"/>
          <w:szCs w:val="26"/>
        </w:rPr>
        <w:t xml:space="preserve"> </w:t>
      </w:r>
      <w:r w:rsidR="00ED6643" w:rsidRPr="00ED6643">
        <w:rPr>
          <w:rFonts w:eastAsiaTheme="minorHAnsi" w:cstheme="minorBidi"/>
          <w:sz w:val="26"/>
          <w:szCs w:val="22"/>
        </w:rPr>
        <w:t>Ngoài việc khai báo biến và sử dụng hàm, JavaScript còn cung cấp nhiều thành phần cơ bản như hàm (Function), câu lệnh điều kiện (if...else), vòng lặp (for, while), đối tượng (Object) và sự kiện (Event). Các thành phần này cho phép chương trình xử lý điều kiện, lặp dữ liệu và tương tác với người dùng trên trang web, từ đó giúp xây dựng các chức năng động và linh hoạt cho hệ thố</w:t>
      </w:r>
      <w:r w:rsidR="00ED6643">
        <w:rPr>
          <w:rFonts w:eastAsiaTheme="minorHAnsi" w:cstheme="minorBidi"/>
          <w:sz w:val="26"/>
          <w:szCs w:val="22"/>
        </w:rPr>
        <w:t>ng</w:t>
      </w:r>
      <w:r w:rsidR="00ED6643">
        <w:rPr>
          <w:sz w:val="26"/>
          <w:szCs w:val="26"/>
        </w:rPr>
        <w:t xml:space="preserve"> </w:t>
      </w:r>
      <w:r w:rsidR="00ED6643">
        <w:rPr>
          <w:sz w:val="26"/>
          <w:szCs w:val="26"/>
        </w:rPr>
        <w:fldChar w:fldCharType="begin"/>
      </w:r>
      <w:r w:rsidR="00ED6643">
        <w:rPr>
          <w:sz w:val="26"/>
          <w:szCs w:val="26"/>
        </w:rPr>
        <w:instrText xml:space="preserve"> ADDIN ZOTERO_ITEM CSL_CITATION {"citationID":"YKE79pwA","properties":{"unsorted":false,"formattedCitation":"[1]","plainCitation":"[1]","noteIndex":0},"citationItems":[{"id":18,"uris":["http://zotero.org/users/20975884/items/WD6ABFUS"],"itemData":{"id":18,"type":"book","ISBN":"978-0-13-977422-5","language":"eng","number-of-pages":"521","publisher":"Prentice Hall PTR","publisher-place":"Upper Saddle River, NJ","source":"K10plus ISBN","title":"Javascript and HTML 4.0 user's resource","author":[{"family":"Murray","given":"William H."},{"family":"Pappas","given":"Chris H."}],"issued":{"date-parts":[["1999"]]}}}],"schema":"https://github.com/citation-style-language/schema/raw/master/csl-citation.json"} </w:instrText>
      </w:r>
      <w:r w:rsidR="00ED6643">
        <w:rPr>
          <w:sz w:val="26"/>
          <w:szCs w:val="26"/>
        </w:rPr>
        <w:fldChar w:fldCharType="separate"/>
      </w:r>
      <w:r w:rsidR="00ED6643" w:rsidRPr="00515850">
        <w:rPr>
          <w:sz w:val="26"/>
        </w:rPr>
        <w:t>[1]</w:t>
      </w:r>
      <w:r w:rsidR="00ED6643">
        <w:rPr>
          <w:sz w:val="26"/>
          <w:szCs w:val="26"/>
        </w:rPr>
        <w:fldChar w:fldCharType="end"/>
      </w:r>
      <w:r w:rsidR="00ED6643" w:rsidRPr="00C023A5">
        <w:rPr>
          <w:sz w:val="26"/>
          <w:szCs w:val="26"/>
        </w:rPr>
        <w:t>.</w:t>
      </w:r>
    </w:p>
    <w:p w14:paraId="7E81D516" w14:textId="4C3E8E29" w:rsidR="00ED6643" w:rsidRDefault="00ED6643" w:rsidP="00ED6643">
      <w:pPr>
        <w:pStyle w:val="Caption"/>
        <w:rPr>
          <w:szCs w:val="26"/>
        </w:rPr>
      </w:pPr>
      <w:bookmarkStart w:id="37" w:name="_Toc234748214"/>
      <w:r>
        <w:t xml:space="preserve">Bảng </w:t>
      </w:r>
      <w:fldSimple w:instr=" STYLEREF 1 \s ">
        <w:r w:rsidR="005C4EAA">
          <w:rPr>
            <w:noProof/>
          </w:rPr>
          <w:t>2</w:t>
        </w:r>
      </w:fldSimple>
      <w:r w:rsidR="005C4EAA">
        <w:t>.</w:t>
      </w:r>
      <w:fldSimple w:instr=" SEQ Bảng \* ARABIC \s 1 ">
        <w:r w:rsidR="005C4EAA">
          <w:rPr>
            <w:noProof/>
          </w:rPr>
          <w:t>7</w:t>
        </w:r>
      </w:fldSimple>
      <w:r>
        <w:t xml:space="preserve"> Một số lệnh điều khiển cơ bản trong JavaScript</w:t>
      </w:r>
      <w:bookmarkEnd w:id="37"/>
    </w:p>
    <w:tbl>
      <w:tblPr>
        <w:tblStyle w:val="TableGrid"/>
        <w:tblW w:w="0" w:type="auto"/>
        <w:jc w:val="center"/>
        <w:tblLook w:val="04A0" w:firstRow="1" w:lastRow="0" w:firstColumn="1" w:lastColumn="0" w:noHBand="0" w:noVBand="1"/>
      </w:tblPr>
      <w:tblGrid>
        <w:gridCol w:w="2144"/>
        <w:gridCol w:w="5501"/>
      </w:tblGrid>
      <w:tr w:rsidR="00ED6643" w14:paraId="6B8ABB23" w14:textId="77777777" w:rsidTr="00ED6643">
        <w:trPr>
          <w:jc w:val="center"/>
        </w:trPr>
        <w:tc>
          <w:tcPr>
            <w:tcW w:w="2144" w:type="dxa"/>
          </w:tcPr>
          <w:p w14:paraId="43D588A5" w14:textId="70ABE12C" w:rsidR="00ED6643" w:rsidRDefault="00ED6643" w:rsidP="00ED6643">
            <w:pPr>
              <w:pStyle w:val="NormalWeb"/>
              <w:spacing w:before="0" w:beforeAutospacing="0" w:after="0" w:afterAutospacing="0" w:line="360" w:lineRule="auto"/>
              <w:jc w:val="center"/>
              <w:rPr>
                <w:sz w:val="26"/>
                <w:szCs w:val="26"/>
              </w:rPr>
            </w:pPr>
            <w:r>
              <w:rPr>
                <w:sz w:val="26"/>
                <w:szCs w:val="26"/>
              </w:rPr>
              <w:t>Lệnh</w:t>
            </w:r>
          </w:p>
        </w:tc>
        <w:tc>
          <w:tcPr>
            <w:tcW w:w="5501" w:type="dxa"/>
          </w:tcPr>
          <w:p w14:paraId="71E7FABB" w14:textId="0334DB97" w:rsidR="00ED6643" w:rsidRDefault="00ED6643" w:rsidP="00ED6643">
            <w:pPr>
              <w:pStyle w:val="NormalWeb"/>
              <w:spacing w:before="0" w:beforeAutospacing="0" w:after="0" w:afterAutospacing="0" w:line="360" w:lineRule="auto"/>
              <w:jc w:val="center"/>
              <w:rPr>
                <w:sz w:val="26"/>
                <w:szCs w:val="26"/>
              </w:rPr>
            </w:pPr>
            <w:r>
              <w:rPr>
                <w:sz w:val="26"/>
                <w:szCs w:val="26"/>
              </w:rPr>
              <w:t>Ý nghĩa</w:t>
            </w:r>
          </w:p>
        </w:tc>
      </w:tr>
      <w:tr w:rsidR="00ED6643" w14:paraId="353D6DAF" w14:textId="77777777" w:rsidTr="00ED6643">
        <w:trPr>
          <w:jc w:val="center"/>
        </w:trPr>
        <w:tc>
          <w:tcPr>
            <w:tcW w:w="2144" w:type="dxa"/>
          </w:tcPr>
          <w:p w14:paraId="443A1A70" w14:textId="0C36AFED" w:rsidR="00ED6643" w:rsidRDefault="00ED6643" w:rsidP="00ED6643">
            <w:pPr>
              <w:pStyle w:val="NormalWeb"/>
              <w:spacing w:before="0" w:beforeAutospacing="0" w:after="0" w:afterAutospacing="0" w:line="360" w:lineRule="auto"/>
              <w:jc w:val="center"/>
              <w:rPr>
                <w:sz w:val="26"/>
                <w:szCs w:val="26"/>
              </w:rPr>
            </w:pPr>
            <w:r>
              <w:rPr>
                <w:sz w:val="26"/>
                <w:szCs w:val="26"/>
              </w:rPr>
              <w:lastRenderedPageBreak/>
              <w:t>if</w:t>
            </w:r>
          </w:p>
        </w:tc>
        <w:tc>
          <w:tcPr>
            <w:tcW w:w="5501" w:type="dxa"/>
          </w:tcPr>
          <w:p w14:paraId="041503BF" w14:textId="6257EC6A" w:rsidR="00ED6643" w:rsidRDefault="00ED6643" w:rsidP="004C08FC">
            <w:pPr>
              <w:pStyle w:val="NormalWeb"/>
              <w:spacing w:before="0" w:beforeAutospacing="0" w:after="0" w:afterAutospacing="0" w:line="360" w:lineRule="auto"/>
              <w:jc w:val="both"/>
              <w:rPr>
                <w:sz w:val="26"/>
                <w:szCs w:val="26"/>
              </w:rPr>
            </w:pPr>
            <w:r>
              <w:t>Kiểm tra điều kiện và thực hiện câu lệnh khi điều kiện đúng</w:t>
            </w:r>
          </w:p>
        </w:tc>
      </w:tr>
      <w:tr w:rsidR="00ED6643" w14:paraId="206FEF43" w14:textId="77777777" w:rsidTr="00ED6643">
        <w:trPr>
          <w:jc w:val="center"/>
        </w:trPr>
        <w:tc>
          <w:tcPr>
            <w:tcW w:w="2144" w:type="dxa"/>
          </w:tcPr>
          <w:p w14:paraId="10A5AE5D" w14:textId="42C5AB8A" w:rsidR="00ED6643" w:rsidRDefault="00ED6643" w:rsidP="00ED6643">
            <w:pPr>
              <w:pStyle w:val="NormalWeb"/>
              <w:spacing w:before="0" w:beforeAutospacing="0" w:after="0" w:afterAutospacing="0" w:line="360" w:lineRule="auto"/>
              <w:jc w:val="center"/>
              <w:rPr>
                <w:sz w:val="26"/>
                <w:szCs w:val="26"/>
              </w:rPr>
            </w:pPr>
            <w:r>
              <w:t>if...else</w:t>
            </w:r>
          </w:p>
        </w:tc>
        <w:tc>
          <w:tcPr>
            <w:tcW w:w="5501" w:type="dxa"/>
          </w:tcPr>
          <w:p w14:paraId="3F1EECD1" w14:textId="57D52146" w:rsidR="00ED6643" w:rsidRDefault="00ED6643" w:rsidP="004C08FC">
            <w:pPr>
              <w:pStyle w:val="NormalWeb"/>
              <w:spacing w:before="0" w:beforeAutospacing="0" w:after="0" w:afterAutospacing="0" w:line="360" w:lineRule="auto"/>
              <w:jc w:val="both"/>
              <w:rPr>
                <w:sz w:val="26"/>
                <w:szCs w:val="26"/>
              </w:rPr>
            </w:pPr>
            <w:r>
              <w:t>Thực hiện một trong hai nhánh theo điều kiện</w:t>
            </w:r>
          </w:p>
        </w:tc>
      </w:tr>
      <w:tr w:rsidR="00ED6643" w14:paraId="65C936B4" w14:textId="77777777" w:rsidTr="00ED6643">
        <w:trPr>
          <w:jc w:val="center"/>
        </w:trPr>
        <w:tc>
          <w:tcPr>
            <w:tcW w:w="2144" w:type="dxa"/>
          </w:tcPr>
          <w:p w14:paraId="013A8EF2" w14:textId="0EEB5917" w:rsidR="00ED6643" w:rsidRDefault="00ED6643" w:rsidP="00ED6643">
            <w:pPr>
              <w:pStyle w:val="NormalWeb"/>
              <w:spacing w:before="0" w:beforeAutospacing="0" w:after="0" w:afterAutospacing="0" w:line="360" w:lineRule="auto"/>
              <w:jc w:val="center"/>
              <w:rPr>
                <w:sz w:val="26"/>
                <w:szCs w:val="26"/>
              </w:rPr>
            </w:pPr>
            <w:r>
              <w:rPr>
                <w:sz w:val="26"/>
                <w:szCs w:val="26"/>
              </w:rPr>
              <w:t>for</w:t>
            </w:r>
          </w:p>
        </w:tc>
        <w:tc>
          <w:tcPr>
            <w:tcW w:w="5501" w:type="dxa"/>
          </w:tcPr>
          <w:p w14:paraId="3E8A96D5" w14:textId="3E36E481" w:rsidR="00ED6643" w:rsidRDefault="00ED6643" w:rsidP="004C08FC">
            <w:pPr>
              <w:pStyle w:val="NormalWeb"/>
              <w:spacing w:before="0" w:beforeAutospacing="0" w:after="0" w:afterAutospacing="0" w:line="360" w:lineRule="auto"/>
              <w:jc w:val="both"/>
              <w:rPr>
                <w:sz w:val="26"/>
                <w:szCs w:val="26"/>
              </w:rPr>
            </w:pPr>
            <w:r>
              <w:t>Lặp lại câu lệnh với số lần xác định</w:t>
            </w:r>
          </w:p>
        </w:tc>
      </w:tr>
      <w:tr w:rsidR="00ED6643" w14:paraId="5814432D" w14:textId="77777777" w:rsidTr="00ED6643">
        <w:trPr>
          <w:jc w:val="center"/>
        </w:trPr>
        <w:tc>
          <w:tcPr>
            <w:tcW w:w="2144" w:type="dxa"/>
          </w:tcPr>
          <w:p w14:paraId="73448E13" w14:textId="12CAAC52" w:rsidR="00ED6643" w:rsidRDefault="00ED6643" w:rsidP="00ED6643">
            <w:pPr>
              <w:pStyle w:val="NormalWeb"/>
              <w:spacing w:before="0" w:beforeAutospacing="0" w:after="0" w:afterAutospacing="0" w:line="360" w:lineRule="auto"/>
              <w:jc w:val="center"/>
              <w:rPr>
                <w:sz w:val="26"/>
                <w:szCs w:val="26"/>
              </w:rPr>
            </w:pPr>
            <w:r>
              <w:rPr>
                <w:sz w:val="26"/>
                <w:szCs w:val="26"/>
              </w:rPr>
              <w:t>while</w:t>
            </w:r>
          </w:p>
        </w:tc>
        <w:tc>
          <w:tcPr>
            <w:tcW w:w="5501" w:type="dxa"/>
          </w:tcPr>
          <w:p w14:paraId="280B6451" w14:textId="265D0BAE" w:rsidR="00ED6643" w:rsidRDefault="00ED6643" w:rsidP="004C08FC">
            <w:pPr>
              <w:pStyle w:val="NormalWeb"/>
              <w:spacing w:before="0" w:beforeAutospacing="0" w:after="0" w:afterAutospacing="0" w:line="360" w:lineRule="auto"/>
              <w:jc w:val="both"/>
              <w:rPr>
                <w:sz w:val="26"/>
                <w:szCs w:val="26"/>
              </w:rPr>
            </w:pPr>
            <w:r>
              <w:t>Lặp khi điều kiện còn đúng</w:t>
            </w:r>
          </w:p>
        </w:tc>
      </w:tr>
      <w:tr w:rsidR="00ED6643" w14:paraId="2D110BCF" w14:textId="77777777" w:rsidTr="00ED6643">
        <w:trPr>
          <w:jc w:val="center"/>
        </w:trPr>
        <w:tc>
          <w:tcPr>
            <w:tcW w:w="2144" w:type="dxa"/>
          </w:tcPr>
          <w:p w14:paraId="1C6207B1" w14:textId="6FAFF5AA" w:rsidR="00ED6643" w:rsidRDefault="00ED6643" w:rsidP="00ED6643">
            <w:pPr>
              <w:pStyle w:val="NormalWeb"/>
              <w:spacing w:before="0" w:beforeAutospacing="0" w:after="0" w:afterAutospacing="0" w:line="360" w:lineRule="auto"/>
              <w:jc w:val="center"/>
              <w:rPr>
                <w:sz w:val="26"/>
                <w:szCs w:val="26"/>
              </w:rPr>
            </w:pPr>
            <w:r>
              <w:rPr>
                <w:sz w:val="26"/>
                <w:szCs w:val="26"/>
              </w:rPr>
              <w:t>break</w:t>
            </w:r>
          </w:p>
        </w:tc>
        <w:tc>
          <w:tcPr>
            <w:tcW w:w="5501" w:type="dxa"/>
          </w:tcPr>
          <w:p w14:paraId="77CDCBD1" w14:textId="6509ADF7" w:rsidR="00ED6643" w:rsidRDefault="00ED6643" w:rsidP="004C08FC">
            <w:pPr>
              <w:pStyle w:val="NormalWeb"/>
              <w:spacing w:before="0" w:beforeAutospacing="0" w:after="0" w:afterAutospacing="0" w:line="360" w:lineRule="auto"/>
              <w:jc w:val="both"/>
              <w:rPr>
                <w:sz w:val="26"/>
                <w:szCs w:val="26"/>
              </w:rPr>
            </w:pPr>
            <w:r>
              <w:rPr>
                <w:sz w:val="26"/>
                <w:szCs w:val="26"/>
              </w:rPr>
              <w:t>T</w:t>
            </w:r>
            <w:r>
              <w:t>hoát khỏi vòng lặp</w:t>
            </w:r>
          </w:p>
        </w:tc>
      </w:tr>
      <w:tr w:rsidR="00ED6643" w14:paraId="4CED1ADA" w14:textId="77777777" w:rsidTr="00ED6643">
        <w:trPr>
          <w:jc w:val="center"/>
        </w:trPr>
        <w:tc>
          <w:tcPr>
            <w:tcW w:w="2144" w:type="dxa"/>
          </w:tcPr>
          <w:p w14:paraId="01FED9D9" w14:textId="402B936D" w:rsidR="00ED6643" w:rsidRDefault="00ED6643" w:rsidP="00ED6643">
            <w:pPr>
              <w:pStyle w:val="NormalWeb"/>
              <w:spacing w:before="0" w:beforeAutospacing="0" w:after="0" w:afterAutospacing="0" w:line="360" w:lineRule="auto"/>
              <w:jc w:val="center"/>
              <w:rPr>
                <w:sz w:val="26"/>
                <w:szCs w:val="26"/>
              </w:rPr>
            </w:pPr>
            <w:r>
              <w:t>continue</w:t>
            </w:r>
          </w:p>
        </w:tc>
        <w:tc>
          <w:tcPr>
            <w:tcW w:w="5501" w:type="dxa"/>
          </w:tcPr>
          <w:p w14:paraId="28F7FE8C" w14:textId="5303194D" w:rsidR="00ED6643" w:rsidRDefault="00ED6643" w:rsidP="00ED6643">
            <w:pPr>
              <w:pStyle w:val="NormalWeb"/>
              <w:keepNext/>
              <w:spacing w:before="0" w:beforeAutospacing="0" w:after="0" w:afterAutospacing="0" w:line="360" w:lineRule="auto"/>
              <w:jc w:val="both"/>
              <w:rPr>
                <w:sz w:val="26"/>
                <w:szCs w:val="26"/>
              </w:rPr>
            </w:pPr>
            <w:r>
              <w:rPr>
                <w:sz w:val="26"/>
                <w:szCs w:val="26"/>
              </w:rPr>
              <w:t>B</w:t>
            </w:r>
            <w:r>
              <w:t>ỏ qua lần lặp hiện tại và tiếp tục vòng lặp</w:t>
            </w:r>
          </w:p>
        </w:tc>
      </w:tr>
    </w:tbl>
    <w:p w14:paraId="32B6C468" w14:textId="77777777" w:rsidR="0015475D" w:rsidRPr="0015475D" w:rsidRDefault="0015475D" w:rsidP="0015475D">
      <w:pPr>
        <w:pStyle w:val="zlae0wtextbase"/>
        <w:spacing w:before="0" w:beforeAutospacing="0" w:after="0" w:afterAutospacing="0" w:line="360" w:lineRule="auto"/>
        <w:ind w:firstLine="720"/>
        <w:jc w:val="both"/>
        <w:rPr>
          <w:sz w:val="26"/>
          <w:szCs w:val="26"/>
        </w:rPr>
      </w:pPr>
      <w:r w:rsidRPr="0015475D">
        <w:rPr>
          <w:sz w:val="26"/>
          <w:szCs w:val="26"/>
        </w:rPr>
        <w:t xml:space="preserve">Bên cạnh các thành phần cơ bản, JavaScript còn cho phép thao tác với HTML DOM (Document Object Model) thông qua các </w:t>
      </w:r>
      <w:r w:rsidRPr="0015475D">
        <w:rPr>
          <w:rStyle w:val="zlae0wtextbase1"/>
          <w:sz w:val="26"/>
          <w:szCs w:val="26"/>
        </w:rPr>
        <w:t>phương thức (Method)</w:t>
      </w:r>
      <w:r w:rsidRPr="0015475D">
        <w:rPr>
          <w:sz w:val="26"/>
          <w:szCs w:val="26"/>
        </w:rPr>
        <w:t xml:space="preserve"> và </w:t>
      </w:r>
      <w:r w:rsidRPr="0015475D">
        <w:rPr>
          <w:rStyle w:val="zlae0wtextbase1"/>
          <w:sz w:val="26"/>
          <w:szCs w:val="26"/>
        </w:rPr>
        <w:t>thuộc tính (Property)</w:t>
      </w:r>
      <w:r w:rsidRPr="0015475D">
        <w:rPr>
          <w:sz w:val="26"/>
          <w:szCs w:val="26"/>
        </w:rPr>
        <w:t>. Phương thức được sử dụng để tìm kiếm hoặc thực hiện một hành động đối với phần tử HTML, trong khi thuộc tính dùng để đọc hoặc thay đổi thông tin của phần tử đó.</w:t>
      </w:r>
    </w:p>
    <w:p w14:paraId="2899887F" w14:textId="6295C18C" w:rsidR="0015475D" w:rsidRDefault="0015475D" w:rsidP="0015475D">
      <w:pPr>
        <w:pStyle w:val="zlae0wtextbase"/>
        <w:spacing w:before="0" w:beforeAutospacing="0" w:after="0" w:afterAutospacing="0" w:line="360" w:lineRule="auto"/>
        <w:ind w:firstLine="680"/>
        <w:jc w:val="both"/>
        <w:rPr>
          <w:sz w:val="26"/>
          <w:szCs w:val="26"/>
        </w:rPr>
      </w:pPr>
      <w:r w:rsidRPr="0015475D">
        <w:rPr>
          <w:sz w:val="26"/>
          <w:szCs w:val="26"/>
        </w:rPr>
        <w:t>Một số phương thức DOM thường sử dụng gồm:</w:t>
      </w:r>
    </w:p>
    <w:p w14:paraId="1D1DBF39" w14:textId="2B6BE265" w:rsidR="009D628E" w:rsidRPr="009D628E" w:rsidRDefault="009D628E" w:rsidP="009D628E">
      <w:pPr>
        <w:pStyle w:val="Caption"/>
      </w:pPr>
      <w:bookmarkStart w:id="38" w:name="_Toc234748215"/>
      <w:r>
        <w:t xml:space="preserve">Bảng </w:t>
      </w:r>
      <w:fldSimple w:instr=" STYLEREF 1 \s ">
        <w:r w:rsidR="005C4EAA">
          <w:rPr>
            <w:noProof/>
          </w:rPr>
          <w:t>2</w:t>
        </w:r>
      </w:fldSimple>
      <w:r w:rsidR="005C4EAA">
        <w:t>.</w:t>
      </w:r>
      <w:fldSimple w:instr=" SEQ Bảng \* ARABIC \s 1 ">
        <w:r w:rsidR="005C4EAA">
          <w:rPr>
            <w:noProof/>
          </w:rPr>
          <w:t>8</w:t>
        </w:r>
      </w:fldSimple>
      <w:r>
        <w:t xml:space="preserve">  </w:t>
      </w:r>
      <w:r w:rsidRPr="0015475D">
        <w:rPr>
          <w:szCs w:val="26"/>
        </w:rPr>
        <w:t>Một số phương thức DOM thường sử dụng</w:t>
      </w:r>
      <w:bookmarkEnd w:id="38"/>
    </w:p>
    <w:tbl>
      <w:tblPr>
        <w:tblStyle w:val="TableGrid"/>
        <w:tblW w:w="0" w:type="auto"/>
        <w:jc w:val="center"/>
        <w:tblLook w:val="04A0" w:firstRow="1" w:lastRow="0" w:firstColumn="1" w:lastColumn="0" w:noHBand="0" w:noVBand="1"/>
      </w:tblPr>
      <w:tblGrid>
        <w:gridCol w:w="3404"/>
        <w:gridCol w:w="4389"/>
      </w:tblGrid>
      <w:tr w:rsidR="0015475D" w:rsidRPr="0015475D" w14:paraId="477781CB" w14:textId="77777777" w:rsidTr="0015475D">
        <w:trPr>
          <w:jc w:val="center"/>
        </w:trPr>
        <w:tc>
          <w:tcPr>
            <w:tcW w:w="3404" w:type="dxa"/>
          </w:tcPr>
          <w:p w14:paraId="393AC5FB" w14:textId="22E10FF0" w:rsidR="0015475D" w:rsidRPr="0015475D" w:rsidRDefault="0015475D" w:rsidP="0015475D">
            <w:pPr>
              <w:pStyle w:val="zlae0wtextbase"/>
              <w:spacing w:line="360" w:lineRule="auto"/>
              <w:jc w:val="center"/>
              <w:rPr>
                <w:bCs/>
                <w:sz w:val="26"/>
                <w:szCs w:val="26"/>
              </w:rPr>
            </w:pPr>
            <w:r w:rsidRPr="0015475D">
              <w:rPr>
                <w:bCs/>
                <w:sz w:val="26"/>
                <w:szCs w:val="26"/>
              </w:rPr>
              <w:t>Phương thức</w:t>
            </w:r>
          </w:p>
        </w:tc>
        <w:tc>
          <w:tcPr>
            <w:tcW w:w="4389" w:type="dxa"/>
          </w:tcPr>
          <w:p w14:paraId="1ECA06E7" w14:textId="53BC21C4" w:rsidR="0015475D" w:rsidRPr="0015475D" w:rsidRDefault="0015475D" w:rsidP="0015475D">
            <w:pPr>
              <w:pStyle w:val="zlae0wtextbase"/>
              <w:spacing w:before="0" w:beforeAutospacing="0" w:after="0" w:afterAutospacing="0" w:line="360" w:lineRule="auto"/>
              <w:jc w:val="center"/>
              <w:rPr>
                <w:sz w:val="26"/>
                <w:szCs w:val="26"/>
              </w:rPr>
            </w:pPr>
            <w:r w:rsidRPr="0015475D">
              <w:rPr>
                <w:sz w:val="26"/>
                <w:szCs w:val="26"/>
              </w:rPr>
              <w:t>Chức năng</w:t>
            </w:r>
          </w:p>
        </w:tc>
      </w:tr>
      <w:tr w:rsidR="0015475D" w:rsidRPr="0015475D" w14:paraId="3CD2A710" w14:textId="77777777" w:rsidTr="0015475D">
        <w:trPr>
          <w:jc w:val="center"/>
        </w:trPr>
        <w:tc>
          <w:tcPr>
            <w:tcW w:w="3404" w:type="dxa"/>
          </w:tcPr>
          <w:p w14:paraId="4EBB1339" w14:textId="006D673C" w:rsidR="0015475D" w:rsidRPr="0015475D" w:rsidRDefault="0015475D" w:rsidP="0015475D">
            <w:pPr>
              <w:pStyle w:val="zlae0wtextbase"/>
              <w:spacing w:before="0" w:beforeAutospacing="0" w:after="0" w:afterAutospacing="0" w:line="360" w:lineRule="auto"/>
              <w:rPr>
                <w:sz w:val="26"/>
                <w:szCs w:val="26"/>
              </w:rPr>
            </w:pPr>
            <w:r w:rsidRPr="0015475D">
              <w:rPr>
                <w:sz w:val="26"/>
                <w:szCs w:val="26"/>
              </w:rPr>
              <w:t>getElementById()</w:t>
            </w:r>
          </w:p>
        </w:tc>
        <w:tc>
          <w:tcPr>
            <w:tcW w:w="4389" w:type="dxa"/>
          </w:tcPr>
          <w:p w14:paraId="79DD60AC" w14:textId="51B0C151" w:rsidR="0015475D" w:rsidRPr="0015475D" w:rsidRDefault="0015475D" w:rsidP="0015475D">
            <w:pPr>
              <w:pStyle w:val="zlae0wtextbase"/>
              <w:spacing w:before="0" w:beforeAutospacing="0" w:after="0" w:afterAutospacing="0" w:line="360" w:lineRule="auto"/>
              <w:jc w:val="both"/>
              <w:rPr>
                <w:sz w:val="26"/>
                <w:szCs w:val="26"/>
              </w:rPr>
            </w:pPr>
            <w:r w:rsidRPr="0015475D">
              <w:rPr>
                <w:sz w:val="26"/>
                <w:szCs w:val="26"/>
              </w:rPr>
              <w:t>Tìm phần tử theo id</w:t>
            </w:r>
          </w:p>
        </w:tc>
      </w:tr>
      <w:tr w:rsidR="0015475D" w:rsidRPr="0015475D" w14:paraId="4C118E33" w14:textId="77777777" w:rsidTr="0015475D">
        <w:trPr>
          <w:jc w:val="center"/>
        </w:trPr>
        <w:tc>
          <w:tcPr>
            <w:tcW w:w="3404" w:type="dxa"/>
          </w:tcPr>
          <w:p w14:paraId="785FDEF6" w14:textId="0E768DA6" w:rsidR="0015475D" w:rsidRPr="0015475D" w:rsidRDefault="0015475D" w:rsidP="0015475D">
            <w:pPr>
              <w:pStyle w:val="zlae0wtextbase"/>
              <w:spacing w:before="0" w:beforeAutospacing="0" w:after="0" w:afterAutospacing="0" w:line="360" w:lineRule="auto"/>
              <w:rPr>
                <w:sz w:val="26"/>
                <w:szCs w:val="26"/>
              </w:rPr>
            </w:pPr>
            <w:r w:rsidRPr="0015475D">
              <w:rPr>
                <w:sz w:val="26"/>
                <w:szCs w:val="26"/>
              </w:rPr>
              <w:t>getElementsByClassName()</w:t>
            </w:r>
          </w:p>
        </w:tc>
        <w:tc>
          <w:tcPr>
            <w:tcW w:w="4389" w:type="dxa"/>
          </w:tcPr>
          <w:p w14:paraId="10F96E85" w14:textId="18D0A423" w:rsidR="0015475D" w:rsidRPr="0015475D" w:rsidRDefault="0015475D" w:rsidP="0015475D">
            <w:pPr>
              <w:pStyle w:val="zlae0wtextbase"/>
              <w:spacing w:before="0" w:beforeAutospacing="0" w:after="0" w:afterAutospacing="0" w:line="360" w:lineRule="auto"/>
              <w:jc w:val="both"/>
              <w:rPr>
                <w:sz w:val="26"/>
                <w:szCs w:val="26"/>
              </w:rPr>
            </w:pPr>
            <w:r w:rsidRPr="0015475D">
              <w:rPr>
                <w:sz w:val="26"/>
                <w:szCs w:val="26"/>
              </w:rPr>
              <w:t>Tìm các phần tử theo class</w:t>
            </w:r>
          </w:p>
        </w:tc>
      </w:tr>
      <w:tr w:rsidR="0015475D" w:rsidRPr="0015475D" w14:paraId="0B44B09D" w14:textId="77777777" w:rsidTr="0015475D">
        <w:trPr>
          <w:jc w:val="center"/>
        </w:trPr>
        <w:tc>
          <w:tcPr>
            <w:tcW w:w="3404" w:type="dxa"/>
          </w:tcPr>
          <w:p w14:paraId="588928F8" w14:textId="346BA90F" w:rsidR="0015475D" w:rsidRPr="0015475D" w:rsidRDefault="0015475D" w:rsidP="0015475D">
            <w:pPr>
              <w:pStyle w:val="zlae0wtextbase"/>
              <w:spacing w:before="0" w:beforeAutospacing="0" w:after="0" w:afterAutospacing="0" w:line="360" w:lineRule="auto"/>
              <w:rPr>
                <w:sz w:val="26"/>
                <w:szCs w:val="26"/>
              </w:rPr>
            </w:pPr>
            <w:r w:rsidRPr="0015475D">
              <w:rPr>
                <w:sz w:val="26"/>
                <w:szCs w:val="26"/>
              </w:rPr>
              <w:t>querySelector()</w:t>
            </w:r>
          </w:p>
        </w:tc>
        <w:tc>
          <w:tcPr>
            <w:tcW w:w="4389" w:type="dxa"/>
          </w:tcPr>
          <w:p w14:paraId="20F5A842" w14:textId="38199EA2" w:rsidR="0015475D" w:rsidRPr="0015475D" w:rsidRDefault="0015475D" w:rsidP="0015475D">
            <w:pPr>
              <w:pStyle w:val="zlae0wtextbase"/>
              <w:spacing w:before="0" w:beforeAutospacing="0" w:after="0" w:afterAutospacing="0" w:line="360" w:lineRule="auto"/>
              <w:jc w:val="both"/>
              <w:rPr>
                <w:sz w:val="26"/>
                <w:szCs w:val="26"/>
              </w:rPr>
            </w:pPr>
            <w:r w:rsidRPr="0015475D">
              <w:rPr>
                <w:sz w:val="26"/>
                <w:szCs w:val="26"/>
              </w:rPr>
              <w:t>Chọn phần tử đầu tiên phù hợp với bộ chọn CSS</w:t>
            </w:r>
          </w:p>
        </w:tc>
      </w:tr>
      <w:tr w:rsidR="0015475D" w:rsidRPr="0015475D" w14:paraId="7AF6B74C" w14:textId="77777777" w:rsidTr="0015475D">
        <w:trPr>
          <w:jc w:val="center"/>
        </w:trPr>
        <w:tc>
          <w:tcPr>
            <w:tcW w:w="3404" w:type="dxa"/>
          </w:tcPr>
          <w:p w14:paraId="65383932" w14:textId="743ADD89" w:rsidR="0015475D" w:rsidRPr="0015475D" w:rsidRDefault="0015475D" w:rsidP="0015475D">
            <w:pPr>
              <w:pStyle w:val="zlae0wtextbase"/>
              <w:spacing w:before="0" w:beforeAutospacing="0" w:after="0" w:afterAutospacing="0" w:line="360" w:lineRule="auto"/>
              <w:rPr>
                <w:sz w:val="26"/>
                <w:szCs w:val="26"/>
              </w:rPr>
            </w:pPr>
            <w:r w:rsidRPr="0015475D">
              <w:rPr>
                <w:sz w:val="26"/>
                <w:szCs w:val="26"/>
              </w:rPr>
              <w:t>querySelectorAll()</w:t>
            </w:r>
          </w:p>
        </w:tc>
        <w:tc>
          <w:tcPr>
            <w:tcW w:w="4389" w:type="dxa"/>
          </w:tcPr>
          <w:p w14:paraId="38F71BEA" w14:textId="73B355CD" w:rsidR="0015475D" w:rsidRPr="0015475D" w:rsidRDefault="003673EA" w:rsidP="009D628E">
            <w:pPr>
              <w:pStyle w:val="zlae0wtextbase"/>
              <w:keepNext/>
              <w:spacing w:before="0" w:beforeAutospacing="0" w:after="0" w:afterAutospacing="0" w:line="360" w:lineRule="auto"/>
              <w:jc w:val="both"/>
              <w:rPr>
                <w:sz w:val="26"/>
                <w:szCs w:val="26"/>
              </w:rPr>
            </w:pPr>
            <w:r>
              <w:rPr>
                <w:sz w:val="26"/>
                <w:szCs w:val="26"/>
              </w:rPr>
              <w:t>C</w:t>
            </w:r>
            <w:r w:rsidR="0015475D" w:rsidRPr="0015475D">
              <w:rPr>
                <w:sz w:val="26"/>
                <w:szCs w:val="26"/>
              </w:rPr>
              <w:t>họn tất cả phần tử phù hợp với bộ chọn CSS</w:t>
            </w:r>
          </w:p>
        </w:tc>
      </w:tr>
    </w:tbl>
    <w:p w14:paraId="0EA47D2E" w14:textId="77777777" w:rsidR="005C4EAA" w:rsidRDefault="009D628E" w:rsidP="005C4EAA">
      <w:pPr>
        <w:pStyle w:val="Caption"/>
        <w:rPr>
          <w:szCs w:val="26"/>
        </w:rPr>
      </w:pPr>
      <w:r>
        <w:rPr>
          <w:szCs w:val="26"/>
        </w:rPr>
        <w:tab/>
      </w:r>
    </w:p>
    <w:p w14:paraId="45F638CC" w14:textId="6A3F04B5" w:rsidR="005C4EAA" w:rsidRPr="0015475D" w:rsidRDefault="005C4EAA" w:rsidP="005C4EAA">
      <w:pPr>
        <w:pStyle w:val="Caption"/>
        <w:rPr>
          <w:szCs w:val="26"/>
        </w:rPr>
      </w:pPr>
      <w:bookmarkStart w:id="39" w:name="_Toc234748216"/>
      <w:r>
        <w:t xml:space="preserve">Bảng </w:t>
      </w:r>
      <w:fldSimple w:instr=" STYLEREF 1 \s ">
        <w:r>
          <w:rPr>
            <w:noProof/>
          </w:rPr>
          <w:t>2</w:t>
        </w:r>
      </w:fldSimple>
      <w:r>
        <w:t>.</w:t>
      </w:r>
      <w:fldSimple w:instr=" SEQ Bảng \* ARABIC \s 1 ">
        <w:r>
          <w:rPr>
            <w:noProof/>
          </w:rPr>
          <w:t>9</w:t>
        </w:r>
      </w:fldSimple>
      <w:r>
        <w:t xml:space="preserve"> Một số thuộc tính DOM thường sử dụng</w:t>
      </w:r>
      <w:bookmarkEnd w:id="39"/>
    </w:p>
    <w:tbl>
      <w:tblPr>
        <w:tblStyle w:val="TableGrid"/>
        <w:tblW w:w="0" w:type="auto"/>
        <w:jc w:val="center"/>
        <w:tblLook w:val="04A0" w:firstRow="1" w:lastRow="0" w:firstColumn="1" w:lastColumn="0" w:noHBand="0" w:noVBand="1"/>
      </w:tblPr>
      <w:tblGrid>
        <w:gridCol w:w="3330"/>
        <w:gridCol w:w="4410"/>
      </w:tblGrid>
      <w:tr w:rsidR="005C4EAA" w14:paraId="3BBEFDE6" w14:textId="77777777" w:rsidTr="005C4EAA">
        <w:trPr>
          <w:jc w:val="center"/>
        </w:trPr>
        <w:tc>
          <w:tcPr>
            <w:tcW w:w="3330" w:type="dxa"/>
          </w:tcPr>
          <w:p w14:paraId="34E39A6D" w14:textId="405D6ABD" w:rsidR="005C4EAA" w:rsidRDefault="005C4EAA" w:rsidP="005C4EAA">
            <w:pPr>
              <w:pStyle w:val="NormalWeb"/>
              <w:spacing w:before="0" w:beforeAutospacing="0" w:after="0" w:afterAutospacing="0" w:line="360" w:lineRule="auto"/>
              <w:jc w:val="center"/>
              <w:rPr>
                <w:sz w:val="26"/>
                <w:szCs w:val="26"/>
              </w:rPr>
            </w:pPr>
            <w:r>
              <w:rPr>
                <w:sz w:val="26"/>
                <w:szCs w:val="26"/>
              </w:rPr>
              <w:t>Thuộc tính</w:t>
            </w:r>
          </w:p>
        </w:tc>
        <w:tc>
          <w:tcPr>
            <w:tcW w:w="4410" w:type="dxa"/>
          </w:tcPr>
          <w:p w14:paraId="1AA80B1C" w14:textId="0FE6C960" w:rsidR="005C4EAA" w:rsidRDefault="005C4EAA" w:rsidP="005C4EAA">
            <w:pPr>
              <w:pStyle w:val="NormalWeb"/>
              <w:spacing w:before="0" w:beforeAutospacing="0" w:after="0" w:afterAutospacing="0" w:line="360" w:lineRule="auto"/>
              <w:jc w:val="center"/>
              <w:rPr>
                <w:sz w:val="26"/>
                <w:szCs w:val="26"/>
              </w:rPr>
            </w:pPr>
            <w:r>
              <w:rPr>
                <w:sz w:val="26"/>
                <w:szCs w:val="26"/>
              </w:rPr>
              <w:t>Chức năng</w:t>
            </w:r>
          </w:p>
        </w:tc>
      </w:tr>
      <w:tr w:rsidR="005C4EAA" w14:paraId="37D0F72D" w14:textId="77777777" w:rsidTr="005C4EAA">
        <w:trPr>
          <w:jc w:val="center"/>
        </w:trPr>
        <w:tc>
          <w:tcPr>
            <w:tcW w:w="3330" w:type="dxa"/>
          </w:tcPr>
          <w:p w14:paraId="291F3A65" w14:textId="210AF4ED" w:rsidR="005C4EAA" w:rsidRDefault="005C4EAA" w:rsidP="005C4EAA">
            <w:pPr>
              <w:pStyle w:val="NormalWeb"/>
              <w:spacing w:before="0" w:beforeAutospacing="0" w:after="0" w:afterAutospacing="0" w:line="360" w:lineRule="auto"/>
              <w:rPr>
                <w:sz w:val="26"/>
                <w:szCs w:val="26"/>
              </w:rPr>
            </w:pPr>
            <w:r>
              <w:t>innerHTML</w:t>
            </w:r>
          </w:p>
        </w:tc>
        <w:tc>
          <w:tcPr>
            <w:tcW w:w="4410" w:type="dxa"/>
          </w:tcPr>
          <w:p w14:paraId="2E10065D" w14:textId="66FECA8C" w:rsidR="005C4EAA" w:rsidRDefault="005C4EAA" w:rsidP="009D628E">
            <w:pPr>
              <w:pStyle w:val="NormalWeb"/>
              <w:spacing w:before="0" w:beforeAutospacing="0" w:after="0" w:afterAutospacing="0" w:line="360" w:lineRule="auto"/>
              <w:jc w:val="both"/>
              <w:rPr>
                <w:sz w:val="26"/>
                <w:szCs w:val="26"/>
              </w:rPr>
            </w:pPr>
            <w:r>
              <w:t>Thay đổi hoặc lấy nội dung HTML</w:t>
            </w:r>
          </w:p>
        </w:tc>
      </w:tr>
      <w:tr w:rsidR="005C4EAA" w14:paraId="33CD3082" w14:textId="77777777" w:rsidTr="005C4EAA">
        <w:trPr>
          <w:jc w:val="center"/>
        </w:trPr>
        <w:tc>
          <w:tcPr>
            <w:tcW w:w="3330" w:type="dxa"/>
          </w:tcPr>
          <w:p w14:paraId="66A74792" w14:textId="0896C46F" w:rsidR="005C4EAA" w:rsidRDefault="005C4EAA" w:rsidP="005C4EAA">
            <w:pPr>
              <w:pStyle w:val="NormalWeb"/>
              <w:spacing w:before="0" w:beforeAutospacing="0" w:after="0" w:afterAutospacing="0" w:line="360" w:lineRule="auto"/>
              <w:rPr>
                <w:sz w:val="26"/>
                <w:szCs w:val="26"/>
              </w:rPr>
            </w:pPr>
            <w:r>
              <w:t>textContent</w:t>
            </w:r>
          </w:p>
        </w:tc>
        <w:tc>
          <w:tcPr>
            <w:tcW w:w="4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4EAA" w:rsidRPr="005C4EAA" w14:paraId="70C26C19" w14:textId="77777777" w:rsidTr="005C4EAA">
              <w:trPr>
                <w:tblCellSpacing w:w="15" w:type="dxa"/>
              </w:trPr>
              <w:tc>
                <w:tcPr>
                  <w:tcW w:w="0" w:type="auto"/>
                  <w:vAlign w:val="center"/>
                  <w:hideMark/>
                </w:tcPr>
                <w:p w14:paraId="567F67EA" w14:textId="77777777" w:rsidR="005C4EAA" w:rsidRPr="005C4EAA" w:rsidRDefault="005C4EAA" w:rsidP="005C4EAA">
                  <w:pPr>
                    <w:spacing w:after="0" w:line="240" w:lineRule="auto"/>
                    <w:rPr>
                      <w:rFonts w:eastAsia="Times New Roman" w:cs="Times New Roman"/>
                      <w:sz w:val="24"/>
                      <w:szCs w:val="24"/>
                    </w:rPr>
                  </w:pPr>
                </w:p>
              </w:tc>
            </w:tr>
          </w:tbl>
          <w:p w14:paraId="6DB9F117" w14:textId="77777777" w:rsidR="005C4EAA" w:rsidRPr="005C4EAA" w:rsidRDefault="005C4EAA" w:rsidP="005C4EAA">
            <w:pPr>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tblGrid>
            <w:tr w:rsidR="005C4EAA" w:rsidRPr="005C4EAA" w14:paraId="1E715D02" w14:textId="77777777" w:rsidTr="005C4EAA">
              <w:trPr>
                <w:tblCellSpacing w:w="15" w:type="dxa"/>
              </w:trPr>
              <w:tc>
                <w:tcPr>
                  <w:tcW w:w="0" w:type="auto"/>
                  <w:vAlign w:val="center"/>
                  <w:hideMark/>
                </w:tcPr>
                <w:p w14:paraId="116302DC" w14:textId="77777777" w:rsidR="005C4EAA" w:rsidRPr="005C4EAA" w:rsidRDefault="005C4EAA" w:rsidP="005C4EAA">
                  <w:pPr>
                    <w:spacing w:before="100" w:beforeAutospacing="1" w:after="100" w:afterAutospacing="1" w:line="240" w:lineRule="auto"/>
                    <w:rPr>
                      <w:rFonts w:eastAsia="Times New Roman" w:cs="Times New Roman"/>
                      <w:sz w:val="24"/>
                      <w:szCs w:val="24"/>
                    </w:rPr>
                  </w:pPr>
                  <w:r w:rsidRPr="005C4EAA">
                    <w:rPr>
                      <w:rFonts w:eastAsia="Times New Roman" w:cs="Times New Roman"/>
                      <w:sz w:val="24"/>
                      <w:szCs w:val="24"/>
                    </w:rPr>
                    <w:t>Lấy hoặc thay đổi nội dung văn bản</w:t>
                  </w:r>
                </w:p>
              </w:tc>
            </w:tr>
          </w:tbl>
          <w:p w14:paraId="3A719E28" w14:textId="77777777" w:rsidR="005C4EAA" w:rsidRDefault="005C4EAA" w:rsidP="009D628E">
            <w:pPr>
              <w:pStyle w:val="NormalWeb"/>
              <w:spacing w:before="0" w:beforeAutospacing="0" w:after="0" w:afterAutospacing="0" w:line="360" w:lineRule="auto"/>
              <w:jc w:val="both"/>
              <w:rPr>
                <w:sz w:val="26"/>
                <w:szCs w:val="26"/>
              </w:rPr>
            </w:pPr>
          </w:p>
        </w:tc>
      </w:tr>
      <w:tr w:rsidR="005C4EAA" w14:paraId="2C10B5F2" w14:textId="77777777" w:rsidTr="005C4EAA">
        <w:trPr>
          <w:jc w:val="center"/>
        </w:trPr>
        <w:tc>
          <w:tcPr>
            <w:tcW w:w="3330" w:type="dxa"/>
          </w:tcPr>
          <w:p w14:paraId="61CACC1B" w14:textId="6B72D8F3" w:rsidR="005C4EAA" w:rsidRDefault="005C4EAA" w:rsidP="005C4EAA">
            <w:pPr>
              <w:pStyle w:val="NormalWeb"/>
              <w:spacing w:before="0" w:beforeAutospacing="0" w:after="0" w:afterAutospacing="0" w:line="360" w:lineRule="auto"/>
              <w:rPr>
                <w:sz w:val="26"/>
                <w:szCs w:val="26"/>
              </w:rPr>
            </w:pPr>
            <w:r>
              <w:t>value</w:t>
            </w:r>
          </w:p>
        </w:tc>
        <w:tc>
          <w:tcPr>
            <w:tcW w:w="4410" w:type="dxa"/>
          </w:tcPr>
          <w:p w14:paraId="3C0522B1" w14:textId="32E5162C" w:rsidR="005C4EAA" w:rsidRDefault="005C4EAA" w:rsidP="009D628E">
            <w:pPr>
              <w:pStyle w:val="NormalWeb"/>
              <w:spacing w:before="0" w:beforeAutospacing="0" w:after="0" w:afterAutospacing="0" w:line="360" w:lineRule="auto"/>
              <w:jc w:val="both"/>
              <w:rPr>
                <w:sz w:val="26"/>
                <w:szCs w:val="26"/>
              </w:rPr>
            </w:pPr>
            <w:r>
              <w:t>Lấy giá trị của ô nhập liệu</w:t>
            </w:r>
          </w:p>
        </w:tc>
      </w:tr>
      <w:tr w:rsidR="005C4EAA" w14:paraId="26E772F3" w14:textId="77777777" w:rsidTr="005C4EAA">
        <w:trPr>
          <w:jc w:val="center"/>
        </w:trPr>
        <w:tc>
          <w:tcPr>
            <w:tcW w:w="3330" w:type="dxa"/>
          </w:tcPr>
          <w:p w14:paraId="1820CFFF" w14:textId="759B8774" w:rsidR="005C4EAA" w:rsidRDefault="005C4EAA" w:rsidP="005C4EAA">
            <w:pPr>
              <w:pStyle w:val="NormalWeb"/>
              <w:spacing w:before="0" w:beforeAutospacing="0" w:after="0" w:afterAutospacing="0" w:line="360" w:lineRule="auto"/>
              <w:rPr>
                <w:sz w:val="26"/>
                <w:szCs w:val="26"/>
              </w:rPr>
            </w:pPr>
            <w:r>
              <w:t>style</w:t>
            </w:r>
          </w:p>
        </w:tc>
        <w:tc>
          <w:tcPr>
            <w:tcW w:w="4410" w:type="dxa"/>
          </w:tcPr>
          <w:p w14:paraId="3DD81D43" w14:textId="48FAB3AC" w:rsidR="005C4EAA" w:rsidRDefault="005C4EAA" w:rsidP="005C4EAA">
            <w:pPr>
              <w:pStyle w:val="NormalWeb"/>
              <w:keepNext/>
              <w:spacing w:before="0" w:beforeAutospacing="0" w:after="0" w:afterAutospacing="0" w:line="360" w:lineRule="auto"/>
              <w:jc w:val="both"/>
              <w:rPr>
                <w:sz w:val="26"/>
                <w:szCs w:val="26"/>
              </w:rPr>
            </w:pPr>
            <w:r>
              <w:t>Thay đổi kiểu hiển thị của phần tử</w:t>
            </w:r>
          </w:p>
        </w:tc>
      </w:tr>
    </w:tbl>
    <w:p w14:paraId="61AA5AFF" w14:textId="11BB9E4E" w:rsidR="004C08FC" w:rsidRDefault="004C08FC" w:rsidP="0015475D">
      <w:pPr>
        <w:pStyle w:val="NormalWeb"/>
        <w:spacing w:before="0" w:beforeAutospacing="0" w:after="0" w:afterAutospacing="0" w:line="360" w:lineRule="auto"/>
        <w:ind w:firstLine="680"/>
        <w:jc w:val="both"/>
        <w:rPr>
          <w:sz w:val="26"/>
          <w:szCs w:val="26"/>
        </w:rPr>
      </w:pPr>
      <w:r w:rsidRPr="0015475D">
        <w:rPr>
          <w:sz w:val="26"/>
          <w:szCs w:val="26"/>
        </w:rPr>
        <w:t>Có thể thấy, cấu trúc của JavaScript được xây</w:t>
      </w:r>
      <w:r w:rsidRPr="004C08FC">
        <w:rPr>
          <w:sz w:val="26"/>
          <w:szCs w:val="26"/>
        </w:rPr>
        <w:t xml:space="preserve"> dựng từ các thành phần cơ bản như biến, hàm, điều kiện, vòng lặp và sự kiện. Nhờ cú pháp linh hoạt và khả năng thao tác trực tiếp với các phần tử HTML thông qua DOM, JavaScript giúp website </w:t>
      </w:r>
      <w:r w:rsidRPr="004C08FC">
        <w:rPr>
          <w:sz w:val="26"/>
          <w:szCs w:val="26"/>
        </w:rPr>
        <w:lastRenderedPageBreak/>
        <w:t>hoạt động động và tương tác hiệu quả với người dùng. Trong đề tài CASEDLE STORE, việc tổ chức mã JavaScript trong các tệp riêng như data.js và script.js giúp hệ thống dễ quản lý, dễ bảo trì và thuận tiện cho việc mở rộng các chức năng trong tương lai.</w:t>
      </w:r>
    </w:p>
    <w:p w14:paraId="3A2C5FFD" w14:textId="39ED5AC4" w:rsidR="008E7D26" w:rsidRDefault="008E7D26" w:rsidP="004C08FC">
      <w:pPr>
        <w:pStyle w:val="NormalWeb"/>
        <w:spacing w:before="0" w:beforeAutospacing="0" w:after="0" w:afterAutospacing="0" w:line="360" w:lineRule="auto"/>
        <w:ind w:firstLine="680"/>
        <w:jc w:val="both"/>
        <w:rPr>
          <w:rFonts w:eastAsiaTheme="minorHAnsi" w:cstheme="minorBidi"/>
          <w:sz w:val="26"/>
          <w:szCs w:val="22"/>
        </w:rPr>
      </w:pPr>
      <w:r w:rsidRPr="008E7D26">
        <w:rPr>
          <w:rFonts w:eastAsiaTheme="minorHAnsi" w:cstheme="minorBidi"/>
          <w:sz w:val="26"/>
          <w:szCs w:val="22"/>
        </w:rPr>
        <w:t>Trong JavaScript, mỗi câu lệnh thường kết thúc bằng dấu chấm phẩy (;) nhằm giúp trình thông dịch xác định ranh giới giữa các câu lệnh. Mặc dù JavaScript có cơ chế tự động chèn dấu chấm phẩy trong một số trường hợp, việc sử dụng dấu chấm phẩy đầy đủ vẫn được khuyến nghị để mã nguồn rõ ràng và hạn chế lỗi cú pháp.</w:t>
      </w:r>
    </w:p>
    <w:p w14:paraId="61BFE845" w14:textId="11A7F208" w:rsidR="008E7D26" w:rsidRPr="004C08FC" w:rsidRDefault="008E7D26" w:rsidP="004C08FC">
      <w:pPr>
        <w:pStyle w:val="NormalWeb"/>
        <w:spacing w:before="0" w:beforeAutospacing="0" w:after="0" w:afterAutospacing="0" w:line="360" w:lineRule="auto"/>
        <w:ind w:firstLine="680"/>
        <w:jc w:val="both"/>
        <w:rPr>
          <w:sz w:val="26"/>
          <w:szCs w:val="26"/>
        </w:rPr>
      </w:pPr>
      <w:r w:rsidRPr="008E7D26">
        <w:rPr>
          <w:rFonts w:eastAsiaTheme="minorHAnsi" w:cstheme="minorBidi"/>
          <w:sz w:val="26"/>
          <w:szCs w:val="22"/>
        </w:rPr>
        <w:t>Tên biến trong JavaScript phải tuân theo một số quy tắc cơ bản: không được bắt đầu bằng chữ số, không chứa khoảng trắng và không được trùng với các từ khóa của ngôn ngữ như let, if hoặc for. Theo quy ước phổ biến, tên biến thường được viết theo kiểu camelCase, ví dụ productName hoặc totalPrice.</w:t>
      </w:r>
    </w:p>
    <w:p w14:paraId="1BDF6621" w14:textId="180952DA" w:rsidR="00C023A5" w:rsidRPr="00C023A5" w:rsidRDefault="00C023A5" w:rsidP="00C023A5">
      <w:pPr>
        <w:pStyle w:val="NormalWeb"/>
        <w:spacing w:before="0" w:beforeAutospacing="0" w:after="0" w:afterAutospacing="0" w:line="360" w:lineRule="auto"/>
        <w:ind w:firstLine="680"/>
        <w:jc w:val="both"/>
        <w:rPr>
          <w:sz w:val="26"/>
          <w:szCs w:val="26"/>
        </w:rPr>
      </w:pPr>
      <w:r w:rsidRPr="00C023A5">
        <w:rPr>
          <w:sz w:val="26"/>
          <w:szCs w:val="26"/>
        </w:rPr>
        <w:t>Đối với đề tài</w:t>
      </w:r>
      <w:r w:rsidRPr="00C023A5">
        <w:rPr>
          <w:b/>
          <w:sz w:val="26"/>
          <w:szCs w:val="26"/>
        </w:rPr>
        <w:t xml:space="preserve"> </w:t>
      </w:r>
      <w:r>
        <w:rPr>
          <w:rStyle w:val="Strong"/>
          <w:b w:val="0"/>
          <w:sz w:val="26"/>
          <w:szCs w:val="26"/>
        </w:rPr>
        <w:t>“</w:t>
      </w:r>
      <w:r w:rsidRPr="00C023A5">
        <w:rPr>
          <w:rStyle w:val="Strong"/>
          <w:b w:val="0"/>
          <w:sz w:val="26"/>
          <w:szCs w:val="26"/>
        </w:rPr>
        <w:t xml:space="preserve">Thiết kế và xây dựng Website </w:t>
      </w:r>
      <w:r w:rsidR="000C5E9D">
        <w:rPr>
          <w:rStyle w:val="Strong"/>
          <w:b w:val="0"/>
          <w:sz w:val="26"/>
          <w:szCs w:val="26"/>
        </w:rPr>
        <w:t>thời</w:t>
      </w:r>
      <w:r w:rsidR="000C5E9D">
        <w:rPr>
          <w:rStyle w:val="Strong"/>
          <w:b w:val="0"/>
          <w:sz w:val="26"/>
          <w:szCs w:val="26"/>
          <w:lang w:val="vi-VN"/>
        </w:rPr>
        <w:t xml:space="preserve"> </w:t>
      </w:r>
      <w:r w:rsidR="003872AB">
        <w:rPr>
          <w:rStyle w:val="Strong"/>
          <w:b w:val="0"/>
          <w:sz w:val="26"/>
          <w:szCs w:val="26"/>
          <w:lang w:val="vi-VN"/>
        </w:rPr>
        <w:t xml:space="preserve">trang </w:t>
      </w:r>
      <w:r w:rsidRPr="00C023A5">
        <w:rPr>
          <w:rStyle w:val="Strong"/>
          <w:b w:val="0"/>
          <w:sz w:val="26"/>
          <w:szCs w:val="26"/>
        </w:rPr>
        <w:t>trực tuyến C</w:t>
      </w:r>
      <w:r>
        <w:rPr>
          <w:rStyle w:val="Strong"/>
          <w:b w:val="0"/>
          <w:sz w:val="26"/>
          <w:szCs w:val="26"/>
        </w:rPr>
        <w:t>ASEDLE STORE”</w:t>
      </w:r>
      <w:r w:rsidRPr="00C023A5">
        <w:rPr>
          <w:sz w:val="26"/>
          <w:szCs w:val="26"/>
        </w:rPr>
        <w:t xml:space="preserve">, JavaScript được tổ chức trong các tệp riêng như </w:t>
      </w:r>
      <w:r w:rsidRPr="00C023A5">
        <w:rPr>
          <w:rStyle w:val="HTMLCode"/>
          <w:rFonts w:ascii="Times New Roman" w:eastAsiaTheme="majorEastAsia" w:hAnsi="Times New Roman" w:cs="Times New Roman"/>
          <w:sz w:val="26"/>
          <w:szCs w:val="26"/>
        </w:rPr>
        <w:t>script.js</w:t>
      </w:r>
      <w:r w:rsidRPr="00C023A5">
        <w:rPr>
          <w:sz w:val="26"/>
          <w:szCs w:val="26"/>
        </w:rPr>
        <w:t xml:space="preserve"> và </w:t>
      </w:r>
      <w:r w:rsidRPr="00C023A5">
        <w:rPr>
          <w:rStyle w:val="HTMLCode"/>
          <w:rFonts w:ascii="Times New Roman" w:eastAsiaTheme="majorEastAsia" w:hAnsi="Times New Roman" w:cs="Times New Roman"/>
          <w:sz w:val="26"/>
          <w:szCs w:val="26"/>
        </w:rPr>
        <w:t>data.js</w:t>
      </w:r>
      <w:r w:rsidRPr="00C023A5">
        <w:rPr>
          <w:sz w:val="26"/>
          <w:szCs w:val="26"/>
        </w:rPr>
        <w:t xml:space="preserve">. Trong đó, </w:t>
      </w:r>
      <w:r w:rsidRPr="00C023A5">
        <w:rPr>
          <w:rStyle w:val="HTMLCode"/>
          <w:rFonts w:ascii="Times New Roman" w:eastAsiaTheme="majorEastAsia" w:hAnsi="Times New Roman" w:cs="Times New Roman"/>
          <w:sz w:val="26"/>
          <w:szCs w:val="26"/>
        </w:rPr>
        <w:t>data.js</w:t>
      </w:r>
      <w:r w:rsidRPr="00C023A5">
        <w:rPr>
          <w:sz w:val="26"/>
          <w:szCs w:val="26"/>
        </w:rPr>
        <w:t xml:space="preserve"> được sử dụng để lưu trữ dữ liệu sản phẩm, còn </w:t>
      </w:r>
      <w:r w:rsidRPr="00C023A5">
        <w:rPr>
          <w:rStyle w:val="HTMLCode"/>
          <w:rFonts w:ascii="Times New Roman" w:eastAsiaTheme="majorEastAsia" w:hAnsi="Times New Roman" w:cs="Times New Roman"/>
          <w:sz w:val="26"/>
          <w:szCs w:val="26"/>
        </w:rPr>
        <w:t>script.js</w:t>
      </w:r>
      <w:r w:rsidRPr="00C023A5">
        <w:rPr>
          <w:sz w:val="26"/>
          <w:szCs w:val="26"/>
        </w:rPr>
        <w:t xml:space="preserve"> đảm nhiệm việc xử lý các chức năng như hiển thị danh sách sản phẩm, tìm kiếm, chuyển trang chi tiết sản phẩm và xử lý các thao tác tương tác của người dùng. Cách tổ chức này giúp mã nguồn khoa học, dễ quản lý và thuận tiện cho việc phát triển hệ thống trong tương lai</w:t>
      </w:r>
      <w:r w:rsidR="00C919A4">
        <w:rPr>
          <w:sz w:val="26"/>
          <w:szCs w:val="26"/>
        </w:rPr>
        <w:t>.</w:t>
      </w:r>
    </w:p>
    <w:p w14:paraId="645DB87B" w14:textId="77777777" w:rsidR="00C023A5" w:rsidRPr="00C023A5" w:rsidRDefault="00C023A5" w:rsidP="00C023A5">
      <w:pPr>
        <w:pStyle w:val="NormalWeb"/>
        <w:spacing w:before="0" w:beforeAutospacing="0" w:after="0" w:afterAutospacing="0" w:line="360" w:lineRule="auto"/>
        <w:ind w:firstLine="720"/>
        <w:jc w:val="both"/>
        <w:rPr>
          <w:sz w:val="26"/>
          <w:szCs w:val="26"/>
        </w:rPr>
      </w:pPr>
    </w:p>
    <w:p w14:paraId="7A7B453C" w14:textId="77777777" w:rsidR="00C023A5" w:rsidRPr="00C023A5" w:rsidRDefault="00C023A5" w:rsidP="00E15BBF">
      <w:pPr>
        <w:pStyle w:val="NormalWeb"/>
        <w:spacing w:before="0" w:beforeAutospacing="0" w:after="0" w:afterAutospacing="0" w:line="360" w:lineRule="auto"/>
        <w:jc w:val="both"/>
        <w:rPr>
          <w:sz w:val="26"/>
          <w:szCs w:val="26"/>
        </w:rPr>
      </w:pPr>
    </w:p>
    <w:p w14:paraId="620B8937" w14:textId="7F1B8340" w:rsidR="003F3646" w:rsidRDefault="003F3646" w:rsidP="00CC2246">
      <w:pPr>
        <w:jc w:val="both"/>
        <w:rPr>
          <w:szCs w:val="26"/>
        </w:rPr>
      </w:pPr>
    </w:p>
    <w:p w14:paraId="29C03801" w14:textId="57A61AB1" w:rsidR="004E6B60" w:rsidRDefault="004E6B60" w:rsidP="00CC2246">
      <w:pPr>
        <w:jc w:val="both"/>
        <w:rPr>
          <w:szCs w:val="26"/>
        </w:rPr>
      </w:pPr>
    </w:p>
    <w:p w14:paraId="1A5AD6F0" w14:textId="55B54A8D" w:rsidR="00CA39D9" w:rsidRDefault="00CA39D9" w:rsidP="00CC2246">
      <w:pPr>
        <w:jc w:val="both"/>
        <w:rPr>
          <w:szCs w:val="26"/>
        </w:rPr>
      </w:pPr>
    </w:p>
    <w:p w14:paraId="26F9D9D7" w14:textId="4AFA3057" w:rsidR="00CA39D9" w:rsidRDefault="00CA39D9" w:rsidP="00CC2246">
      <w:pPr>
        <w:jc w:val="both"/>
        <w:rPr>
          <w:szCs w:val="26"/>
        </w:rPr>
      </w:pPr>
    </w:p>
    <w:p w14:paraId="7B1D577D" w14:textId="407FEBFE" w:rsidR="00CA39D9" w:rsidRDefault="00CA39D9" w:rsidP="00CC2246">
      <w:pPr>
        <w:jc w:val="both"/>
        <w:rPr>
          <w:szCs w:val="26"/>
        </w:rPr>
      </w:pPr>
    </w:p>
    <w:p w14:paraId="068D5687" w14:textId="7A6546A6" w:rsidR="00CA39D9" w:rsidRDefault="00CA39D9" w:rsidP="00CC2246">
      <w:pPr>
        <w:jc w:val="both"/>
        <w:rPr>
          <w:szCs w:val="26"/>
        </w:rPr>
      </w:pPr>
    </w:p>
    <w:p w14:paraId="1A544C44" w14:textId="3B3622E9" w:rsidR="000E4310" w:rsidRDefault="000E4310" w:rsidP="00CC2246">
      <w:pPr>
        <w:jc w:val="both"/>
        <w:rPr>
          <w:szCs w:val="26"/>
        </w:rPr>
      </w:pPr>
    </w:p>
    <w:p w14:paraId="26E61FFC" w14:textId="2BE12C34" w:rsidR="000E4310" w:rsidRDefault="000E4310" w:rsidP="00CC2246">
      <w:pPr>
        <w:jc w:val="both"/>
        <w:rPr>
          <w:szCs w:val="26"/>
        </w:rPr>
      </w:pPr>
    </w:p>
    <w:p w14:paraId="7869A346" w14:textId="760FE929" w:rsidR="000E4310" w:rsidRDefault="000E4310" w:rsidP="00CC2246">
      <w:pPr>
        <w:jc w:val="both"/>
        <w:rPr>
          <w:szCs w:val="26"/>
        </w:rPr>
      </w:pPr>
    </w:p>
    <w:p w14:paraId="5B70D197" w14:textId="2FFE0844" w:rsidR="000E4310" w:rsidRDefault="000E4310" w:rsidP="00CC2246">
      <w:pPr>
        <w:jc w:val="both"/>
        <w:rPr>
          <w:szCs w:val="26"/>
        </w:rPr>
      </w:pPr>
    </w:p>
    <w:p w14:paraId="207C7BA1" w14:textId="5C069FCA" w:rsidR="00CA39D9" w:rsidRPr="008725B9" w:rsidRDefault="00CA39D9" w:rsidP="00CC2246">
      <w:pPr>
        <w:jc w:val="both"/>
        <w:rPr>
          <w:szCs w:val="26"/>
        </w:rPr>
      </w:pPr>
    </w:p>
    <w:p w14:paraId="5A84270E" w14:textId="26845606" w:rsidR="00314527" w:rsidRPr="00863285" w:rsidRDefault="00FD4874" w:rsidP="00653A3A">
      <w:pPr>
        <w:pStyle w:val="Heading1"/>
        <w:rPr>
          <w:szCs w:val="30"/>
        </w:rPr>
      </w:pPr>
      <w:bookmarkStart w:id="40" w:name="_Toc234748420"/>
      <w:r>
        <w:rPr>
          <w:szCs w:val="30"/>
          <w:lang w:val="vi-VN"/>
        </w:rPr>
        <w:lastRenderedPageBreak/>
        <w:t>PHÂN TÍCH THIẾT KẾ HỆ THỐNG</w:t>
      </w:r>
      <w:bookmarkEnd w:id="40"/>
    </w:p>
    <w:p w14:paraId="1ADB30D0" w14:textId="77777777" w:rsidR="00D724C7" w:rsidRPr="00863285" w:rsidRDefault="00FD44BF" w:rsidP="00863285">
      <w:pPr>
        <w:pStyle w:val="Heading2"/>
        <w:spacing w:before="0" w:after="0"/>
        <w:jc w:val="both"/>
        <w:rPr>
          <w:sz w:val="26"/>
        </w:rPr>
      </w:pPr>
      <w:bookmarkStart w:id="41" w:name="_Toc234748421"/>
      <w:r w:rsidRPr="00863285">
        <w:rPr>
          <w:sz w:val="26"/>
        </w:rPr>
        <w:t>Mô tả vấn đề</w:t>
      </w:r>
      <w:bookmarkEnd w:id="41"/>
    </w:p>
    <w:p w14:paraId="1CBE83A2" w14:textId="77777777" w:rsidR="00D448E4" w:rsidRPr="00D448E4" w:rsidRDefault="00D448E4" w:rsidP="00D448E4">
      <w:pPr>
        <w:pStyle w:val="zlae0wtextbase"/>
        <w:spacing w:before="0" w:beforeAutospacing="0" w:after="0" w:afterAutospacing="0" w:line="360" w:lineRule="auto"/>
        <w:ind w:firstLine="720"/>
        <w:jc w:val="both"/>
        <w:rPr>
          <w:sz w:val="26"/>
          <w:szCs w:val="26"/>
        </w:rPr>
      </w:pPr>
      <w:r w:rsidRPr="00D448E4">
        <w:rPr>
          <w:sz w:val="26"/>
          <w:szCs w:val="26"/>
        </w:rPr>
        <w:t>Trong những năm gần đây, sự phát triển mạnh mẽ của công nghệ thông tin, Internet và các nền tảng thương mại điện tử đã làm thay đổi đáng kể phương thức kinh doanh của nhiều doanh nghiệp. Thay vì chỉ hoạt động theo mô hình bán hàng truyền thống tại cửa hàng, các doanh nghiệp ngày càng chú trọng xây dựng kênh bán hàng trực tuyến nhằm mở rộng phạm vi tiếp cận khách hàng, nâng cao khả năng quảng bá thương hiệu và gia tăng hiệu quả kinh doanh. Đối với lĩnh vực thời trang, website bán hàng trực tuyến không chỉ là nơi giới thiệu sản phẩm mà còn đóng vai trò như một kênh truyền thông, marketing và tương tác trực tiếp với khách hàng.</w:t>
      </w:r>
    </w:p>
    <w:p w14:paraId="53CCA82E" w14:textId="77777777" w:rsidR="00D448E4" w:rsidRPr="00D448E4" w:rsidRDefault="00D448E4" w:rsidP="00D448E4">
      <w:pPr>
        <w:pStyle w:val="zlae0wtextbase"/>
        <w:spacing w:before="0" w:beforeAutospacing="0" w:after="0" w:afterAutospacing="0" w:line="360" w:lineRule="auto"/>
        <w:ind w:firstLine="720"/>
        <w:jc w:val="both"/>
        <w:rPr>
          <w:sz w:val="26"/>
          <w:szCs w:val="26"/>
        </w:rPr>
      </w:pPr>
      <w:r w:rsidRPr="00D448E4">
        <w:rPr>
          <w:sz w:val="26"/>
          <w:szCs w:val="26"/>
        </w:rPr>
        <w:t>Xu hướng mua sắm trực tuyến ngày càng phổ biến nhờ tính tiện lợi, khả năng truy cập mọi lúc mọi nơi và sự đa dạng về sản phẩm. Người dùng có thể dễ dàng xem thông tin sản phẩm, so sánh giá cả, lựa chọn mẫu mã phù hợp và liên hệ với cửa hàng mà không cần đến trực tiếp. Điều này tạo ra yêu cầu các cửa hàng thời trang phải xây dựng một website chuyên nghiệp, có giao diện trực quan, tốc độ truy cập ổn định và hỗ trợ tốt trên nhiều loại thiết bị khác nhau.</w:t>
      </w:r>
    </w:p>
    <w:p w14:paraId="6D5CCDBE" w14:textId="77777777" w:rsidR="00D448E4" w:rsidRPr="00D448E4" w:rsidRDefault="00D448E4" w:rsidP="00D448E4">
      <w:pPr>
        <w:pStyle w:val="zlae0wtextbase"/>
        <w:spacing w:before="0" w:beforeAutospacing="0" w:after="0" w:afterAutospacing="0" w:line="360" w:lineRule="auto"/>
        <w:ind w:firstLine="720"/>
        <w:jc w:val="both"/>
        <w:rPr>
          <w:sz w:val="26"/>
          <w:szCs w:val="26"/>
        </w:rPr>
      </w:pPr>
      <w:r w:rsidRPr="00D448E4">
        <w:rPr>
          <w:sz w:val="26"/>
          <w:szCs w:val="26"/>
        </w:rPr>
        <w:t>Tuy nhiên, trên thực tế nhiều website bán hàng thời trang hiện nay vẫn còn tồn tại một số hạn chế. Một số website có bố cục chưa hợp lý, hình ảnh sản phẩm hiển thị chưa rõ ràng, màu sắc và phông chữ chưa đồng nhất, gây khó khăn cho người dùng trong quá trình theo dõi thông tin. Bên cạnh đó, khả năng tương thích trên thiết bị di động chưa được tối ưu, khiến giao diện bị vỡ bố cục hoặc khó thao tác trên màn hình nhỏ. Ngoài ra, việc tổ chức danh mục sản phẩm chưa khoa học, thiếu chức năng tìm kiếm và lọc sản phẩm cũng làm giảm trải nghiệm mua sắm của khách hàng.</w:t>
      </w:r>
    </w:p>
    <w:p w14:paraId="1C4DD47B" w14:textId="77777777" w:rsidR="00D448E4" w:rsidRPr="00D448E4" w:rsidRDefault="00D448E4" w:rsidP="00D448E4">
      <w:pPr>
        <w:pStyle w:val="zlae0wtextbase"/>
        <w:spacing w:before="0" w:beforeAutospacing="0" w:after="0" w:afterAutospacing="0" w:line="360" w:lineRule="auto"/>
        <w:ind w:firstLine="720"/>
        <w:jc w:val="both"/>
        <w:rPr>
          <w:sz w:val="26"/>
          <w:szCs w:val="26"/>
        </w:rPr>
      </w:pPr>
      <w:r w:rsidRPr="00D448E4">
        <w:rPr>
          <w:sz w:val="26"/>
          <w:szCs w:val="26"/>
        </w:rPr>
        <w:t>Một vấn đề khác là nhiều website chưa có cấu trúc dữ liệu rõ ràng, dẫn đến việc cập nhật sản phẩm mất nhiều thời gian và dễ phát sinh lỗi khi mở rộng hệ thống. Việc dữ liệu sản phẩm được chèn trực tiếp vào giao diện làm cho mã nguồn trở nên phức tạp, khó bảo trì và khó tái sử dụng. Trong khi đó, đối với các website có số lượng sản phẩm ngày càng tăng, việc quản lý dữ liệu một cách tập trung là yếu tố quan trọng để đảm bảo tính ổn định và khả năng mở rộng của hệ thống.</w:t>
      </w:r>
    </w:p>
    <w:p w14:paraId="70DD403B" w14:textId="424F0C96" w:rsidR="00D448E4" w:rsidRPr="00D448E4" w:rsidRDefault="00D448E4" w:rsidP="00D448E4">
      <w:pPr>
        <w:pStyle w:val="zlae0wtextbase"/>
        <w:spacing w:before="0" w:beforeAutospacing="0" w:after="0" w:afterAutospacing="0" w:line="360" w:lineRule="auto"/>
        <w:ind w:firstLine="720"/>
        <w:jc w:val="both"/>
        <w:rPr>
          <w:sz w:val="26"/>
          <w:szCs w:val="26"/>
        </w:rPr>
      </w:pPr>
      <w:r w:rsidRPr="00D448E4">
        <w:rPr>
          <w:sz w:val="26"/>
          <w:szCs w:val="26"/>
        </w:rPr>
        <w:t xml:space="preserve">Đối với CASEDLE STORE, nhu cầu xây dựng một website </w:t>
      </w:r>
      <w:r>
        <w:rPr>
          <w:sz w:val="26"/>
          <w:szCs w:val="26"/>
        </w:rPr>
        <w:t>thời trang</w:t>
      </w:r>
      <w:r w:rsidRPr="00D448E4">
        <w:rPr>
          <w:sz w:val="26"/>
          <w:szCs w:val="26"/>
        </w:rPr>
        <w:t xml:space="preserve"> trực tuyến xuất phát từ mong muốn tạo ra một kênh giới thiệu và quảng bá sản phẩm chuyên nghiệp hơn. Website cần hỗ trợ hiển thị danh sách sản phẩm theo danh mục, </w:t>
      </w:r>
      <w:r w:rsidRPr="00D448E4">
        <w:rPr>
          <w:sz w:val="26"/>
          <w:szCs w:val="26"/>
        </w:rPr>
        <w:lastRenderedPageBreak/>
        <w:t>cho phép người dùng xem thông tin chi tiết của từng sản phẩm và liên hệ với cửa hàng một cách thuận tiện. Đồng thời, giao diện phải được thiết kế theo hướng hiện đại, dễ sử dụng và tương thích với nhiều kích thước màn hình nhằm đáp ứng xu hướng sử dụng điện thoại thông minh trong mua sắm trực tuyến hiện nay.</w:t>
      </w:r>
    </w:p>
    <w:p w14:paraId="72F6178F" w14:textId="6283CBFC" w:rsidR="00D448E4" w:rsidRPr="00D448E4" w:rsidRDefault="00D448E4" w:rsidP="00D448E4">
      <w:pPr>
        <w:pStyle w:val="zlae0wtextbase"/>
        <w:spacing w:before="0" w:beforeAutospacing="0" w:after="0" w:afterAutospacing="0" w:line="360" w:lineRule="auto"/>
        <w:ind w:firstLine="720"/>
        <w:jc w:val="both"/>
        <w:rPr>
          <w:sz w:val="26"/>
          <w:szCs w:val="26"/>
        </w:rPr>
      </w:pPr>
      <w:r w:rsidRPr="00D448E4">
        <w:rPr>
          <w:sz w:val="26"/>
          <w:szCs w:val="26"/>
        </w:rPr>
        <w:t xml:space="preserve">Xuất phát từ những yêu cầu trên, đề tài </w:t>
      </w:r>
      <w:r w:rsidRPr="00D448E4">
        <w:rPr>
          <w:rStyle w:val="zlae0wtextbase1"/>
          <w:sz w:val="26"/>
          <w:szCs w:val="26"/>
        </w:rPr>
        <w:t xml:space="preserve">“Thiết kế và xây dựng Website </w:t>
      </w:r>
      <w:r w:rsidR="000660BC">
        <w:rPr>
          <w:rStyle w:val="zlae0wtextbase1"/>
          <w:sz w:val="26"/>
          <w:szCs w:val="26"/>
        </w:rPr>
        <w:t>thời</w:t>
      </w:r>
      <w:r w:rsidR="000660BC">
        <w:rPr>
          <w:rStyle w:val="zlae0wtextbase1"/>
          <w:sz w:val="26"/>
          <w:szCs w:val="26"/>
          <w:lang w:val="vi-VN"/>
        </w:rPr>
        <w:t xml:space="preserve"> trang</w:t>
      </w:r>
      <w:r w:rsidRPr="00D448E4">
        <w:rPr>
          <w:rStyle w:val="zlae0wtextbase1"/>
          <w:sz w:val="26"/>
          <w:szCs w:val="26"/>
        </w:rPr>
        <w:t xml:space="preserve"> trực tuyến CASEDLE STORE”</w:t>
      </w:r>
      <w:r w:rsidRPr="00D448E4">
        <w:rPr>
          <w:sz w:val="26"/>
          <w:szCs w:val="26"/>
        </w:rPr>
        <w:t xml:space="preserve"> được thực hiện nhằm xây dựng một website có cấu trúc rõ ràng, giao diện trực quan và hỗ trợ tương tác hiệu quả với người dùng. Hệ thống được phát triển bằng cá</w:t>
      </w:r>
      <w:r w:rsidR="00525360">
        <w:rPr>
          <w:sz w:val="26"/>
          <w:szCs w:val="26"/>
        </w:rPr>
        <w:t>c công nghệ HTML, CSS</w:t>
      </w:r>
      <w:r w:rsidRPr="00D448E4">
        <w:rPr>
          <w:sz w:val="26"/>
          <w:szCs w:val="26"/>
        </w:rPr>
        <w:t>, JavaScript (ES6) và Bootstrap 5, kết hợp phương pháp tổ chức dữ liệu tách biệt giữa giao diện và dữ liệu sản phẩm để nâng cao khả năng quản lý và bảo trì mã nguồn.</w:t>
      </w:r>
    </w:p>
    <w:p w14:paraId="65F2BA2A" w14:textId="77777777" w:rsidR="00D448E4" w:rsidRDefault="00D448E4" w:rsidP="00525360">
      <w:pPr>
        <w:pStyle w:val="zlae0wtextbase"/>
        <w:spacing w:before="0" w:beforeAutospacing="0" w:after="0" w:afterAutospacing="0" w:line="360" w:lineRule="auto"/>
        <w:ind w:firstLine="720"/>
        <w:jc w:val="both"/>
      </w:pPr>
      <w:r w:rsidRPr="00D448E4">
        <w:rPr>
          <w:sz w:val="26"/>
          <w:szCs w:val="26"/>
        </w:rPr>
        <w:t>Thông qua việc xây dựng website, đề tài không chỉ góp phần nâng cao hiệu quả quảng bá thương hiệu CASEDLE STORE mà còn tạo cơ hội vận dụng các kiến thức đã học về phân tích yêu cầu, thiết kế giao diện, tổ chức dữ liệu và phát triển ứng dụng web. Kết quả của đề tài là nền tảng cho việc mở rộng thêm các chức năng nâng cao trong tương lai như giỏ hàng, đăng nhập người dùng, quản lý đơn hàng và thanh toán trực tuyến, hướng tới một hệ thống thương mại điện tử hoàn chỉnh</w:t>
      </w:r>
      <w:r>
        <w:t>.</w:t>
      </w:r>
    </w:p>
    <w:p w14:paraId="5FD2D81E" w14:textId="77777777" w:rsidR="00D724C7" w:rsidRPr="008725B9" w:rsidRDefault="00FD44BF" w:rsidP="00745788">
      <w:pPr>
        <w:pStyle w:val="Heading2"/>
        <w:spacing w:before="0" w:after="0"/>
        <w:rPr>
          <w:sz w:val="26"/>
        </w:rPr>
      </w:pPr>
      <w:bookmarkStart w:id="42" w:name="_Toc234748422"/>
      <w:r w:rsidRPr="008725B9">
        <w:rPr>
          <w:sz w:val="26"/>
        </w:rPr>
        <w:t>Đặc tả yêu cầu hệ thống</w:t>
      </w:r>
      <w:bookmarkEnd w:id="42"/>
    </w:p>
    <w:p w14:paraId="36B9E797" w14:textId="77777777" w:rsidR="00D724C7" w:rsidRPr="009E0769" w:rsidRDefault="00FD44BF" w:rsidP="00745788">
      <w:pPr>
        <w:pStyle w:val="Heading3"/>
        <w:spacing w:before="0" w:after="0"/>
        <w:jc w:val="both"/>
        <w:rPr>
          <w:szCs w:val="26"/>
        </w:rPr>
      </w:pPr>
      <w:bookmarkStart w:id="43" w:name="_Toc234748423"/>
      <w:r w:rsidRPr="009E0769">
        <w:rPr>
          <w:szCs w:val="26"/>
        </w:rPr>
        <w:t>Yêu cầu chức năng</w:t>
      </w:r>
      <w:bookmarkEnd w:id="43"/>
    </w:p>
    <w:p w14:paraId="14F66CE4" w14:textId="77777777" w:rsidR="009E0769" w:rsidRPr="009E0769" w:rsidRDefault="009E0769" w:rsidP="00745788">
      <w:pPr>
        <w:pStyle w:val="isselectedend"/>
        <w:spacing w:before="0" w:beforeAutospacing="0" w:after="0" w:afterAutospacing="0" w:line="360" w:lineRule="auto"/>
        <w:ind w:firstLine="720"/>
        <w:jc w:val="both"/>
        <w:rPr>
          <w:sz w:val="26"/>
          <w:szCs w:val="26"/>
        </w:rPr>
      </w:pPr>
      <w:r w:rsidRPr="009E0769">
        <w:rPr>
          <w:sz w:val="26"/>
          <w:szCs w:val="26"/>
        </w:rPr>
        <w:t>Website bán quần áo trực tuyến CASEDLE STORE được xây dựng nhằm đáp ứng các chức năng cơ bản của một website giới thiệu và kinh doanh sản phẩm thời trang. Hệ thống cho phép người dùng truy cập và xem thông tin về các sản phẩm được cung cấp trên website thông qua giao diện trực quan và thân thiện.</w:t>
      </w:r>
    </w:p>
    <w:p w14:paraId="4CBC22EC" w14:textId="4042C6DF" w:rsidR="009E0769" w:rsidRPr="009E0769" w:rsidRDefault="009E0769" w:rsidP="00745788">
      <w:pPr>
        <w:pStyle w:val="isselectedend"/>
        <w:spacing w:before="0" w:beforeAutospacing="0" w:after="0" w:afterAutospacing="0" w:line="360" w:lineRule="auto"/>
        <w:ind w:firstLine="720"/>
        <w:jc w:val="both"/>
        <w:rPr>
          <w:sz w:val="26"/>
          <w:szCs w:val="26"/>
        </w:rPr>
      </w:pPr>
      <w:r w:rsidRPr="009E0769">
        <w:rPr>
          <w:sz w:val="26"/>
          <w:szCs w:val="26"/>
        </w:rPr>
        <w:t>Các chức năng chính của website bao gồm hiển thị trang chủ với các sản phẩm nổi bật và sản phẩm mới, hiển thị danh sách sản phẩm theo từng danh mục theo nhu cầu của người dùng, xem thông tin chi tiết của từng sản phẩm, đồng thời cung cấp các trang Giới thiệu và Liên hệ để người dùng dễ dàng tìm hiểu thông tin về cửa hàng và gửi phản hồi khi cần thiết.</w:t>
      </w:r>
    </w:p>
    <w:p w14:paraId="68948522" w14:textId="77777777" w:rsidR="009E0769" w:rsidRDefault="009E0769" w:rsidP="00BB06AE">
      <w:pPr>
        <w:pStyle w:val="NormalWeb"/>
        <w:spacing w:before="0" w:beforeAutospacing="0" w:after="0" w:afterAutospacing="0" w:line="360" w:lineRule="auto"/>
        <w:ind w:firstLine="720"/>
        <w:jc w:val="both"/>
        <w:rPr>
          <w:sz w:val="26"/>
          <w:szCs w:val="26"/>
        </w:rPr>
      </w:pPr>
      <w:r w:rsidRPr="009E0769">
        <w:rPr>
          <w:sz w:val="26"/>
          <w:szCs w:val="26"/>
        </w:rPr>
        <w:t>Ngoài ra, website còn hỗ trợ thanh điều hướng (Navigation Bar), banner quảng bá, chân trang (Footer), bố cục Responsive và các hiệu ứng tương tác bằng JavaScript nhằm nâng cao trải nghiệm sử dụng. Các chức năng được xây dựng đảm bảo hoạt động ổn định, giao diện dễ sử dụng và đáp ứng nhu cầu giới thiệu cũng như quảng bá sản phẩm của CASEDLE STORE.</w:t>
      </w:r>
    </w:p>
    <w:p w14:paraId="24C45B8B" w14:textId="77777777" w:rsidR="00673ED4" w:rsidRDefault="00673ED4" w:rsidP="00673ED4">
      <w:pPr>
        <w:pStyle w:val="NormalWeb"/>
        <w:spacing w:before="0" w:beforeAutospacing="0" w:after="0" w:afterAutospacing="0" w:line="360" w:lineRule="auto"/>
        <w:ind w:firstLine="720"/>
        <w:jc w:val="both"/>
        <w:rPr>
          <w:sz w:val="26"/>
          <w:szCs w:val="26"/>
        </w:rPr>
      </w:pPr>
      <w:r w:rsidRPr="00673ED4">
        <w:rPr>
          <w:sz w:val="26"/>
          <w:szCs w:val="26"/>
        </w:rPr>
        <w:lastRenderedPageBreak/>
        <w:t xml:space="preserve">Để đảm bảo tính rõ ràng trong quá trình thiết kế và vận hành, các yêu cầu chức năng của hệ thống được phân chia cụ thể theo hai nhóm đối tượng sử dụng chính: </w:t>
      </w:r>
      <w:r w:rsidRPr="00673ED4">
        <w:rPr>
          <w:bCs/>
          <w:sz w:val="26"/>
          <w:szCs w:val="26"/>
        </w:rPr>
        <w:t>Khách hàng (Người dùng hệ thống)</w:t>
      </w:r>
      <w:r w:rsidRPr="00673ED4">
        <w:rPr>
          <w:sz w:val="26"/>
          <w:szCs w:val="26"/>
        </w:rPr>
        <w:t xml:space="preserve"> và </w:t>
      </w:r>
      <w:r w:rsidRPr="00673ED4">
        <w:rPr>
          <w:bCs/>
          <w:sz w:val="26"/>
          <w:szCs w:val="26"/>
        </w:rPr>
        <w:t>Quản trị viên (Admin)</w:t>
      </w:r>
      <w:r w:rsidRPr="00673ED4">
        <w:rPr>
          <w:sz w:val="26"/>
          <w:szCs w:val="26"/>
        </w:rPr>
        <w:t>.</w:t>
      </w:r>
    </w:p>
    <w:p w14:paraId="1BF8B672" w14:textId="77777777" w:rsidR="00673ED4" w:rsidRPr="00673ED4" w:rsidRDefault="00673ED4" w:rsidP="005B31EF">
      <w:pPr>
        <w:pStyle w:val="NormalWeb"/>
        <w:spacing w:before="0" w:beforeAutospacing="0" w:after="0" w:afterAutospacing="0" w:line="360" w:lineRule="auto"/>
        <w:ind w:firstLine="720"/>
        <w:jc w:val="both"/>
        <w:rPr>
          <w:sz w:val="26"/>
          <w:szCs w:val="26"/>
        </w:rPr>
      </w:pPr>
      <w:r w:rsidRPr="00673ED4">
        <w:rPr>
          <w:sz w:val="26"/>
          <w:szCs w:val="26"/>
        </w:rPr>
        <w:t>1. Nhóm chức năng dành cho Khách hàng (Frontend)</w:t>
      </w:r>
    </w:p>
    <w:p w14:paraId="2F7BE9D0" w14:textId="429C3C61" w:rsidR="00673ED4" w:rsidRPr="00673ED4" w:rsidRDefault="00673ED4" w:rsidP="00673ED4">
      <w:pPr>
        <w:pStyle w:val="NormalWeb"/>
        <w:spacing w:before="0" w:beforeAutospacing="0" w:after="0" w:afterAutospacing="0" w:line="360" w:lineRule="auto"/>
        <w:jc w:val="both"/>
        <w:rPr>
          <w:sz w:val="26"/>
          <w:szCs w:val="26"/>
        </w:rPr>
      </w:pPr>
      <w:r w:rsidRPr="00673ED4">
        <w:rPr>
          <w:b/>
          <w:bCs/>
          <w:sz w:val="26"/>
          <w:szCs w:val="26"/>
        </w:rPr>
        <w:t xml:space="preserve"> </w:t>
      </w:r>
      <w:r w:rsidRPr="00673ED4">
        <w:rPr>
          <w:b/>
          <w:bCs/>
          <w:sz w:val="26"/>
          <w:szCs w:val="26"/>
        </w:rPr>
        <w:tab/>
      </w:r>
      <w:r w:rsidRPr="00673ED4">
        <w:rPr>
          <w:bCs/>
          <w:sz w:val="26"/>
          <w:szCs w:val="26"/>
        </w:rPr>
        <w:t>Hệ thống xem và duyệt sản phẩm</w:t>
      </w:r>
      <w:r w:rsidRPr="00673ED4">
        <w:rPr>
          <w:sz w:val="26"/>
          <w:szCs w:val="26"/>
        </w:rPr>
        <w:t xml:space="preserve"> được thiết kế trực quan nhằm tối ưu hóa hành trình mua sắm của người dùng. Ngay khi truy cập vào </w:t>
      </w:r>
      <w:r w:rsidRPr="00673ED4">
        <w:rPr>
          <w:bCs/>
          <w:sz w:val="26"/>
          <w:szCs w:val="26"/>
        </w:rPr>
        <w:t>Trang chủ</w:t>
      </w:r>
      <w:r w:rsidRPr="00673ED4">
        <w:rPr>
          <w:sz w:val="26"/>
          <w:szCs w:val="26"/>
        </w:rPr>
        <w:t xml:space="preserve">, khách hàng sẽ được tiếp cận với các banner quảng bá bộ sưu tập mới đầy thu hút, đi kèm danh sách các sản phẩm nổi bật (Best Seller) và sản phẩm mới về (New Arrivals) nhằm kích thích nhu cầu thị hiếu. Để thuận tiện cho việc tìm kiếm, hệ thống phân loại sản phẩm thành các </w:t>
      </w:r>
      <w:r w:rsidRPr="00673ED4">
        <w:rPr>
          <w:bCs/>
          <w:sz w:val="26"/>
          <w:szCs w:val="26"/>
        </w:rPr>
        <w:t>Danh mục sản phẩm</w:t>
      </w:r>
      <w:r w:rsidRPr="00673ED4">
        <w:rPr>
          <w:sz w:val="26"/>
          <w:szCs w:val="26"/>
        </w:rPr>
        <w:t xml:space="preserve"> rõ ràng và khoa học như Áo, Quần, Phụ kiện, hoặc phân chia theo trang phục Nam/Nữ. Đặc biệt, tại </w:t>
      </w:r>
      <w:r w:rsidRPr="00673ED4">
        <w:rPr>
          <w:bCs/>
          <w:sz w:val="26"/>
          <w:szCs w:val="26"/>
        </w:rPr>
        <w:t>Trang chi tiết sản phẩm</w:t>
      </w:r>
      <w:r w:rsidRPr="00673ED4">
        <w:rPr>
          <w:sz w:val="26"/>
          <w:szCs w:val="26"/>
        </w:rPr>
        <w:t>, người dùng có thể trải nghiệm tính năng phóng to hoặc thu nhỏ (Zoom) hình ảnh để quan sát chất liệu một cách chân thực nhất. Tại đây, mọi thông tin cần thiết đều được hiển thị minh bạch bao gồm tên sản phẩm, giá tiền (cả giá gốc và giá khuyến mãi</w:t>
      </w:r>
      <w:r w:rsidR="003E7F7E">
        <w:rPr>
          <w:sz w:val="26"/>
          <w:szCs w:val="26"/>
        </w:rPr>
        <w:t xml:space="preserve">), </w:t>
      </w:r>
      <w:r w:rsidRPr="00673ED4">
        <w:rPr>
          <w:sz w:val="26"/>
          <w:szCs w:val="26"/>
        </w:rPr>
        <w:t xml:space="preserve">cùng phần mô tả chi tiết về chất liệu. </w:t>
      </w:r>
    </w:p>
    <w:p w14:paraId="3FC5A575" w14:textId="77777777" w:rsidR="00673ED4" w:rsidRDefault="00673ED4" w:rsidP="00673ED4">
      <w:pPr>
        <w:pStyle w:val="NormalWeb"/>
        <w:spacing w:before="0" w:beforeAutospacing="0" w:after="0" w:afterAutospacing="0" w:line="360" w:lineRule="auto"/>
        <w:jc w:val="both"/>
        <w:rPr>
          <w:sz w:val="26"/>
          <w:szCs w:val="26"/>
        </w:rPr>
      </w:pPr>
      <w:r w:rsidRPr="00673ED4">
        <w:rPr>
          <w:sz w:val="26"/>
          <w:szCs w:val="26"/>
        </w:rPr>
        <w:tab/>
        <w:t xml:space="preserve">Bên cạnh trải nghiệm mua sắm, </w:t>
      </w:r>
      <w:r w:rsidRPr="00673ED4">
        <w:rPr>
          <w:bCs/>
          <w:sz w:val="26"/>
          <w:szCs w:val="26"/>
        </w:rPr>
        <w:t>chức năng tương tác và hỗ trợ</w:t>
      </w:r>
      <w:r w:rsidRPr="00673ED4">
        <w:rPr>
          <w:sz w:val="26"/>
          <w:szCs w:val="26"/>
        </w:rPr>
        <w:t xml:space="preserve"> cũng được chú trọng nhằm xây dựng cầu nối vững chắc giữa thương hiệu và khách hàng. Thông qua </w:t>
      </w:r>
      <w:r w:rsidRPr="00673ED4">
        <w:rPr>
          <w:bCs/>
          <w:sz w:val="26"/>
          <w:szCs w:val="26"/>
        </w:rPr>
        <w:t>Trang Giới thiệu &amp; Liên hệ</w:t>
      </w:r>
      <w:r w:rsidRPr="00673ED4">
        <w:rPr>
          <w:sz w:val="26"/>
          <w:szCs w:val="26"/>
        </w:rPr>
        <w:t xml:space="preserve">, website cung cấp đầy đủ các thông tin câu chuyện thương hiệu của CASEDLE STORE, đồng thời tích hợp một biểu mẫu (Form) trực tuyến cho phép người dùng dễ dàng gửi phản hồi, đóng góp ý kiến hoặc thắc mắc trực tiếp về cho cửa hàng. </w:t>
      </w:r>
    </w:p>
    <w:p w14:paraId="1C694BA1" w14:textId="77777777" w:rsidR="00673ED4" w:rsidRPr="00673ED4" w:rsidRDefault="00673ED4" w:rsidP="005B31EF">
      <w:pPr>
        <w:pStyle w:val="NormalWeb"/>
        <w:spacing w:before="0" w:beforeAutospacing="0" w:after="0" w:afterAutospacing="0" w:line="360" w:lineRule="auto"/>
        <w:ind w:firstLine="720"/>
        <w:jc w:val="both"/>
        <w:rPr>
          <w:sz w:val="26"/>
          <w:szCs w:val="26"/>
        </w:rPr>
      </w:pPr>
      <w:r w:rsidRPr="00673ED4">
        <w:rPr>
          <w:sz w:val="26"/>
          <w:szCs w:val="26"/>
        </w:rPr>
        <w:t>2. Nhóm chức năng dành cho Quản trị viên (Backend / Admin Dashboard)</w:t>
      </w:r>
    </w:p>
    <w:p w14:paraId="0E8715F7" w14:textId="77777777" w:rsidR="00673ED4" w:rsidRPr="00673ED4" w:rsidRDefault="00673ED4" w:rsidP="00673ED4">
      <w:pPr>
        <w:pStyle w:val="NormalWeb"/>
        <w:spacing w:before="0" w:beforeAutospacing="0" w:after="0" w:afterAutospacing="0" w:line="360" w:lineRule="auto"/>
        <w:jc w:val="both"/>
        <w:rPr>
          <w:sz w:val="26"/>
          <w:szCs w:val="26"/>
        </w:rPr>
      </w:pPr>
      <w:r w:rsidRPr="00673ED4">
        <w:rPr>
          <w:sz w:val="26"/>
          <w:szCs w:val="26"/>
        </w:rPr>
        <w:tab/>
        <w:t xml:space="preserve">Đối với hệ thống quản trị, </w:t>
      </w:r>
      <w:r w:rsidRPr="00673ED4">
        <w:rPr>
          <w:bCs/>
          <w:sz w:val="26"/>
          <w:szCs w:val="26"/>
        </w:rPr>
        <w:t>chức năng quản lý sản phẩm và danh mục</w:t>
      </w:r>
      <w:r w:rsidRPr="00673ED4">
        <w:rPr>
          <w:sz w:val="26"/>
          <w:szCs w:val="26"/>
        </w:rPr>
        <w:t xml:space="preserve"> đóng vai trò cốt lõi trong việc kiểm soát, vận hành luồng luân chuyển hàng hóa hiển thị trên giao diện người dùng. Hệ thống cho phép quản trị viên toàn quyền quản lý cấu trúc sản phẩm thông qua các thao tác thêm, sửa, xóa các danh mục sản phẩm (Category), giúp thiết lập hệ thống phân loại khoa học (như Áo, Quần, Phụ kiện) đồng bộ với chiến lược kinh doanh của cửa hàng. Bên cạnh đó, trình quản trị danh sách sản phẩm được thiết kế tối ưu, cho phép admin thực hiện các tác vụ cập nhật sản phẩm mới với đầy đủ thông tin định danh bao gồm tên, hình ảnh trực quan, giá bán và mô tả chi tiết. Đặc biệt, hệ thống hỗ trợ quản lý kho hàng thông minh bằng cách cho phép cập nhật số lượng tồn kho theo thời gian thực đối với từng biến thể thuộc tính cụ thể như kích </w:t>
      </w:r>
      <w:r w:rsidRPr="00673ED4">
        <w:rPr>
          <w:sz w:val="26"/>
          <w:szCs w:val="26"/>
        </w:rPr>
        <w:lastRenderedPageBreak/>
        <w:t>cỡ (Size) và màu sắc, đồng thời cung cấp tính năng linh hoạt cho phép ẩn hoặc hiển thị sản phẩm trên giao diện website để phục vụ cho các chương trình khuyến mãi hoặc điều chỉnh kế hoạch kinh doanh của CASEDLE STORE.</w:t>
      </w:r>
    </w:p>
    <w:p w14:paraId="6F625A3A" w14:textId="77777777" w:rsidR="00D724C7" w:rsidRPr="005B501B" w:rsidRDefault="00FD44BF" w:rsidP="005B501B">
      <w:pPr>
        <w:pStyle w:val="Heading3"/>
        <w:spacing w:before="0" w:after="0"/>
        <w:jc w:val="both"/>
        <w:rPr>
          <w:szCs w:val="26"/>
        </w:rPr>
      </w:pPr>
      <w:bookmarkStart w:id="44" w:name="_Toc234748424"/>
      <w:r w:rsidRPr="005B501B">
        <w:rPr>
          <w:szCs w:val="26"/>
        </w:rPr>
        <w:t>Yêu cầu phi chức năng</w:t>
      </w:r>
      <w:bookmarkEnd w:id="44"/>
    </w:p>
    <w:p w14:paraId="2B2C5770" w14:textId="77777777" w:rsidR="005B501B" w:rsidRPr="009B2952" w:rsidRDefault="005B501B" w:rsidP="009B2952">
      <w:pPr>
        <w:pStyle w:val="Heading4"/>
        <w:spacing w:before="0" w:after="0"/>
        <w:jc w:val="both"/>
        <w:rPr>
          <w:szCs w:val="26"/>
        </w:rPr>
      </w:pPr>
      <w:bookmarkStart w:id="45" w:name="_Toc234748425"/>
      <w:r w:rsidRPr="009B2952">
        <w:rPr>
          <w:szCs w:val="26"/>
        </w:rPr>
        <w:t>Yêu cầu về hiệu năng và khả năng tương thích</w:t>
      </w:r>
      <w:bookmarkEnd w:id="45"/>
    </w:p>
    <w:p w14:paraId="5F231A9C" w14:textId="77777777" w:rsidR="009B2952" w:rsidRPr="009B2952" w:rsidRDefault="009B2952" w:rsidP="009B2952">
      <w:pPr>
        <w:pStyle w:val="pdq2pgselectionanchorcontainer"/>
        <w:spacing w:before="0" w:beforeAutospacing="0" w:after="0" w:afterAutospacing="0" w:line="360" w:lineRule="auto"/>
        <w:ind w:firstLine="720"/>
        <w:jc w:val="both"/>
        <w:rPr>
          <w:sz w:val="26"/>
          <w:szCs w:val="26"/>
        </w:rPr>
      </w:pPr>
      <w:r w:rsidRPr="009B2952">
        <w:rPr>
          <w:sz w:val="26"/>
          <w:szCs w:val="26"/>
        </w:rPr>
        <w:t>Hiệu năng và khả năng tương thích là những yêu cầu quan trọng nhằm đảm bảo website hoạt động ổn định và mang lại trải nghiệm tốt cho người dùng. Hệ thống cần được tối ưu để giảm thời gian tải trang, tăng tốc độ phản hồi và đảm bảo các chức năng hoạt động chính xác trong quá trình sử dụng. Việc tổ chức mã nguồn hợp lý, sử dụng các tệp HTML, CSS và JavaScript riêng biệt kết hợp với Bootstrap 5 góp phần cải thiện hiệu suất, giảm sự trùng lặp của mã nguồn và thuận tiện cho quá trình bảo trì, nâng cấp hệ thống.</w:t>
      </w:r>
    </w:p>
    <w:p w14:paraId="60C0B1FB" w14:textId="24CA5688" w:rsidR="009B2952" w:rsidRPr="00B36D07" w:rsidRDefault="009B2952" w:rsidP="00B36D07">
      <w:pPr>
        <w:pStyle w:val="NormalWeb"/>
        <w:spacing w:before="0" w:beforeAutospacing="0" w:after="0" w:afterAutospacing="0" w:line="360" w:lineRule="auto"/>
        <w:ind w:firstLine="720"/>
        <w:jc w:val="both"/>
        <w:rPr>
          <w:sz w:val="26"/>
          <w:szCs w:val="26"/>
        </w:rPr>
      </w:pPr>
      <w:r w:rsidRPr="009B2952">
        <w:rPr>
          <w:sz w:val="26"/>
          <w:szCs w:val="26"/>
        </w:rPr>
        <w:t xml:space="preserve">Bên cạnh đó, website cần đảm bảo khả năng tương thích với các trình duyệt web phổ biến như </w:t>
      </w:r>
      <w:r w:rsidRPr="009B2952">
        <w:rPr>
          <w:rStyle w:val="Strong"/>
          <w:b w:val="0"/>
          <w:sz w:val="26"/>
          <w:szCs w:val="26"/>
        </w:rPr>
        <w:t>Google Chrome</w:t>
      </w:r>
      <w:r w:rsidRPr="009B2952">
        <w:rPr>
          <w:b/>
          <w:sz w:val="26"/>
          <w:szCs w:val="26"/>
        </w:rPr>
        <w:t xml:space="preserve">, </w:t>
      </w:r>
      <w:r w:rsidRPr="009B2952">
        <w:rPr>
          <w:rStyle w:val="Strong"/>
          <w:b w:val="0"/>
          <w:sz w:val="26"/>
          <w:szCs w:val="26"/>
        </w:rPr>
        <w:t>Microsoft Edge</w:t>
      </w:r>
      <w:r w:rsidRPr="009B2952">
        <w:rPr>
          <w:b/>
          <w:sz w:val="26"/>
          <w:szCs w:val="26"/>
        </w:rPr>
        <w:t xml:space="preserve">, </w:t>
      </w:r>
      <w:r w:rsidRPr="009B2952">
        <w:rPr>
          <w:rStyle w:val="Strong"/>
          <w:b w:val="0"/>
          <w:sz w:val="26"/>
          <w:szCs w:val="26"/>
        </w:rPr>
        <w:t>Mozilla Firefox</w:t>
      </w:r>
      <w:r w:rsidRPr="009B2952">
        <w:rPr>
          <w:b/>
          <w:sz w:val="26"/>
          <w:szCs w:val="26"/>
        </w:rPr>
        <w:t xml:space="preserve"> </w:t>
      </w:r>
      <w:r w:rsidRPr="009B2952">
        <w:rPr>
          <w:sz w:val="26"/>
          <w:szCs w:val="26"/>
        </w:rPr>
        <w:t xml:space="preserve">và </w:t>
      </w:r>
      <w:r w:rsidRPr="009B2952">
        <w:rPr>
          <w:rStyle w:val="Strong"/>
          <w:b w:val="0"/>
          <w:sz w:val="26"/>
          <w:szCs w:val="26"/>
        </w:rPr>
        <w:t>Safari</w:t>
      </w:r>
      <w:r w:rsidRPr="009B2952">
        <w:rPr>
          <w:b/>
          <w:sz w:val="26"/>
          <w:szCs w:val="26"/>
        </w:rPr>
        <w:t xml:space="preserve"> </w:t>
      </w:r>
      <w:r w:rsidRPr="009B2952">
        <w:rPr>
          <w:sz w:val="26"/>
          <w:szCs w:val="26"/>
        </w:rPr>
        <w:t>nhằm giúp người dùng có thể truy cập và sử dụng đầy đủ các chức năng trên nhiều nền tảng khác nhau</w:t>
      </w:r>
      <w:r w:rsidRPr="00B36D07">
        <w:rPr>
          <w:sz w:val="26"/>
          <w:szCs w:val="26"/>
        </w:rPr>
        <w:t>.</w:t>
      </w:r>
      <w:r w:rsidR="00B36D07" w:rsidRPr="00B36D07">
        <w:rPr>
          <w:sz w:val="26"/>
          <w:szCs w:val="26"/>
        </w:rPr>
        <w:t xml:space="preserve"> Ngoài ra, hệ thống cần được tối ưu hóa hình ảnh và tài nguyên tĩnh nhằm giảm dung lượng tải xuống khi người dùng truy cập website. Các tệp CSS và JavaScript được tổ chức riêng biệt để hạn chế việc tải lặp lại không cần thiết, góp phần cải thiện tốc độ hiển thị trang. Website cũng cần đảm bảo hoạt động ổn định khi có nhiều người dùng truy cập đồng thời và hạn chế các lỗi phát sinh trong quá trình tương tác với hệ thống.</w:t>
      </w:r>
    </w:p>
    <w:p w14:paraId="5B78C5D2" w14:textId="77777777" w:rsidR="009B2952" w:rsidRPr="009B2952" w:rsidRDefault="009B2952" w:rsidP="009B2952">
      <w:pPr>
        <w:pStyle w:val="NormalWeb"/>
        <w:spacing w:before="0" w:beforeAutospacing="0" w:after="0" w:afterAutospacing="0" w:line="360" w:lineRule="auto"/>
        <w:ind w:firstLine="720"/>
        <w:jc w:val="both"/>
        <w:rPr>
          <w:sz w:val="26"/>
          <w:szCs w:val="26"/>
        </w:rPr>
      </w:pPr>
      <w:r w:rsidRPr="009B2952">
        <w:rPr>
          <w:sz w:val="26"/>
          <w:szCs w:val="26"/>
        </w:rPr>
        <w:t xml:space="preserve">Ngoài ra, website được thiết kế theo hướng </w:t>
      </w:r>
      <w:r w:rsidRPr="009B2952">
        <w:rPr>
          <w:rStyle w:val="Strong"/>
          <w:b w:val="0"/>
          <w:sz w:val="26"/>
          <w:szCs w:val="26"/>
        </w:rPr>
        <w:t>Responsive Web Design</w:t>
      </w:r>
      <w:r w:rsidRPr="009B2952">
        <w:rPr>
          <w:sz w:val="26"/>
          <w:szCs w:val="26"/>
        </w:rPr>
        <w:t xml:space="preserve"> bằng cách kết hợp </w:t>
      </w:r>
      <w:r w:rsidRPr="009B2952">
        <w:rPr>
          <w:rStyle w:val="Strong"/>
          <w:b w:val="0"/>
          <w:sz w:val="26"/>
          <w:szCs w:val="26"/>
        </w:rPr>
        <w:t>Bootstrap 5</w:t>
      </w:r>
      <w:r w:rsidRPr="009B2952">
        <w:rPr>
          <w:sz w:val="26"/>
          <w:szCs w:val="26"/>
        </w:rPr>
        <w:t xml:space="preserve"> và </w:t>
      </w:r>
      <w:r w:rsidRPr="009B2952">
        <w:rPr>
          <w:rStyle w:val="Strong"/>
          <w:b w:val="0"/>
          <w:sz w:val="26"/>
          <w:szCs w:val="26"/>
        </w:rPr>
        <w:t>Media Queries</w:t>
      </w:r>
      <w:r w:rsidRPr="009B2952">
        <w:rPr>
          <w:sz w:val="26"/>
          <w:szCs w:val="26"/>
        </w:rPr>
        <w:t>, giúp giao diện tự động điều chỉnh bố cục phù hợp với nhiều kích thước màn hình như máy tính để bàn, máy tính xách tay, máy tính bảng và điện thoại thông minh. Điều này giúp đảm bảo tính nhất quán của giao diện và nâng cao trải nghiệm người dùng trên các thiết bị khác nhau.</w:t>
      </w:r>
    </w:p>
    <w:p w14:paraId="4349E8BF" w14:textId="7F2A9467" w:rsidR="009B2952" w:rsidRPr="009B2952" w:rsidRDefault="009B2952" w:rsidP="009B2952">
      <w:pPr>
        <w:pStyle w:val="NormalWeb"/>
        <w:spacing w:before="0" w:beforeAutospacing="0" w:after="0" w:afterAutospacing="0" w:line="360" w:lineRule="auto"/>
        <w:ind w:firstLine="720"/>
        <w:jc w:val="both"/>
        <w:rPr>
          <w:sz w:val="26"/>
          <w:szCs w:val="26"/>
        </w:rPr>
      </w:pPr>
      <w:r w:rsidRPr="009B2952">
        <w:rPr>
          <w:sz w:val="26"/>
          <w:szCs w:val="26"/>
        </w:rPr>
        <w:t xml:space="preserve">Đối với đề tài </w:t>
      </w:r>
      <w:r w:rsidRPr="009B2952">
        <w:rPr>
          <w:rStyle w:val="Strong"/>
          <w:b w:val="0"/>
          <w:sz w:val="26"/>
          <w:szCs w:val="26"/>
        </w:rPr>
        <w:t xml:space="preserve">“Thiết kế và xây dựng Website </w:t>
      </w:r>
      <w:r w:rsidR="00B466F4">
        <w:rPr>
          <w:rStyle w:val="Strong"/>
          <w:b w:val="0"/>
          <w:sz w:val="26"/>
          <w:szCs w:val="26"/>
        </w:rPr>
        <w:t>thời</w:t>
      </w:r>
      <w:r w:rsidR="00B466F4">
        <w:rPr>
          <w:rStyle w:val="Strong"/>
          <w:b w:val="0"/>
          <w:sz w:val="26"/>
          <w:szCs w:val="26"/>
          <w:lang w:val="vi-VN"/>
        </w:rPr>
        <w:t xml:space="preserve"> trang</w:t>
      </w:r>
      <w:r w:rsidRPr="009B2952">
        <w:rPr>
          <w:rStyle w:val="Strong"/>
          <w:b w:val="0"/>
          <w:sz w:val="26"/>
          <w:szCs w:val="26"/>
        </w:rPr>
        <w:t xml:space="preserve"> trực tuyến CASEDLE STORE”</w:t>
      </w:r>
      <w:r w:rsidRPr="009B2952">
        <w:rPr>
          <w:sz w:val="26"/>
          <w:szCs w:val="26"/>
        </w:rPr>
        <w:t>, hệ thống được xây dựng với mục tiêu đáp ứng các yêu cầu về hiệu năng, khả năng tương thích và tính ổn định, góp phần mang lại trải nghiệm sử dụng thuận tiện, đồng thời tạo điều kiện thuận lợi cho việc mở rộng và phát triển website trong tương lai.</w:t>
      </w:r>
    </w:p>
    <w:p w14:paraId="0572D0F7" w14:textId="77777777" w:rsidR="00D724C7" w:rsidRDefault="005B501B" w:rsidP="005B501B">
      <w:pPr>
        <w:pStyle w:val="Heading4"/>
        <w:spacing w:before="0" w:after="0"/>
        <w:jc w:val="both"/>
      </w:pPr>
      <w:bookmarkStart w:id="46" w:name="_Toc234748426"/>
      <w:r>
        <w:lastRenderedPageBreak/>
        <w:t>Yêu cầu về giao diện và khả năng sử dụng</w:t>
      </w:r>
      <w:bookmarkEnd w:id="46"/>
    </w:p>
    <w:p w14:paraId="20C74496" w14:textId="7592F492" w:rsidR="009B2952" w:rsidRDefault="009B2952" w:rsidP="00B36D07">
      <w:pPr>
        <w:spacing w:after="0" w:line="360" w:lineRule="auto"/>
        <w:ind w:firstLine="720"/>
        <w:jc w:val="both"/>
      </w:pPr>
      <w:r>
        <w:t xml:space="preserve">Đối với hệ thống CASEDLE STORE, </w:t>
      </w:r>
      <w:r w:rsidRPr="009B2952">
        <w:rPr>
          <w:bCs/>
        </w:rPr>
        <w:t>yêu cầu về giao diện và khả năng sử dụng</w:t>
      </w:r>
      <w:r>
        <w:t xml:space="preserve"> hướng tới việc xây dựng một môi trường mua sắm trực tuyến thuận tiện, nhất quán và đậm nét thẩm mỹ thời trang. Hệ thống chú trọng thiết kế giao diện theo phong cách đơn giản, hiện đại, trực quan và thân thiện với người dùng; trong đó các tính năng cốt lõi được bố trí tại các vị trí khoa học và hợp lý nhằm giúp khách hàng dễ dàng điều hướng, tìm kiếm thông tin, xem sản phẩm cũng như thực hiện các thao tác mua sắm một cách nhanh chóng. Các yếu tố về màu sắc, phông chữ và bố cục hình ảnh được lựa chọn đồng bộ, phản ánh đúng tinh thần của một thương hiệu thời trang chuyên nghiệp, từ đó gia tăng tính nhận diện thương hiệu cho CASEDLE STORE. Bên cạnh đó, tính nhất quán về mặt trải nghiệm luôn được duy trì nghiêm ngặt giữa các trang thành phần để tránh gây nhiễu loạn thị giác cho người sử dụng. Ở khía cạnh phát triển hệ thống, mã nguồn được tổ chức rõ ràng, tường minh và tuân thủ các quy chuẩn lập trình, giúp tối ưu hóa công tác kiểm thử, đảm bảo tính dễ bảo trì và tạo điều kiện thuận lợi cho việc nâng cấp, bổ sung các tính năng nâng cao trong tương lai.</w:t>
      </w:r>
    </w:p>
    <w:p w14:paraId="21BD75BC" w14:textId="39FA2152" w:rsidR="00F8134D" w:rsidRDefault="00097707" w:rsidP="00B36D07">
      <w:pPr>
        <w:spacing w:after="0" w:line="360" w:lineRule="auto"/>
        <w:ind w:firstLine="720"/>
        <w:jc w:val="both"/>
      </w:pPr>
      <w:r>
        <w:t>Hệ thống cần cung cấp phản hồi trực quan khi người dùng thực hiện thao tác, chẳng hạn như hiệu ứng đổi màu khi di chuột vào nút bấm hoặc thay đổi trạng thái của các thành phần giao diện khi được chọn. Việc phản hồi trực quan giúp người dùng dễ dàng nhận biết các thao tác đang thực hiện và nâng cao trải nghiệm sử dụng website.</w:t>
      </w:r>
      <w:r w:rsidR="00F8134D">
        <w:t xml:space="preserve"> Việc phản hồi kịp thời giúp người dùng dễ dàng nhận biết trạng thái của hệ thống và giảm nhầm lẫn trong quá trình sử dụng. Ngoài tính thẩm mỹ, giao diện cần được thiết kế theo hướng tối ưu hóa quá trình điều hướng, giúp người dùng có thể truy cập các chức năng quan trọng như xem sản phẩm, tìm kiếm và liên hệ với số bước thao tác tối thiểu. Điều này góp phần nâng cao hiệu quả sử dụng và cải thiện trải nghiệm mua sắm trực tuyến trên website CASEDLE STORE.</w:t>
      </w:r>
    </w:p>
    <w:p w14:paraId="51BB96B9" w14:textId="686E7BBB" w:rsidR="00B36D07" w:rsidRPr="00F8134D" w:rsidRDefault="00B36D07" w:rsidP="00F8134D">
      <w:pPr>
        <w:spacing w:after="0" w:line="360" w:lineRule="auto"/>
        <w:ind w:firstLine="720"/>
        <w:jc w:val="both"/>
        <w:rPr>
          <w:szCs w:val="26"/>
        </w:rPr>
      </w:pPr>
      <w:r>
        <w:t xml:space="preserve">Bên cạnh đó, giao diện của hệ thống cần hỗ trợ người dùng nhận biết nhanh các chức năng thông qua biểu tượng, màu sắc và cách bố trí hợp lý. Các nút chức năng như xem chi tiết sản phẩm, tìm kiếm và liên hệ cần có kích thước phù hợp để dễ thao tác trên cả máy tính và thiết bị di động. Hệ thống cũng cần đảm bảo nội dung hiển thị rõ ràng, dễ đọc và có độ tương phản thích hợp giữa nền và chữ nhằm nâng </w:t>
      </w:r>
      <w:r w:rsidRPr="00F8134D">
        <w:rPr>
          <w:szCs w:val="26"/>
        </w:rPr>
        <w:t>cao khả năng sử dụng cho nhiều đối tượng người dùng khác nhau.</w:t>
      </w:r>
    </w:p>
    <w:p w14:paraId="718D92F7" w14:textId="010BED02" w:rsidR="00F8134D" w:rsidRPr="00F8134D" w:rsidRDefault="00F8134D" w:rsidP="00F8134D">
      <w:pPr>
        <w:pStyle w:val="zlae0wtextbase"/>
        <w:spacing w:before="0" w:beforeAutospacing="0" w:after="0" w:afterAutospacing="0" w:line="360" w:lineRule="auto"/>
        <w:ind w:firstLine="720"/>
        <w:jc w:val="both"/>
        <w:rPr>
          <w:sz w:val="26"/>
          <w:szCs w:val="26"/>
        </w:rPr>
      </w:pPr>
      <w:r w:rsidRPr="00F8134D">
        <w:rPr>
          <w:sz w:val="26"/>
          <w:szCs w:val="26"/>
        </w:rPr>
        <w:lastRenderedPageBreak/>
        <w:t>Có thể thấy, yêu cầu về giao diện và khả năng sử dụng không chỉ tập trung vào tính thẩm mỹ mà còn hướng đến sự thuận tiện, dễ thao tác và tính nhất quán trong trải nghiệm người dùng. Việc đáp ứng các yêu cầu này giúp website CASEDLE STORE hoạt động thân thiện hơn với khách hàng, nâng cao khả năng tương tác và hỗ trợ hiệu quả cho hoạt động kinh doanh trực tuyến.</w:t>
      </w:r>
    </w:p>
    <w:p w14:paraId="4379340D" w14:textId="320C38EA" w:rsidR="003E1AA6" w:rsidRPr="00E24767" w:rsidRDefault="003E1AA6" w:rsidP="00E24767">
      <w:pPr>
        <w:pStyle w:val="Heading2"/>
        <w:spacing w:before="0" w:after="0"/>
        <w:jc w:val="both"/>
        <w:rPr>
          <w:sz w:val="26"/>
        </w:rPr>
      </w:pPr>
      <w:bookmarkStart w:id="47" w:name="_Toc234748427"/>
      <w:r w:rsidRPr="00E24767">
        <w:rPr>
          <w:sz w:val="26"/>
        </w:rPr>
        <w:t>Phác thảo giao diện</w:t>
      </w:r>
      <w:bookmarkEnd w:id="47"/>
    </w:p>
    <w:p w14:paraId="12E4D736" w14:textId="2AE58839" w:rsidR="003E1AA6" w:rsidRPr="00E24767" w:rsidRDefault="003E1AA6" w:rsidP="00E24767">
      <w:pPr>
        <w:pStyle w:val="zlae0wtextbase"/>
        <w:spacing w:before="0" w:beforeAutospacing="0" w:after="0" w:afterAutospacing="0" w:line="360" w:lineRule="auto"/>
        <w:ind w:firstLine="720"/>
        <w:jc w:val="both"/>
        <w:rPr>
          <w:sz w:val="26"/>
          <w:szCs w:val="26"/>
        </w:rPr>
      </w:pPr>
      <w:r w:rsidRPr="00E24767">
        <w:rPr>
          <w:sz w:val="26"/>
          <w:szCs w:val="26"/>
        </w:rPr>
        <w:t>Trước khi tiến hành xây dựng website CASEDLE STORE, thực hiện tiến hành phác thảo giao diện nhằm xác định bố cục tổng thể của các trang và cách sắp xếp các thành phần nội dung. Việc phác thảo giúp hình dung rõ cấu trúc giao diện, hỗ trợ quá trình thiết kế và triển khai website một cách thống nhất.</w:t>
      </w:r>
    </w:p>
    <w:p w14:paraId="7020DB60" w14:textId="2BC40EEE" w:rsidR="003E1AA6" w:rsidRPr="00E24767" w:rsidRDefault="003E1AA6" w:rsidP="00E24767">
      <w:pPr>
        <w:pStyle w:val="zlae0wtextbase"/>
        <w:spacing w:before="0" w:beforeAutospacing="0" w:after="0" w:afterAutospacing="0" w:line="360" w:lineRule="auto"/>
        <w:ind w:firstLine="720"/>
        <w:jc w:val="both"/>
        <w:rPr>
          <w:sz w:val="26"/>
          <w:szCs w:val="26"/>
        </w:rPr>
      </w:pPr>
      <w:r w:rsidRPr="00E24767">
        <w:rPr>
          <w:sz w:val="26"/>
          <w:szCs w:val="26"/>
        </w:rPr>
        <w:t>Giao diện được thiết kế theo phong cách hiện đại, ưu tiên tính trực quan và khả năng sử dụng trên nhiều thiết bị. Các thành phần chính bao gồm thanh điều hướng, banner giới thiệu, khu vực danh mục sản phẩm, danh sách sản phẩm nổi bật, biể</w:t>
      </w:r>
      <w:r w:rsidR="00E24767" w:rsidRPr="00E24767">
        <w:rPr>
          <w:sz w:val="26"/>
          <w:szCs w:val="26"/>
        </w:rPr>
        <w:t>u mẫu liên hệ</w:t>
      </w:r>
      <w:r w:rsidRPr="00E24767">
        <w:rPr>
          <w:sz w:val="26"/>
          <w:szCs w:val="26"/>
        </w:rPr>
        <w:t>.</w:t>
      </w:r>
    </w:p>
    <w:p w14:paraId="1BE79FD5" w14:textId="77777777" w:rsidR="00E24767" w:rsidRDefault="00E24767" w:rsidP="00E24767">
      <w:pPr>
        <w:keepNext/>
        <w:jc w:val="center"/>
      </w:pPr>
      <w:r w:rsidRPr="00E24767">
        <w:rPr>
          <w:noProof/>
        </w:rPr>
        <w:drawing>
          <wp:inline distT="0" distB="0" distL="0" distR="0" wp14:anchorId="357A2399" wp14:editId="29B47249">
            <wp:extent cx="5363323" cy="36962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3323" cy="3696216"/>
                    </a:xfrm>
                    <a:prstGeom prst="rect">
                      <a:avLst/>
                    </a:prstGeom>
                  </pic:spPr>
                </pic:pic>
              </a:graphicData>
            </a:graphic>
          </wp:inline>
        </w:drawing>
      </w:r>
    </w:p>
    <w:p w14:paraId="19F042B3" w14:textId="1BE52754" w:rsidR="003E1AA6" w:rsidRPr="00B90CAF" w:rsidRDefault="00E24767" w:rsidP="00B90CAF">
      <w:pPr>
        <w:pStyle w:val="Caption"/>
        <w:spacing w:after="0"/>
        <w:rPr>
          <w:szCs w:val="26"/>
        </w:rPr>
      </w:pPr>
      <w:bookmarkStart w:id="48" w:name="_Toc234748231"/>
      <w:r w:rsidRPr="00B90CAF">
        <w:rPr>
          <w:szCs w:val="26"/>
        </w:rPr>
        <w:t xml:space="preserve">Hình </w:t>
      </w:r>
      <w:r w:rsidR="00A27E2C" w:rsidRPr="00B90CAF">
        <w:rPr>
          <w:szCs w:val="26"/>
        </w:rPr>
        <w:fldChar w:fldCharType="begin"/>
      </w:r>
      <w:r w:rsidR="00A27E2C" w:rsidRPr="00B90CAF">
        <w:rPr>
          <w:szCs w:val="26"/>
        </w:rPr>
        <w:instrText xml:space="preserve"> STYLEREF 1 \s </w:instrText>
      </w:r>
      <w:r w:rsidR="00A27E2C" w:rsidRPr="00B90CAF">
        <w:rPr>
          <w:szCs w:val="26"/>
        </w:rPr>
        <w:fldChar w:fldCharType="separate"/>
      </w:r>
      <w:r w:rsidR="00A27E2C" w:rsidRPr="00B90CAF">
        <w:rPr>
          <w:noProof/>
          <w:szCs w:val="26"/>
        </w:rPr>
        <w:t>3</w:t>
      </w:r>
      <w:r w:rsidR="00A27E2C" w:rsidRPr="00B90CAF">
        <w:rPr>
          <w:szCs w:val="26"/>
        </w:rPr>
        <w:fldChar w:fldCharType="end"/>
      </w:r>
      <w:r w:rsidR="00A27E2C" w:rsidRPr="00B90CAF">
        <w:rPr>
          <w:szCs w:val="26"/>
        </w:rPr>
        <w:t>.</w:t>
      </w:r>
      <w:r w:rsidR="00A27E2C" w:rsidRPr="00B90CAF">
        <w:rPr>
          <w:szCs w:val="26"/>
        </w:rPr>
        <w:fldChar w:fldCharType="begin"/>
      </w:r>
      <w:r w:rsidR="00A27E2C" w:rsidRPr="00B90CAF">
        <w:rPr>
          <w:szCs w:val="26"/>
        </w:rPr>
        <w:instrText xml:space="preserve"> SEQ Hình \* ARABIC \s 1 </w:instrText>
      </w:r>
      <w:r w:rsidR="00A27E2C" w:rsidRPr="00B90CAF">
        <w:rPr>
          <w:szCs w:val="26"/>
        </w:rPr>
        <w:fldChar w:fldCharType="separate"/>
      </w:r>
      <w:r w:rsidR="00A27E2C" w:rsidRPr="00B90CAF">
        <w:rPr>
          <w:noProof/>
          <w:szCs w:val="26"/>
        </w:rPr>
        <w:t>1</w:t>
      </w:r>
      <w:r w:rsidR="00A27E2C" w:rsidRPr="00B90CAF">
        <w:rPr>
          <w:szCs w:val="26"/>
        </w:rPr>
        <w:fldChar w:fldCharType="end"/>
      </w:r>
      <w:r w:rsidRPr="00B90CAF">
        <w:rPr>
          <w:szCs w:val="26"/>
        </w:rPr>
        <w:t xml:space="preserve"> Phác thảo giao diện trang</w:t>
      </w:r>
      <w:r w:rsidR="00910868" w:rsidRPr="00B90CAF">
        <w:rPr>
          <w:szCs w:val="26"/>
        </w:rPr>
        <w:t xml:space="preserve"> chủ</w:t>
      </w:r>
      <w:r w:rsidRPr="00B90CAF">
        <w:rPr>
          <w:szCs w:val="26"/>
        </w:rPr>
        <w:t xml:space="preserve"> Casedle store</w:t>
      </w:r>
      <w:bookmarkEnd w:id="48"/>
    </w:p>
    <w:p w14:paraId="402DB845" w14:textId="77777777" w:rsidR="00B90CAF" w:rsidRPr="00B90CAF" w:rsidRDefault="00B90CAF" w:rsidP="00B90CAF">
      <w:pPr>
        <w:pStyle w:val="zlae0wtextbase"/>
        <w:spacing w:before="0" w:beforeAutospacing="0" w:after="0" w:afterAutospacing="0" w:line="360" w:lineRule="auto"/>
        <w:ind w:firstLine="720"/>
        <w:jc w:val="both"/>
        <w:rPr>
          <w:sz w:val="26"/>
          <w:szCs w:val="26"/>
        </w:rPr>
      </w:pPr>
      <w:r w:rsidRPr="00B90CAF">
        <w:rPr>
          <w:sz w:val="26"/>
          <w:szCs w:val="26"/>
        </w:rPr>
        <w:t xml:space="preserve">Từ Hình 3.1 có thể thấy bố cục trang chủ được chia thành các khu vực chức năng rõ ràng. Phần đầu trang bao gồm logo và thanh điều hướng giúp người dùng truy cập nhanh đến các trang chính của website như Trang chủ, Sản phẩm, Giới thiệu và Liên hệ. Khu vực banner được sử dụng để hiển thị các chương trình khuyến mãi, </w:t>
      </w:r>
      <w:r w:rsidRPr="00B90CAF">
        <w:rPr>
          <w:sz w:val="26"/>
          <w:szCs w:val="26"/>
        </w:rPr>
        <w:lastRenderedPageBreak/>
        <w:t>bộ sưu tập mới và thông điệp quảng bá nhằm thu hút sự chú ý của khách hàng ngay khi truy cập vào website.</w:t>
      </w:r>
    </w:p>
    <w:p w14:paraId="35030529" w14:textId="77777777" w:rsidR="00B90CAF" w:rsidRPr="00B90CAF" w:rsidRDefault="00B90CAF" w:rsidP="00B90CAF">
      <w:pPr>
        <w:pStyle w:val="zlae0wtextbase"/>
        <w:spacing w:before="0" w:beforeAutospacing="0" w:after="0" w:afterAutospacing="0" w:line="360" w:lineRule="auto"/>
        <w:ind w:firstLine="720"/>
        <w:jc w:val="both"/>
        <w:rPr>
          <w:sz w:val="26"/>
          <w:szCs w:val="26"/>
        </w:rPr>
      </w:pPr>
      <w:r w:rsidRPr="00B90CAF">
        <w:rPr>
          <w:sz w:val="26"/>
          <w:szCs w:val="26"/>
        </w:rPr>
        <w:t>Tiếp theo là khu vực danh mục sản phẩm, nơi người dùng có thể lựa chọn các nhóm sản phẩm theo nhu cầu. Phần sản phẩm nổi bật được bố trí theo dạng lưới nhằm hiển thị nhiều sản phẩm trên cùng một màn hình, giúp người dùng dễ dàng quan sát, so sánh và lựa chọn. Cuối trang là khu vực chân trang (Footer) chứa thông tin liên hệ, địa chỉ cửa hàng và các liên kết hỗ trợ.</w:t>
      </w:r>
    </w:p>
    <w:p w14:paraId="0EF46FED" w14:textId="77777777" w:rsidR="00A27E2C" w:rsidRDefault="00A27E2C" w:rsidP="00A27E2C">
      <w:pPr>
        <w:pStyle w:val="zlae0wtextbase"/>
        <w:keepNext/>
        <w:spacing w:before="0" w:beforeAutospacing="0" w:after="0" w:afterAutospacing="0" w:line="360" w:lineRule="auto"/>
        <w:ind w:firstLine="720"/>
        <w:jc w:val="center"/>
      </w:pPr>
      <w:r w:rsidRPr="00A27E2C">
        <w:rPr>
          <w:noProof/>
          <w:sz w:val="26"/>
          <w:szCs w:val="26"/>
        </w:rPr>
        <w:drawing>
          <wp:inline distT="0" distB="0" distL="0" distR="0" wp14:anchorId="00BC4DC3" wp14:editId="54025CFE">
            <wp:extent cx="5088185" cy="2815344"/>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7557" cy="2820530"/>
                    </a:xfrm>
                    <a:prstGeom prst="rect">
                      <a:avLst/>
                    </a:prstGeom>
                  </pic:spPr>
                </pic:pic>
              </a:graphicData>
            </a:graphic>
          </wp:inline>
        </w:drawing>
      </w:r>
    </w:p>
    <w:p w14:paraId="69AF17D3" w14:textId="3E775CAD" w:rsidR="00A27E2C" w:rsidRPr="00E24767" w:rsidRDefault="00A27E2C" w:rsidP="00B90CAF">
      <w:pPr>
        <w:pStyle w:val="Caption"/>
        <w:spacing w:after="0"/>
        <w:rPr>
          <w:szCs w:val="26"/>
        </w:rPr>
      </w:pPr>
      <w:r>
        <w:t xml:space="preserve">Hình </w:t>
      </w:r>
      <w:fldSimple w:instr=" STYLEREF 1 \s ">
        <w:r>
          <w:rPr>
            <w:noProof/>
          </w:rPr>
          <w:t>3</w:t>
        </w:r>
      </w:fldSimple>
      <w:r>
        <w:t>.</w:t>
      </w:r>
      <w:fldSimple w:instr=" SEQ Hình \* ARABIC \s 1 ">
        <w:r>
          <w:rPr>
            <w:noProof/>
          </w:rPr>
          <w:t>2</w:t>
        </w:r>
      </w:fldSimple>
      <w:r>
        <w:t xml:space="preserve"> Hình phác thảo Danh mục thời trang nam website</w:t>
      </w:r>
    </w:p>
    <w:p w14:paraId="03D1CAA6" w14:textId="77777777" w:rsidR="00B90CAF" w:rsidRPr="00B90CAF" w:rsidRDefault="00B90CAF" w:rsidP="00B90CAF">
      <w:pPr>
        <w:pStyle w:val="zlae0wtextbase"/>
        <w:spacing w:before="0" w:beforeAutospacing="0" w:after="0" w:afterAutospacing="0" w:line="360" w:lineRule="auto"/>
        <w:ind w:firstLine="720"/>
        <w:jc w:val="both"/>
        <w:rPr>
          <w:sz w:val="26"/>
          <w:szCs w:val="26"/>
        </w:rPr>
      </w:pPr>
      <w:r w:rsidRPr="00B90CAF">
        <w:rPr>
          <w:sz w:val="26"/>
          <w:szCs w:val="26"/>
        </w:rPr>
        <w:t xml:space="preserve">Hình 3.2 trình bày bản phác thảo trang danh mục sản phẩm của website </w:t>
      </w:r>
      <w:r w:rsidRPr="00B90CAF">
        <w:rPr>
          <w:rStyle w:val="zlae0wtextbase1"/>
          <w:sz w:val="26"/>
          <w:szCs w:val="26"/>
        </w:rPr>
        <w:t>CASEDLE STORE</w:t>
      </w:r>
      <w:r w:rsidRPr="00B90CAF">
        <w:rPr>
          <w:sz w:val="26"/>
          <w:szCs w:val="26"/>
        </w:rPr>
        <w:t xml:space="preserve">. Giao diện được thiết kế với các khu vực chính gồm thanh điều hướng, tiêu đề trang, bộ lọc hoặc danh mục sản phẩm và khu vực hiển thị danh sách sản phẩm tương ứng. Các nhóm sản phẩm như </w:t>
      </w:r>
      <w:r w:rsidRPr="00B90CAF">
        <w:rPr>
          <w:rStyle w:val="zlae0wtextbase1"/>
          <w:sz w:val="26"/>
          <w:szCs w:val="26"/>
        </w:rPr>
        <w:t>Thời trang Nam</w:t>
      </w:r>
      <w:r w:rsidRPr="00B90CAF">
        <w:rPr>
          <w:sz w:val="26"/>
          <w:szCs w:val="26"/>
        </w:rPr>
        <w:t xml:space="preserve">, </w:t>
      </w:r>
      <w:r w:rsidRPr="00B90CAF">
        <w:rPr>
          <w:rStyle w:val="zlae0wtextbase1"/>
          <w:sz w:val="26"/>
          <w:szCs w:val="26"/>
        </w:rPr>
        <w:t>Thời trang Nữ</w:t>
      </w:r>
      <w:r w:rsidRPr="00B90CAF">
        <w:rPr>
          <w:sz w:val="26"/>
          <w:szCs w:val="26"/>
        </w:rPr>
        <w:t xml:space="preserve">, </w:t>
      </w:r>
      <w:r w:rsidRPr="00B90CAF">
        <w:rPr>
          <w:rStyle w:val="zlae0wtextbase1"/>
          <w:sz w:val="26"/>
          <w:szCs w:val="26"/>
        </w:rPr>
        <w:t>Giày dép</w:t>
      </w:r>
      <w:r w:rsidRPr="00B90CAF">
        <w:rPr>
          <w:sz w:val="26"/>
          <w:szCs w:val="26"/>
        </w:rPr>
        <w:t xml:space="preserve"> và </w:t>
      </w:r>
      <w:r w:rsidRPr="00B90CAF">
        <w:rPr>
          <w:rStyle w:val="zlae0wtextbase1"/>
          <w:sz w:val="26"/>
          <w:szCs w:val="26"/>
        </w:rPr>
        <w:t>Phụ kiện</w:t>
      </w:r>
      <w:r w:rsidRPr="00B90CAF">
        <w:rPr>
          <w:sz w:val="26"/>
          <w:szCs w:val="26"/>
        </w:rPr>
        <w:t xml:space="preserve"> được bố trí trực quan nhằm hỗ trợ người dùng truy cập nhanh đến nhóm sản phẩm mong muốn.</w:t>
      </w:r>
    </w:p>
    <w:p w14:paraId="225805AB" w14:textId="77777777" w:rsidR="00B90CAF" w:rsidRPr="00B90CAF" w:rsidRDefault="00B90CAF" w:rsidP="00B90CAF">
      <w:pPr>
        <w:pStyle w:val="zlae0wtextbase"/>
        <w:spacing w:before="0" w:beforeAutospacing="0" w:after="0" w:afterAutospacing="0" w:line="360" w:lineRule="auto"/>
        <w:ind w:firstLine="720"/>
        <w:jc w:val="both"/>
        <w:rPr>
          <w:sz w:val="26"/>
          <w:szCs w:val="26"/>
        </w:rPr>
      </w:pPr>
      <w:r w:rsidRPr="00B90CAF">
        <w:rPr>
          <w:sz w:val="26"/>
          <w:szCs w:val="26"/>
        </w:rPr>
        <w:t xml:space="preserve">Khu vực hiển thị sản phẩm được thiết kế theo dạng thẻ (card) với hình ảnh, tên sản phẩm và giá bán, giúp người dùng dễ dàng theo dõi thông tin cơ bản của từng sản phẩm. Bố cục này không chỉ nâng cao tính thẩm mỹ mà còn cải thiện trải nghiệm duyệt sản phẩm trên website. Bản phác thảo là cơ sở để triển khai giao diện thực tế bằng </w:t>
      </w:r>
      <w:r w:rsidRPr="00B90CAF">
        <w:rPr>
          <w:rStyle w:val="zlae0wtextbase1"/>
          <w:sz w:val="26"/>
          <w:szCs w:val="26"/>
        </w:rPr>
        <w:t>HTML</w:t>
      </w:r>
      <w:r w:rsidRPr="00B90CAF">
        <w:rPr>
          <w:sz w:val="26"/>
          <w:szCs w:val="26"/>
        </w:rPr>
        <w:t xml:space="preserve">, </w:t>
      </w:r>
      <w:r w:rsidRPr="00B90CAF">
        <w:rPr>
          <w:rStyle w:val="zlae0wtextbase1"/>
          <w:sz w:val="26"/>
          <w:szCs w:val="26"/>
        </w:rPr>
        <w:t>CSS</w:t>
      </w:r>
      <w:r w:rsidRPr="00B90CAF">
        <w:rPr>
          <w:sz w:val="26"/>
          <w:szCs w:val="26"/>
        </w:rPr>
        <w:t xml:space="preserve"> và </w:t>
      </w:r>
      <w:r w:rsidRPr="00B90CAF">
        <w:rPr>
          <w:rStyle w:val="zlae0wtextbase1"/>
          <w:sz w:val="26"/>
          <w:szCs w:val="26"/>
        </w:rPr>
        <w:t>Bootstrap 5</w:t>
      </w:r>
      <w:r w:rsidRPr="00B90CAF">
        <w:rPr>
          <w:sz w:val="26"/>
          <w:szCs w:val="26"/>
        </w:rPr>
        <w:t>.</w:t>
      </w:r>
    </w:p>
    <w:p w14:paraId="706468EB" w14:textId="77777777" w:rsidR="00B90CAF" w:rsidRPr="00B90CAF" w:rsidRDefault="00B90CAF" w:rsidP="00B90CAF">
      <w:pPr>
        <w:pStyle w:val="zlae0wtextbase"/>
        <w:spacing w:before="0" w:beforeAutospacing="0" w:after="0" w:afterAutospacing="0" w:line="360" w:lineRule="auto"/>
        <w:ind w:firstLine="720"/>
        <w:jc w:val="both"/>
        <w:rPr>
          <w:sz w:val="26"/>
          <w:szCs w:val="26"/>
        </w:rPr>
      </w:pPr>
      <w:bookmarkStart w:id="49" w:name="_Toc234748428"/>
      <w:r w:rsidRPr="00B90CAF">
        <w:rPr>
          <w:sz w:val="26"/>
          <w:szCs w:val="26"/>
        </w:rPr>
        <w:t xml:space="preserve">Ngoài trang chủ và trang danh mục, giao diện các trang chi tiết sản phẩm cũng được phác thảo theo nguyên tắc đồng nhất về màu sắc, bố cục và kiểu hiển thị. Các </w:t>
      </w:r>
      <w:r w:rsidRPr="00B90CAF">
        <w:rPr>
          <w:sz w:val="26"/>
          <w:szCs w:val="26"/>
        </w:rPr>
        <w:lastRenderedPageBreak/>
        <w:t>thành phần như hình ảnh sản phẩm, tên sản phẩm, giá bán, mô tả, màu sắc và kích thước được sắp xếp khoa học nhằm giúp người dùng dễ dàng tiếp cận thông tin.</w:t>
      </w:r>
    </w:p>
    <w:p w14:paraId="5719E9FE" w14:textId="77777777" w:rsidR="00B90CAF" w:rsidRPr="00B90CAF" w:rsidRDefault="00B90CAF" w:rsidP="00B90CAF">
      <w:pPr>
        <w:pStyle w:val="zlae0wtextbase"/>
        <w:spacing w:before="0" w:beforeAutospacing="0" w:after="0" w:afterAutospacing="0" w:line="360" w:lineRule="auto"/>
        <w:ind w:firstLine="720"/>
        <w:jc w:val="both"/>
        <w:rPr>
          <w:sz w:val="26"/>
          <w:szCs w:val="26"/>
        </w:rPr>
      </w:pPr>
      <w:r w:rsidRPr="00B90CAF">
        <w:rPr>
          <w:sz w:val="26"/>
          <w:szCs w:val="26"/>
        </w:rPr>
        <w:t xml:space="preserve">Việc xây dựng bản phác thảo trước khi lập trình giúp định hướng rõ ràng quá trình phát triển giao diện, giảm thời gian chỉnh sửa, đảm bảo tính nhất quán giữa các trang và tạo nền tảng thuận lợi cho việc mở rộng chức năng của hệ thống website </w:t>
      </w:r>
      <w:r w:rsidRPr="00B90CAF">
        <w:rPr>
          <w:rStyle w:val="zlae0wtextbase1"/>
          <w:sz w:val="26"/>
          <w:szCs w:val="26"/>
        </w:rPr>
        <w:t>CASEDLE STORE</w:t>
      </w:r>
      <w:r w:rsidRPr="00B90CAF">
        <w:rPr>
          <w:sz w:val="26"/>
          <w:szCs w:val="26"/>
        </w:rPr>
        <w:t xml:space="preserve"> trong tương lai.</w:t>
      </w:r>
    </w:p>
    <w:p w14:paraId="179EF274" w14:textId="1F37D4B2" w:rsidR="00080838" w:rsidRDefault="004553D9" w:rsidP="00E57822">
      <w:pPr>
        <w:pStyle w:val="Heading2"/>
        <w:spacing w:before="0" w:after="0"/>
        <w:jc w:val="both"/>
        <w:rPr>
          <w:sz w:val="26"/>
        </w:rPr>
      </w:pPr>
      <w:r w:rsidRPr="008725B9">
        <w:rPr>
          <w:sz w:val="26"/>
        </w:rPr>
        <w:t>Thiết kế dữ liệu</w:t>
      </w:r>
      <w:bookmarkEnd w:id="49"/>
    </w:p>
    <w:p w14:paraId="3BE77839" w14:textId="7060A88F" w:rsidR="00E57822" w:rsidRPr="00E57822" w:rsidRDefault="00E57822" w:rsidP="00E57822">
      <w:pPr>
        <w:spacing w:after="0" w:line="360" w:lineRule="auto"/>
        <w:ind w:firstLine="720"/>
        <w:jc w:val="both"/>
      </w:pPr>
      <w:r>
        <w:t>Thiết kế dữ liệu của website CASEDLE STORE được thực hiện nhằm tổ chức và quản lý thông tin sản phẩm một cách khoa học, phục vụ cho quá trình hiển thị dữ liệu trên giao diện và xử lý các chức năng của hệ thống.</w:t>
      </w:r>
    </w:p>
    <w:p w14:paraId="47C81C50" w14:textId="77777777" w:rsidR="004553D9" w:rsidRPr="00C91882" w:rsidRDefault="004553D9" w:rsidP="00C91882">
      <w:pPr>
        <w:pStyle w:val="Heading3"/>
        <w:spacing w:before="0" w:after="0"/>
        <w:jc w:val="both"/>
        <w:rPr>
          <w:szCs w:val="26"/>
        </w:rPr>
      </w:pPr>
      <w:bookmarkStart w:id="50" w:name="_Toc234748429"/>
      <w:r w:rsidRPr="00C91882">
        <w:rPr>
          <w:szCs w:val="26"/>
        </w:rPr>
        <w:t>Cấu trúc lưu trữ</w:t>
      </w:r>
      <w:bookmarkEnd w:id="50"/>
    </w:p>
    <w:p w14:paraId="62F31089" w14:textId="77777777" w:rsidR="00C91882" w:rsidRPr="00C91882" w:rsidRDefault="00C91882" w:rsidP="00C91882">
      <w:pPr>
        <w:pStyle w:val="pdq2pgselectionanchorcontainer"/>
        <w:spacing w:before="0" w:beforeAutospacing="0" w:after="0" w:afterAutospacing="0" w:line="360" w:lineRule="auto"/>
        <w:ind w:firstLine="720"/>
        <w:jc w:val="both"/>
        <w:rPr>
          <w:sz w:val="26"/>
          <w:szCs w:val="26"/>
        </w:rPr>
      </w:pPr>
      <w:r w:rsidRPr="00C91882">
        <w:rPr>
          <w:sz w:val="26"/>
          <w:szCs w:val="26"/>
        </w:rPr>
        <w:t xml:space="preserve">Hệ thống thương mại điện tử </w:t>
      </w:r>
      <w:r w:rsidRPr="00C91882">
        <w:rPr>
          <w:rStyle w:val="Strong"/>
          <w:b w:val="0"/>
          <w:sz w:val="26"/>
          <w:szCs w:val="26"/>
        </w:rPr>
        <w:t>CASEDLE STORE</w:t>
      </w:r>
      <w:r w:rsidRPr="00C91882">
        <w:rPr>
          <w:sz w:val="26"/>
          <w:szCs w:val="26"/>
        </w:rPr>
        <w:t xml:space="preserve"> được phát triển theo mô hình website tĩnh (Static Website), trong đó toàn bộ mã nguồn và tài nguyên của hệ thống được tổ chức theo từng thư mục chức năng nhằm thuận tiện cho việc quản lý và phát triển. Cấu trúc lưu trữ của dự án được phân chia thành các nhóm chính gồm: các tệp HTML dùng để xây dựng cấu trúc giao diện, các tệp CSS dùng để định dạng và thiết kế giao diện, các tệp JavaScript đảm nhiệm việc xử lý các chức năng và tương tác của người dùng, cùng với thư mục </w:t>
      </w:r>
      <w:r w:rsidRPr="00C91882">
        <w:rPr>
          <w:rStyle w:val="Strong"/>
          <w:b w:val="0"/>
          <w:sz w:val="26"/>
          <w:szCs w:val="26"/>
        </w:rPr>
        <w:t>assets</w:t>
      </w:r>
      <w:r w:rsidRPr="00C91882">
        <w:rPr>
          <w:sz w:val="26"/>
          <w:szCs w:val="26"/>
        </w:rPr>
        <w:t xml:space="preserve"> dùng để lưu trữ hình ảnh sản phẩm, biểu tượng và các tài nguyên đa phương tiện khác.</w:t>
      </w:r>
    </w:p>
    <w:p w14:paraId="6CFF04D1" w14:textId="055C221E" w:rsidR="00E02C6B" w:rsidRPr="00066D22" w:rsidRDefault="00C91882" w:rsidP="00E02C6B">
      <w:pPr>
        <w:pStyle w:val="NormalWeb"/>
        <w:spacing w:before="0" w:beforeAutospacing="0" w:after="0" w:afterAutospacing="0" w:line="360" w:lineRule="auto"/>
        <w:ind w:firstLine="720"/>
        <w:jc w:val="both"/>
        <w:rPr>
          <w:sz w:val="26"/>
          <w:szCs w:val="26"/>
        </w:rPr>
      </w:pPr>
      <w:r w:rsidRPr="00C91882">
        <w:rPr>
          <w:sz w:val="26"/>
          <w:szCs w:val="26"/>
        </w:rPr>
        <w:t xml:space="preserve">Bên cạnh đó, hệ thống còn tổ chức các tệp dữ liệu như </w:t>
      </w:r>
      <w:r w:rsidRPr="00C91882">
        <w:rPr>
          <w:rStyle w:val="Strong"/>
          <w:b w:val="0"/>
          <w:sz w:val="26"/>
          <w:szCs w:val="26"/>
        </w:rPr>
        <w:t>data.js</w:t>
      </w:r>
      <w:r w:rsidRPr="00C91882">
        <w:rPr>
          <w:sz w:val="26"/>
          <w:szCs w:val="26"/>
        </w:rPr>
        <w:t xml:space="preserve"> để lưu trữ thông tin sản phẩm, bao gồm tên sản phẩm, giá bán, mô tả, hình ảnh, màu sắc và kích thước. Việc tách riêng dữ liệu khỏi phần giao diện giúp giảm sự trùng lặp trong mã nguồn, đồng thời tạo điều kiện thuận lợi cho việc cập nhật, bổ sung hoặc chỉnh sửa thông tin </w:t>
      </w:r>
      <w:r w:rsidRPr="00066D22">
        <w:rPr>
          <w:sz w:val="26"/>
          <w:szCs w:val="26"/>
        </w:rPr>
        <w:t>sản phẩm mà không ảnh hưởng đến cấu trúc của website.</w:t>
      </w:r>
    </w:p>
    <w:p w14:paraId="464617E9" w14:textId="59DF1845" w:rsidR="00066D22" w:rsidRDefault="00066D22" w:rsidP="00066D22">
      <w:pPr>
        <w:pStyle w:val="zlae0wtextbase"/>
        <w:spacing w:before="0" w:beforeAutospacing="0" w:after="0" w:afterAutospacing="0" w:line="360" w:lineRule="auto"/>
        <w:ind w:firstLine="720"/>
        <w:jc w:val="both"/>
        <w:rPr>
          <w:sz w:val="26"/>
          <w:szCs w:val="26"/>
        </w:rPr>
      </w:pPr>
      <w:r w:rsidRPr="00066D22">
        <w:rPr>
          <w:sz w:val="26"/>
          <w:szCs w:val="26"/>
        </w:rPr>
        <w:t>Việc phân chia mã nguồn theo từng thư mục và chức năng giúp dự án có cấu trúc rõ ràng, dễ quản lý và bảo trì. Mỗi nhóm tệp đảm nhiệm một nhiệm vụ riêng biệt, giúp hạn chế sự phụ thuộc giữa các thành phần và nâng cao khả năng tái sử dụng mã nguồn.</w:t>
      </w:r>
    </w:p>
    <w:p w14:paraId="5EB2F9FD" w14:textId="10F953F0" w:rsidR="008944A5" w:rsidRPr="008944A5" w:rsidRDefault="008944A5" w:rsidP="00066D22">
      <w:pPr>
        <w:pStyle w:val="zlae0wtextbase"/>
        <w:spacing w:before="0" w:beforeAutospacing="0" w:after="0" w:afterAutospacing="0" w:line="360" w:lineRule="auto"/>
        <w:ind w:firstLine="720"/>
        <w:jc w:val="both"/>
        <w:rPr>
          <w:sz w:val="26"/>
          <w:szCs w:val="26"/>
        </w:rPr>
      </w:pPr>
      <w:r w:rsidRPr="008944A5">
        <w:rPr>
          <w:sz w:val="26"/>
          <w:szCs w:val="26"/>
        </w:rPr>
        <w:t xml:space="preserve">Ngoài việc phân chia mã nguồn theo từng nhóm chức năng, cấu trúc lưu trữ của dự án còn được xây dựng theo nguyên tắc dễ mở rộng và thuận tiện cho việc triển khai thực tế. Các thư mục được đặt tên rõ ràng, phản ánh đúng vai trò của từng thành phần trong hệ thống. Nhờ đó, quá trình tìm kiếm tệp, cập nhật giao diện hoặc bổ sung </w:t>
      </w:r>
      <w:r w:rsidRPr="008944A5">
        <w:rPr>
          <w:sz w:val="26"/>
          <w:szCs w:val="26"/>
        </w:rPr>
        <w:lastRenderedPageBreak/>
        <w:t>chức năng mới có thể được thực hiện nhanh chóng và hạn chế nhầm lẫn trong quá trình phát triển</w:t>
      </w:r>
    </w:p>
    <w:p w14:paraId="5FDF03AC" w14:textId="77777777" w:rsidR="003E1AA6" w:rsidRDefault="003E1AA6" w:rsidP="003E1AA6">
      <w:pPr>
        <w:pStyle w:val="zlae0wtextbase"/>
        <w:keepNext/>
        <w:spacing w:before="0" w:beforeAutospacing="0" w:after="0" w:afterAutospacing="0" w:line="360" w:lineRule="auto"/>
        <w:ind w:firstLine="720"/>
        <w:jc w:val="center"/>
      </w:pPr>
      <w:r w:rsidRPr="00473675">
        <w:rPr>
          <w:noProof/>
          <w:szCs w:val="26"/>
        </w:rPr>
        <w:drawing>
          <wp:inline distT="0" distB="0" distL="0" distR="0" wp14:anchorId="52D626F3" wp14:editId="7CA117F5">
            <wp:extent cx="3667125" cy="3314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92786" cy="3337895"/>
                    </a:xfrm>
                    <a:prstGeom prst="rect">
                      <a:avLst/>
                    </a:prstGeom>
                  </pic:spPr>
                </pic:pic>
              </a:graphicData>
            </a:graphic>
          </wp:inline>
        </w:drawing>
      </w:r>
    </w:p>
    <w:p w14:paraId="6DD944A4" w14:textId="4E0685D5" w:rsidR="003E1AA6" w:rsidRDefault="003E1AA6" w:rsidP="003E1AA6">
      <w:pPr>
        <w:pStyle w:val="Caption"/>
        <w:spacing w:after="0"/>
      </w:pPr>
      <w:bookmarkStart w:id="51" w:name="_Toc234748232"/>
      <w:r>
        <w:t xml:space="preserve">Hình </w:t>
      </w:r>
      <w:fldSimple w:instr=" STYLEREF 1 \s ">
        <w:r w:rsidR="00A27E2C">
          <w:rPr>
            <w:noProof/>
          </w:rPr>
          <w:t>3</w:t>
        </w:r>
      </w:fldSimple>
      <w:r w:rsidR="00A27E2C">
        <w:t>.</w:t>
      </w:r>
      <w:fldSimple w:instr=" SEQ Hình \* ARABIC \s 1 ">
        <w:r w:rsidR="00A27E2C">
          <w:rPr>
            <w:noProof/>
          </w:rPr>
          <w:t>3</w:t>
        </w:r>
      </w:fldSimple>
      <w:r w:rsidRPr="003E1AA6">
        <w:t xml:space="preserve"> </w:t>
      </w:r>
      <w:r>
        <w:t>Cấu trúc thư mục của dự án CASEDLE STORE</w:t>
      </w:r>
      <w:bookmarkEnd w:id="51"/>
    </w:p>
    <w:p w14:paraId="634B982A" w14:textId="0957CBF5" w:rsidR="003E1AA6" w:rsidRPr="003E1AA6" w:rsidRDefault="003E1AA6" w:rsidP="003E1AA6">
      <w:pPr>
        <w:spacing w:after="0" w:line="360" w:lineRule="auto"/>
        <w:ind w:firstLine="720"/>
        <w:jc w:val="both"/>
      </w:pPr>
      <w:r w:rsidRPr="003E1AA6">
        <w:t>Từ</w:t>
      </w:r>
      <w:r w:rsidR="00D448E4">
        <w:t xml:space="preserve"> Hình 3.2</w:t>
      </w:r>
      <w:r w:rsidRPr="003E1AA6">
        <w:t xml:space="preserve"> có thể thấy mã nguồn của hệ thống được phân tách theo từng nhóm chức năng riêng biệt. Việc tổ chức này giúp lập trình viên dễ dàng xác định vị trí của từng thành phần trong quá trình phát triển, kiểm thử và bảo trì hệ thống. Đồng thời, khi cần bổ sung thêm các trang mới hoặc thay đổi giao diện, việc chỉnh sửa có thể được thực hiện độc lập mà không ảnh hưởng đến các thành phần còn lại.</w:t>
      </w:r>
    </w:p>
    <w:p w14:paraId="0A1023D5" w14:textId="331AEB65" w:rsidR="00066D22" w:rsidRPr="00066D22" w:rsidRDefault="00066D22" w:rsidP="00066D22">
      <w:pPr>
        <w:pStyle w:val="zlae0wtextbase"/>
        <w:spacing w:before="0" w:beforeAutospacing="0" w:after="0" w:afterAutospacing="0" w:line="360" w:lineRule="auto"/>
        <w:ind w:firstLine="720"/>
        <w:jc w:val="both"/>
        <w:rPr>
          <w:sz w:val="26"/>
          <w:szCs w:val="26"/>
        </w:rPr>
      </w:pPr>
      <w:r w:rsidRPr="00066D22">
        <w:rPr>
          <w:sz w:val="26"/>
          <w:szCs w:val="26"/>
        </w:rPr>
        <w:t xml:space="preserve">Đối với đề tài </w:t>
      </w:r>
      <w:r w:rsidRPr="00066D22">
        <w:rPr>
          <w:rStyle w:val="zlae0wtextbase1"/>
          <w:sz w:val="26"/>
          <w:szCs w:val="26"/>
        </w:rPr>
        <w:t xml:space="preserve">“Thiết kế và xây dựng Website </w:t>
      </w:r>
      <w:r w:rsidR="00F15D9D">
        <w:rPr>
          <w:rStyle w:val="zlae0wtextbase1"/>
          <w:sz w:val="26"/>
          <w:szCs w:val="26"/>
        </w:rPr>
        <w:t>thời</w:t>
      </w:r>
      <w:r w:rsidR="00F15D9D">
        <w:rPr>
          <w:rStyle w:val="zlae0wtextbase1"/>
          <w:sz w:val="26"/>
          <w:szCs w:val="26"/>
          <w:lang w:val="vi-VN"/>
        </w:rPr>
        <w:t xml:space="preserve"> trang</w:t>
      </w:r>
      <w:r w:rsidRPr="00066D22">
        <w:rPr>
          <w:rStyle w:val="zlae0wtextbase1"/>
          <w:sz w:val="26"/>
          <w:szCs w:val="26"/>
        </w:rPr>
        <w:t xml:space="preserve"> trực tuyến CASEDLE STORE”</w:t>
      </w:r>
      <w:r w:rsidRPr="00066D22">
        <w:rPr>
          <w:sz w:val="26"/>
          <w:szCs w:val="26"/>
        </w:rPr>
        <w:t xml:space="preserve">, cách tổ chức này </w:t>
      </w:r>
      <w:r w:rsidR="00F15D9D">
        <w:rPr>
          <w:sz w:val="26"/>
          <w:szCs w:val="26"/>
        </w:rPr>
        <w:t>đã</w:t>
      </w:r>
      <w:r w:rsidR="00F15D9D">
        <w:rPr>
          <w:sz w:val="26"/>
          <w:szCs w:val="26"/>
          <w:lang w:val="vi-VN"/>
        </w:rPr>
        <w:t xml:space="preserve"> </w:t>
      </w:r>
      <w:r w:rsidRPr="00066D22">
        <w:rPr>
          <w:sz w:val="26"/>
          <w:szCs w:val="26"/>
        </w:rPr>
        <w:t>hỗ trợ hiệu quả cho quá trình phát triển, kiểm thử và mở rộng hệ thống trong tương lai. Khi cần bổ sung các tính năng như giỏ hàng, đăng nhập, thanh toán trực tuyến hoặc kết nối cơ sở dữ liệu, cấu trúc lưu trữ hiện tại vẫn có thể được mở rộng mà không ảnh hưởng đáng kể đến các thành phần đã xây dựng.</w:t>
      </w:r>
    </w:p>
    <w:p w14:paraId="2FD6C704" w14:textId="77777777" w:rsidR="004553D9" w:rsidRDefault="004553D9" w:rsidP="002909D4">
      <w:pPr>
        <w:pStyle w:val="Heading3"/>
        <w:spacing w:before="0" w:after="0"/>
        <w:rPr>
          <w:szCs w:val="26"/>
        </w:rPr>
      </w:pPr>
      <w:bookmarkStart w:id="52" w:name="_Toc234748430"/>
      <w:r w:rsidRPr="008725B9">
        <w:rPr>
          <w:szCs w:val="26"/>
        </w:rPr>
        <w:t>Đặc tả chi tiết</w:t>
      </w:r>
      <w:bookmarkEnd w:id="52"/>
    </w:p>
    <w:p w14:paraId="4A53129C" w14:textId="7D3050E6" w:rsidR="005131E3" w:rsidRDefault="005131E3" w:rsidP="005131E3">
      <w:pPr>
        <w:pStyle w:val="Caption"/>
        <w:keepNext/>
        <w:spacing w:after="0"/>
        <w:ind w:firstLine="720"/>
        <w:jc w:val="both"/>
        <w:rPr>
          <w:lang w:val="vi-VN"/>
        </w:rPr>
      </w:pPr>
      <w:r>
        <w:t xml:space="preserve">Các thành phần lưu trữ của website được tổ chức theo từng nhóm chức năng </w:t>
      </w:r>
      <w:r w:rsidR="001B596E">
        <w:t xml:space="preserve">khác nhau </w:t>
      </w:r>
      <w:r>
        <w:t>nhằm đảm bảo tính rõ ràng và thuận tiện cho việc quản lý hệ thống. Mỗi tệp hoặc thư mục đảm nhiệm một vai trò riêng</w:t>
      </w:r>
      <w:r w:rsidR="001B596E">
        <w:t xml:space="preserve"> biệt</w:t>
      </w:r>
      <w:r>
        <w:t xml:space="preserve"> trong quá trình xây dựng và vận hành website </w:t>
      </w:r>
      <w:r w:rsidR="001B596E">
        <w:t xml:space="preserve">thời trang </w:t>
      </w:r>
      <w:r>
        <w:t>CASEDLE STORE.</w:t>
      </w:r>
      <w:r w:rsidR="001B596E">
        <w:t xml:space="preserve"> Việc phân chia theo chức năng giúp </w:t>
      </w:r>
      <w:r w:rsidR="001B596E">
        <w:lastRenderedPageBreak/>
        <w:t>giảm sự phụ thuộc giữa các thành phần, hạn chế sự trùng lặp mã nguồn, đồng thời hỗ trợ việc cập nhật, kiểm thử và bảo trì hệ thống được thực hiện thuận lợi hơn.</w:t>
      </w:r>
    </w:p>
    <w:p w14:paraId="64DDF7D4" w14:textId="77777777" w:rsidR="00493C28" w:rsidRPr="00493C28" w:rsidRDefault="00493C28" w:rsidP="00493C28">
      <w:pPr>
        <w:rPr>
          <w:lang w:val="vi-VN"/>
        </w:rPr>
      </w:pPr>
    </w:p>
    <w:p w14:paraId="072CF0D7" w14:textId="022F3BC8" w:rsidR="002D378E" w:rsidRPr="008725B9" w:rsidRDefault="002D378E" w:rsidP="005131E3">
      <w:pPr>
        <w:pStyle w:val="Caption"/>
        <w:keepNext/>
        <w:spacing w:after="0"/>
        <w:rPr>
          <w:szCs w:val="26"/>
        </w:rPr>
      </w:pPr>
      <w:bookmarkStart w:id="53" w:name="_Toc234748217"/>
      <w:r w:rsidRPr="008725B9">
        <w:rPr>
          <w:szCs w:val="26"/>
        </w:rPr>
        <w:t xml:space="preserve">Bảng </w:t>
      </w:r>
      <w:r w:rsidR="005C4EAA">
        <w:rPr>
          <w:szCs w:val="26"/>
        </w:rPr>
        <w:fldChar w:fldCharType="begin"/>
      </w:r>
      <w:r w:rsidR="005C4EAA">
        <w:rPr>
          <w:szCs w:val="26"/>
        </w:rPr>
        <w:instrText xml:space="preserve"> STYLEREF 1 \s </w:instrText>
      </w:r>
      <w:r w:rsidR="005C4EAA">
        <w:rPr>
          <w:szCs w:val="26"/>
        </w:rPr>
        <w:fldChar w:fldCharType="separate"/>
      </w:r>
      <w:r w:rsidR="005C4EAA">
        <w:rPr>
          <w:noProof/>
          <w:szCs w:val="26"/>
        </w:rPr>
        <w:t>3</w:t>
      </w:r>
      <w:r w:rsidR="005C4EAA">
        <w:rPr>
          <w:szCs w:val="26"/>
        </w:rPr>
        <w:fldChar w:fldCharType="end"/>
      </w:r>
      <w:r w:rsidR="005C4EAA">
        <w:rPr>
          <w:szCs w:val="26"/>
        </w:rPr>
        <w:t>.</w:t>
      </w:r>
      <w:r w:rsidR="005C4EAA">
        <w:rPr>
          <w:szCs w:val="26"/>
        </w:rPr>
        <w:fldChar w:fldCharType="begin"/>
      </w:r>
      <w:r w:rsidR="005C4EAA">
        <w:rPr>
          <w:szCs w:val="26"/>
        </w:rPr>
        <w:instrText xml:space="preserve"> SEQ Bảng \* ARABIC \s 1 </w:instrText>
      </w:r>
      <w:r w:rsidR="005C4EAA">
        <w:rPr>
          <w:szCs w:val="26"/>
        </w:rPr>
        <w:fldChar w:fldCharType="separate"/>
      </w:r>
      <w:r w:rsidR="005C4EAA">
        <w:rPr>
          <w:noProof/>
          <w:szCs w:val="26"/>
        </w:rPr>
        <w:t>1</w:t>
      </w:r>
      <w:r w:rsidR="005C4EAA">
        <w:rPr>
          <w:szCs w:val="26"/>
        </w:rPr>
        <w:fldChar w:fldCharType="end"/>
      </w:r>
      <w:r w:rsidRPr="008725B9">
        <w:rPr>
          <w:szCs w:val="26"/>
        </w:rPr>
        <w:t xml:space="preserve"> </w:t>
      </w:r>
      <w:r w:rsidR="002E7BF4">
        <w:rPr>
          <w:szCs w:val="26"/>
        </w:rPr>
        <w:t>Bảng thành phần webiste</w:t>
      </w:r>
      <w:bookmarkEnd w:id="53"/>
    </w:p>
    <w:tbl>
      <w:tblPr>
        <w:tblStyle w:val="myTable"/>
        <w:tblW w:w="9350" w:type="dxa"/>
        <w:jc w:val="center"/>
        <w:tblLook w:val="04A0" w:firstRow="1" w:lastRow="0" w:firstColumn="1" w:lastColumn="0" w:noHBand="0" w:noVBand="1"/>
      </w:tblPr>
      <w:tblGrid>
        <w:gridCol w:w="1250"/>
        <w:gridCol w:w="2257"/>
        <w:gridCol w:w="5843"/>
      </w:tblGrid>
      <w:tr w:rsidR="002909D4" w:rsidRPr="008725B9" w14:paraId="75D28C46" w14:textId="77777777" w:rsidTr="002909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tcPr>
          <w:p w14:paraId="62201536" w14:textId="77777777" w:rsidR="002909D4" w:rsidRPr="002909D4" w:rsidRDefault="002909D4" w:rsidP="002909D4">
            <w:pPr>
              <w:rPr>
                <w:b w:val="0"/>
                <w:szCs w:val="26"/>
              </w:rPr>
            </w:pPr>
            <w:r w:rsidRPr="002909D4">
              <w:rPr>
                <w:b w:val="0"/>
                <w:szCs w:val="26"/>
              </w:rPr>
              <w:t>STT</w:t>
            </w:r>
          </w:p>
        </w:tc>
        <w:tc>
          <w:tcPr>
            <w:tcW w:w="2257" w:type="dxa"/>
          </w:tcPr>
          <w:p w14:paraId="03DA9FCC" w14:textId="77777777" w:rsidR="002909D4" w:rsidRPr="002909D4" w:rsidRDefault="002909D4" w:rsidP="002909D4">
            <w:pPr>
              <w:cnfStyle w:val="100000000000" w:firstRow="1" w:lastRow="0" w:firstColumn="0" w:lastColumn="0" w:oddVBand="0" w:evenVBand="0" w:oddHBand="0" w:evenHBand="0" w:firstRowFirstColumn="0" w:firstRowLastColumn="0" w:lastRowFirstColumn="0" w:lastRowLastColumn="0"/>
              <w:rPr>
                <w:b w:val="0"/>
                <w:szCs w:val="26"/>
              </w:rPr>
            </w:pPr>
            <w:r w:rsidRPr="002909D4">
              <w:rPr>
                <w:b w:val="0"/>
                <w:szCs w:val="26"/>
              </w:rPr>
              <w:t>Thành phần</w:t>
            </w:r>
          </w:p>
        </w:tc>
        <w:tc>
          <w:tcPr>
            <w:tcW w:w="5843" w:type="dxa"/>
          </w:tcPr>
          <w:p w14:paraId="75310D27" w14:textId="77777777" w:rsidR="002909D4" w:rsidRPr="002909D4" w:rsidRDefault="002909D4" w:rsidP="002909D4">
            <w:pPr>
              <w:cnfStyle w:val="100000000000" w:firstRow="1" w:lastRow="0" w:firstColumn="0" w:lastColumn="0" w:oddVBand="0" w:evenVBand="0" w:oddHBand="0" w:evenHBand="0" w:firstRowFirstColumn="0" w:firstRowLastColumn="0" w:lastRowFirstColumn="0" w:lastRowLastColumn="0"/>
              <w:rPr>
                <w:b w:val="0"/>
                <w:szCs w:val="26"/>
              </w:rPr>
            </w:pPr>
            <w:r w:rsidRPr="002909D4">
              <w:rPr>
                <w:b w:val="0"/>
                <w:szCs w:val="26"/>
              </w:rPr>
              <w:t>Chức năng</w:t>
            </w:r>
          </w:p>
        </w:tc>
      </w:tr>
      <w:tr w:rsidR="002909D4" w:rsidRPr="008725B9" w14:paraId="7BF3BB41" w14:textId="77777777" w:rsidTr="002909D4">
        <w:trPr>
          <w:trHeight w:val="552"/>
          <w:jc w:val="center"/>
        </w:trPr>
        <w:tc>
          <w:tcPr>
            <w:cnfStyle w:val="001000000000" w:firstRow="0" w:lastRow="0" w:firstColumn="1" w:lastColumn="0" w:oddVBand="0" w:evenVBand="0" w:oddHBand="0" w:evenHBand="0" w:firstRowFirstColumn="0" w:firstRowLastColumn="0" w:lastRowFirstColumn="0" w:lastRowLastColumn="0"/>
            <w:tcW w:w="1250" w:type="dxa"/>
          </w:tcPr>
          <w:p w14:paraId="295C440E" w14:textId="77777777" w:rsidR="002909D4" w:rsidRPr="002909D4" w:rsidRDefault="002909D4" w:rsidP="002909D4">
            <w:pPr>
              <w:rPr>
                <w:szCs w:val="26"/>
              </w:rPr>
            </w:pPr>
            <w:r>
              <w:rPr>
                <w:szCs w:val="26"/>
              </w:rPr>
              <w:t>1</w:t>
            </w:r>
          </w:p>
        </w:tc>
        <w:tc>
          <w:tcPr>
            <w:tcW w:w="2257" w:type="dxa"/>
          </w:tcPr>
          <w:p w14:paraId="53AB92D8" w14:textId="77777777" w:rsidR="002909D4" w:rsidRPr="002909D4" w:rsidRDefault="002909D4" w:rsidP="002909D4">
            <w:pPr>
              <w:jc w:val="center"/>
              <w:cnfStyle w:val="000000000000" w:firstRow="0" w:lastRow="0" w:firstColumn="0" w:lastColumn="0" w:oddVBand="0" w:evenVBand="0" w:oddHBand="0" w:evenHBand="0" w:firstRowFirstColumn="0" w:firstRowLastColumn="0" w:lastRowFirstColumn="0" w:lastRowLastColumn="0"/>
              <w:rPr>
                <w:szCs w:val="26"/>
              </w:rPr>
            </w:pPr>
            <w:r>
              <w:rPr>
                <w:szCs w:val="26"/>
              </w:rPr>
              <w:t>index.html</w:t>
            </w:r>
          </w:p>
        </w:tc>
        <w:tc>
          <w:tcPr>
            <w:tcW w:w="5843" w:type="dxa"/>
          </w:tcPr>
          <w:p w14:paraId="782D466D" w14:textId="77777777" w:rsidR="002909D4" w:rsidRPr="002909D4" w:rsidRDefault="002909D4" w:rsidP="002909D4">
            <w:pPr>
              <w:jc w:val="center"/>
              <w:cnfStyle w:val="000000000000" w:firstRow="0" w:lastRow="0" w:firstColumn="0" w:lastColumn="0" w:oddVBand="0" w:evenVBand="0" w:oddHBand="0" w:evenHBand="0" w:firstRowFirstColumn="0" w:firstRowLastColumn="0" w:lastRowFirstColumn="0" w:lastRowLastColumn="0"/>
              <w:rPr>
                <w:szCs w:val="26"/>
              </w:rPr>
            </w:pPr>
            <w:r>
              <w:t>Xây dựng giao diện trang chủ của website.</w:t>
            </w:r>
          </w:p>
        </w:tc>
      </w:tr>
      <w:tr w:rsidR="002909D4" w:rsidRPr="008725B9" w14:paraId="7C317616"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5063AFF6" w14:textId="77777777" w:rsidR="002909D4" w:rsidRPr="002909D4" w:rsidRDefault="002909D4" w:rsidP="002909D4">
            <w:pPr>
              <w:rPr>
                <w:szCs w:val="26"/>
              </w:rPr>
            </w:pPr>
            <w:r>
              <w:rPr>
                <w:szCs w:val="26"/>
              </w:rPr>
              <w:t>2</w:t>
            </w:r>
          </w:p>
        </w:tc>
        <w:tc>
          <w:tcPr>
            <w:tcW w:w="2257" w:type="dxa"/>
          </w:tcPr>
          <w:p w14:paraId="1B625A3E" w14:textId="77777777" w:rsidR="002909D4" w:rsidRPr="002909D4" w:rsidRDefault="002909D4" w:rsidP="002909D4">
            <w:pPr>
              <w:jc w:val="center"/>
              <w:cnfStyle w:val="000000000000" w:firstRow="0" w:lastRow="0" w:firstColumn="0" w:lastColumn="0" w:oddVBand="0" w:evenVBand="0" w:oddHBand="0" w:evenHBand="0" w:firstRowFirstColumn="0" w:firstRowLastColumn="0" w:lastRowFirstColumn="0" w:lastRowLastColumn="0"/>
              <w:rPr>
                <w:szCs w:val="26"/>
              </w:rPr>
            </w:pPr>
            <w:r>
              <w:t>gioi-thieu.html</w:t>
            </w:r>
          </w:p>
        </w:tc>
        <w:tc>
          <w:tcPr>
            <w:tcW w:w="5843" w:type="dxa"/>
          </w:tcPr>
          <w:p w14:paraId="272CC940" w14:textId="77777777" w:rsidR="002909D4" w:rsidRPr="002909D4" w:rsidRDefault="002909D4" w:rsidP="002909D4">
            <w:pPr>
              <w:jc w:val="center"/>
              <w:cnfStyle w:val="000000000000" w:firstRow="0" w:lastRow="0" w:firstColumn="0" w:lastColumn="0" w:oddVBand="0" w:evenVBand="0" w:oddHBand="0" w:evenHBand="0" w:firstRowFirstColumn="0" w:firstRowLastColumn="0" w:lastRowFirstColumn="0" w:lastRowLastColumn="0"/>
              <w:rPr>
                <w:szCs w:val="26"/>
              </w:rPr>
            </w:pPr>
            <w:r>
              <w:t>Hiển thị thông tin giới thiệu về CASEDLE STORE.</w:t>
            </w:r>
          </w:p>
        </w:tc>
      </w:tr>
      <w:tr w:rsidR="002909D4" w:rsidRPr="008725B9" w14:paraId="6198F879"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108C2208" w14:textId="77777777" w:rsidR="002909D4" w:rsidRDefault="002909D4" w:rsidP="00993B5A">
            <w:pPr>
              <w:rPr>
                <w:szCs w:val="26"/>
              </w:rPr>
            </w:pPr>
            <w:r>
              <w:rPr>
                <w:szCs w:val="26"/>
              </w:rPr>
              <w:t>3</w:t>
            </w:r>
          </w:p>
        </w:tc>
        <w:tc>
          <w:tcPr>
            <w:tcW w:w="2257" w:type="dxa"/>
          </w:tcPr>
          <w:p w14:paraId="6B023FEE"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san-pham.html</w:t>
            </w:r>
          </w:p>
        </w:tc>
        <w:tc>
          <w:tcPr>
            <w:tcW w:w="5843" w:type="dxa"/>
          </w:tcPr>
          <w:p w14:paraId="505B820C"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Hiển thị danh sách tất cả các sản phẩm.</w:t>
            </w:r>
          </w:p>
        </w:tc>
      </w:tr>
      <w:tr w:rsidR="002909D4" w:rsidRPr="008725B9" w14:paraId="1BC870E4"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44812C4C" w14:textId="77777777" w:rsidR="002909D4" w:rsidRDefault="002909D4" w:rsidP="002909D4">
            <w:pPr>
              <w:rPr>
                <w:szCs w:val="26"/>
              </w:rPr>
            </w:pPr>
            <w:r>
              <w:rPr>
                <w:szCs w:val="26"/>
              </w:rPr>
              <w:t>4</w:t>
            </w:r>
          </w:p>
        </w:tc>
        <w:tc>
          <w:tcPr>
            <w:tcW w:w="2257" w:type="dxa"/>
          </w:tcPr>
          <w:p w14:paraId="2A8D407E"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thoitrangnam.html</w:t>
            </w:r>
          </w:p>
        </w:tc>
        <w:tc>
          <w:tcPr>
            <w:tcW w:w="5843" w:type="dxa"/>
          </w:tcPr>
          <w:p w14:paraId="07EFF64C"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Hiển thị các sản phẩm thời trang nam.</w:t>
            </w:r>
          </w:p>
        </w:tc>
      </w:tr>
      <w:tr w:rsidR="002909D4" w:rsidRPr="008725B9" w14:paraId="40AB82DE"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739FA5E7" w14:textId="77777777" w:rsidR="002909D4" w:rsidRDefault="002909D4" w:rsidP="002909D4">
            <w:pPr>
              <w:rPr>
                <w:szCs w:val="26"/>
              </w:rPr>
            </w:pPr>
            <w:r>
              <w:rPr>
                <w:szCs w:val="26"/>
              </w:rPr>
              <w:t>5</w:t>
            </w:r>
          </w:p>
        </w:tc>
        <w:tc>
          <w:tcPr>
            <w:tcW w:w="2257" w:type="dxa"/>
          </w:tcPr>
          <w:p w14:paraId="4EAC8F45"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thoitrangnu.html</w:t>
            </w:r>
          </w:p>
        </w:tc>
        <w:tc>
          <w:tcPr>
            <w:tcW w:w="5843" w:type="dxa"/>
          </w:tcPr>
          <w:p w14:paraId="4D0129C0"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Hiển thị các sản phẩm thời trang nữ.</w:t>
            </w:r>
          </w:p>
        </w:tc>
      </w:tr>
      <w:tr w:rsidR="002909D4" w:rsidRPr="008725B9" w14:paraId="5CA0F57D"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0EC84981" w14:textId="77777777" w:rsidR="002909D4" w:rsidRDefault="002909D4" w:rsidP="002909D4">
            <w:pPr>
              <w:rPr>
                <w:szCs w:val="26"/>
              </w:rPr>
            </w:pPr>
            <w:r>
              <w:rPr>
                <w:szCs w:val="26"/>
              </w:rPr>
              <w:t>6</w:t>
            </w:r>
          </w:p>
        </w:tc>
        <w:tc>
          <w:tcPr>
            <w:tcW w:w="2257" w:type="dxa"/>
          </w:tcPr>
          <w:p w14:paraId="34B89EF3"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giaydep.html</w:t>
            </w:r>
          </w:p>
        </w:tc>
        <w:tc>
          <w:tcPr>
            <w:tcW w:w="5843" w:type="dxa"/>
          </w:tcPr>
          <w:p w14:paraId="29B695E3"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Hiển thị danh sách sản phẩm giày dép.</w:t>
            </w:r>
          </w:p>
        </w:tc>
      </w:tr>
      <w:tr w:rsidR="002909D4" w:rsidRPr="008725B9" w14:paraId="02EEEA1E"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25F695F4" w14:textId="77777777" w:rsidR="002909D4" w:rsidRDefault="002909D4" w:rsidP="00993B5A">
            <w:pPr>
              <w:rPr>
                <w:szCs w:val="26"/>
              </w:rPr>
            </w:pPr>
            <w:r>
              <w:rPr>
                <w:szCs w:val="26"/>
              </w:rPr>
              <w:t>7</w:t>
            </w:r>
          </w:p>
        </w:tc>
        <w:tc>
          <w:tcPr>
            <w:tcW w:w="2257" w:type="dxa"/>
          </w:tcPr>
          <w:p w14:paraId="7FE36770"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phukien.html</w:t>
            </w:r>
          </w:p>
        </w:tc>
        <w:tc>
          <w:tcPr>
            <w:tcW w:w="5843" w:type="dxa"/>
          </w:tcPr>
          <w:p w14:paraId="52041D8F"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Hiển thị danh sách các sản phẩm phụ kiện.</w:t>
            </w:r>
          </w:p>
        </w:tc>
      </w:tr>
      <w:tr w:rsidR="002909D4" w:rsidRPr="008725B9" w14:paraId="4D5CDCA1"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22983B58" w14:textId="77777777" w:rsidR="002909D4" w:rsidRDefault="002909D4" w:rsidP="002909D4">
            <w:pPr>
              <w:rPr>
                <w:szCs w:val="26"/>
              </w:rPr>
            </w:pPr>
            <w:r>
              <w:rPr>
                <w:szCs w:val="26"/>
              </w:rPr>
              <w:t>8</w:t>
            </w:r>
          </w:p>
        </w:tc>
        <w:tc>
          <w:tcPr>
            <w:tcW w:w="2257" w:type="dxa"/>
          </w:tcPr>
          <w:p w14:paraId="45296C86"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chitiet.html</w:t>
            </w:r>
          </w:p>
        </w:tc>
        <w:tc>
          <w:tcPr>
            <w:tcW w:w="5843" w:type="dxa"/>
          </w:tcPr>
          <w:p w14:paraId="61351B15"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Hiển thị thông tin chi tiết của sản phẩm.</w:t>
            </w:r>
          </w:p>
        </w:tc>
      </w:tr>
      <w:tr w:rsidR="002909D4" w:rsidRPr="008725B9" w14:paraId="4FEA2768"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7E88EAD2" w14:textId="77777777" w:rsidR="002909D4" w:rsidRDefault="002909D4" w:rsidP="002909D4">
            <w:pPr>
              <w:rPr>
                <w:szCs w:val="26"/>
              </w:rPr>
            </w:pPr>
            <w:r>
              <w:rPr>
                <w:szCs w:val="26"/>
              </w:rPr>
              <w:t>9</w:t>
            </w:r>
          </w:p>
        </w:tc>
        <w:tc>
          <w:tcPr>
            <w:tcW w:w="2257" w:type="dxa"/>
          </w:tcPr>
          <w:p w14:paraId="65A56E6D"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lien-he.html</w:t>
            </w:r>
          </w:p>
        </w:tc>
        <w:tc>
          <w:tcPr>
            <w:tcW w:w="5843" w:type="dxa"/>
          </w:tcPr>
          <w:p w14:paraId="168A3A45"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Hiển thị thông tin và biểu mẫu liên hệ với cửa hàng.</w:t>
            </w:r>
          </w:p>
        </w:tc>
      </w:tr>
      <w:tr w:rsidR="002909D4" w:rsidRPr="008725B9" w14:paraId="2FEB85AF"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64F69F6A" w14:textId="77777777" w:rsidR="002909D4" w:rsidRDefault="002909D4" w:rsidP="002909D4">
            <w:pPr>
              <w:rPr>
                <w:szCs w:val="26"/>
              </w:rPr>
            </w:pPr>
            <w:r>
              <w:rPr>
                <w:szCs w:val="26"/>
              </w:rPr>
              <w:t>10</w:t>
            </w:r>
          </w:p>
        </w:tc>
        <w:tc>
          <w:tcPr>
            <w:tcW w:w="2257" w:type="dxa"/>
          </w:tcPr>
          <w:p w14:paraId="644E8F28"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css/style.css</w:t>
            </w:r>
          </w:p>
        </w:tc>
        <w:tc>
          <w:tcPr>
            <w:tcW w:w="5843" w:type="dxa"/>
          </w:tcPr>
          <w:p w14:paraId="34D6CFB8"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Chứa các quy tắc CSS dùng để định dạng giao diện website.</w:t>
            </w:r>
          </w:p>
        </w:tc>
      </w:tr>
      <w:tr w:rsidR="002909D4" w:rsidRPr="008725B9" w14:paraId="464D289A"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79745B1E" w14:textId="77777777" w:rsidR="002909D4" w:rsidRDefault="002909D4" w:rsidP="002909D4">
            <w:pPr>
              <w:rPr>
                <w:szCs w:val="26"/>
              </w:rPr>
            </w:pPr>
            <w:r>
              <w:rPr>
                <w:szCs w:val="26"/>
              </w:rPr>
              <w:t>11</w:t>
            </w:r>
          </w:p>
        </w:tc>
        <w:tc>
          <w:tcPr>
            <w:tcW w:w="2257" w:type="dxa"/>
          </w:tcPr>
          <w:p w14:paraId="7FD89836"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bootstrap/ hoặc Bootstrap CDN</w:t>
            </w:r>
          </w:p>
        </w:tc>
        <w:tc>
          <w:tcPr>
            <w:tcW w:w="5843" w:type="dxa"/>
          </w:tcPr>
          <w:p w14:paraId="33545BA9"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Cung cấp các thư viện Bootstrap phục vụ thiết kế giao diện Responsive.</w:t>
            </w:r>
          </w:p>
        </w:tc>
      </w:tr>
      <w:tr w:rsidR="002909D4" w:rsidRPr="008725B9" w14:paraId="15823502"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191B7D5B" w14:textId="77777777" w:rsidR="002909D4" w:rsidRDefault="002909D4" w:rsidP="002909D4">
            <w:pPr>
              <w:rPr>
                <w:szCs w:val="26"/>
              </w:rPr>
            </w:pPr>
            <w:r>
              <w:rPr>
                <w:szCs w:val="26"/>
              </w:rPr>
              <w:t>12</w:t>
            </w:r>
          </w:p>
        </w:tc>
        <w:tc>
          <w:tcPr>
            <w:tcW w:w="2257" w:type="dxa"/>
          </w:tcPr>
          <w:p w14:paraId="4EA4C4A1"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js/script.js</w:t>
            </w:r>
          </w:p>
        </w:tc>
        <w:tc>
          <w:tcPr>
            <w:tcW w:w="5843" w:type="dxa"/>
          </w:tcPr>
          <w:p w14:paraId="221833A6"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Chứa các đoạn mã JavaScript xử lý hiệu ứng và tương tác trên website.</w:t>
            </w:r>
          </w:p>
        </w:tc>
      </w:tr>
      <w:tr w:rsidR="002909D4" w:rsidRPr="008725B9" w14:paraId="15391721" w14:textId="77777777" w:rsidTr="002909D4">
        <w:trPr>
          <w:trHeight w:val="534"/>
          <w:jc w:val="center"/>
        </w:trPr>
        <w:tc>
          <w:tcPr>
            <w:cnfStyle w:val="001000000000" w:firstRow="0" w:lastRow="0" w:firstColumn="1" w:lastColumn="0" w:oddVBand="0" w:evenVBand="0" w:oddHBand="0" w:evenHBand="0" w:firstRowFirstColumn="0" w:firstRowLastColumn="0" w:lastRowFirstColumn="0" w:lastRowLastColumn="0"/>
            <w:tcW w:w="1250" w:type="dxa"/>
          </w:tcPr>
          <w:p w14:paraId="3F384F10" w14:textId="77777777" w:rsidR="002909D4" w:rsidRDefault="002909D4" w:rsidP="002909D4">
            <w:pPr>
              <w:rPr>
                <w:szCs w:val="26"/>
              </w:rPr>
            </w:pPr>
            <w:r>
              <w:rPr>
                <w:szCs w:val="26"/>
              </w:rPr>
              <w:t>13</w:t>
            </w:r>
          </w:p>
        </w:tc>
        <w:tc>
          <w:tcPr>
            <w:tcW w:w="2257" w:type="dxa"/>
          </w:tcPr>
          <w:p w14:paraId="6E3E01A2"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images/</w:t>
            </w:r>
          </w:p>
        </w:tc>
        <w:tc>
          <w:tcPr>
            <w:tcW w:w="5843" w:type="dxa"/>
          </w:tcPr>
          <w:p w14:paraId="5BD1A879" w14:textId="77777777" w:rsidR="002909D4" w:rsidRDefault="002909D4" w:rsidP="002909D4">
            <w:pPr>
              <w:jc w:val="center"/>
              <w:cnfStyle w:val="000000000000" w:firstRow="0" w:lastRow="0" w:firstColumn="0" w:lastColumn="0" w:oddVBand="0" w:evenVBand="0" w:oddHBand="0" w:evenHBand="0" w:firstRowFirstColumn="0" w:firstRowLastColumn="0" w:lastRowFirstColumn="0" w:lastRowLastColumn="0"/>
            </w:pPr>
            <w:r>
              <w:t>Lưu trữ logo, banner và hình ảnh sản phẩm của website.</w:t>
            </w:r>
          </w:p>
        </w:tc>
      </w:tr>
    </w:tbl>
    <w:p w14:paraId="2D692B0C" w14:textId="55B4657F" w:rsidR="00FB0EA4" w:rsidRPr="00E02C6B" w:rsidRDefault="00FB0EA4" w:rsidP="00335BA2">
      <w:pPr>
        <w:pStyle w:val="pdq2pgselectionanchorcontainer"/>
        <w:spacing w:before="0" w:beforeAutospacing="0" w:after="0" w:afterAutospacing="0" w:line="360" w:lineRule="auto"/>
        <w:ind w:firstLine="720"/>
        <w:jc w:val="both"/>
        <w:rPr>
          <w:rFonts w:eastAsiaTheme="minorHAnsi" w:cstheme="minorBidi"/>
          <w:sz w:val="26"/>
          <w:szCs w:val="26"/>
        </w:rPr>
      </w:pPr>
      <w:r w:rsidRPr="00FB0EA4">
        <w:rPr>
          <w:rFonts w:eastAsiaTheme="minorHAnsi" w:cstheme="minorBidi"/>
          <w:sz w:val="26"/>
          <w:szCs w:val="22"/>
        </w:rPr>
        <w:t xml:space="preserve">Mô tả chi tiết các nhóm thành phần: Các tệp HTML chịu trách nhiệm xây dựng cấu trúc giao diện và nội dung hiển thị cho từng trang chức năng của website. Mỗi trang được thiết kế độc lập nhưng vẫn sử dụng chung phong cách giao diện nhằm đảm bảo tính đồng nhất của toàn bộ hệ thống. Tệp style.css chứa các quy tắc định dạng như màu sắc, phông chữ, khoảng cách, bố cục và hiệu ứng hiển thị, giúp giao </w:t>
      </w:r>
      <w:r w:rsidRPr="00FB0EA4">
        <w:rPr>
          <w:rFonts w:eastAsiaTheme="minorHAnsi" w:cstheme="minorBidi"/>
          <w:sz w:val="26"/>
          <w:szCs w:val="22"/>
        </w:rPr>
        <w:lastRenderedPageBreak/>
        <w:t xml:space="preserve">diện được trình bày nhất quán và thuận tiện cho việc bảo trì hoặc thay đổi thiết kế khi cần thiết. Về mặt xử lý chức năng, tệp script.js đảm nhiệm các thao tác tương tác như tìm kiếm sản phẩm, chuyển trang chi tiết và tạo hiệu ứng động trên website, trong khi data.js được sử dụng để lưu trữ dữ liệu sản phẩm, giúp tách biệt phần dữ liệu khỏi phần giao diện và nâng cao khả năng quản lý mã nguồn. Bên cạnh đó, thư mục images/ lưu trữ toàn bộ tài nguyên hình ảnh như logo, banner và ảnh sản phẩm, cho phép cập nhật hoặc thay đổi hình ảnh một cách tập trung và hiệu quả. Ngoài ra, Bootstrap được tích hợp thông qua thư mục cục bộ hoặc CDN nhằm hỗ trợ xây dựng giao diện đáp ứng, giúp website hiển thị tốt trên nhiều loại thiết bị và kích thước màn hình </w:t>
      </w:r>
      <w:r w:rsidRPr="00E02C6B">
        <w:rPr>
          <w:rFonts w:eastAsiaTheme="minorHAnsi" w:cstheme="minorBidi"/>
          <w:sz w:val="26"/>
          <w:szCs w:val="26"/>
        </w:rPr>
        <w:t>khác nhau.</w:t>
      </w:r>
    </w:p>
    <w:p w14:paraId="04A69DB2" w14:textId="5762F404" w:rsidR="00E02C6B" w:rsidRPr="00E02C6B" w:rsidRDefault="00E02C6B" w:rsidP="00335BA2">
      <w:pPr>
        <w:pStyle w:val="pdq2pgselectionanchorcontainer"/>
        <w:spacing w:before="0" w:beforeAutospacing="0" w:after="0" w:afterAutospacing="0" w:line="360" w:lineRule="auto"/>
        <w:ind w:firstLine="720"/>
        <w:jc w:val="both"/>
        <w:rPr>
          <w:sz w:val="26"/>
          <w:szCs w:val="26"/>
        </w:rPr>
      </w:pPr>
      <w:r w:rsidRPr="00E02C6B">
        <w:rPr>
          <w:sz w:val="26"/>
          <w:szCs w:val="26"/>
        </w:rPr>
        <w:t>Dữ liệu sản phẩm trong hệ thống được tổ chức dưới dạng các đối tượng JavaScript trong tệp data.js. Mỗi sản phẩm bao gồm các thuộc tính như mã sản phẩm, tên sản phẩm, giá bán, mô tả, hình ảnh, màu sắc và kích thước. Cách tổ chức này giúp việc truy xuất và hiển thị dữ liệu trên các trang sản phẩm và trang chi tiết sản phẩm được thực hiện linh hoạt thông qua JavaScript. Đồng thời, việc lưu trữ dữ liệu theo cấu trúc đối tượng còn giúp giảm sự trùng lặp của mã HTML, hỗ trợ cập nhật thông tin sản phẩm nhanh chóng và tạo nền tảng thuận lợi cho việc mở rộng hệ thống sang mô hình sử dụng cơ sở dữ liệu trong tương lai.</w:t>
      </w:r>
    </w:p>
    <w:p w14:paraId="4A39196A" w14:textId="00252E2D" w:rsidR="00335BA2" w:rsidRPr="00335BA2" w:rsidRDefault="00335BA2" w:rsidP="00335BA2">
      <w:pPr>
        <w:pStyle w:val="pdq2pgselectionanchorcontainer"/>
        <w:spacing w:before="0" w:beforeAutospacing="0" w:after="0" w:afterAutospacing="0" w:line="360" w:lineRule="auto"/>
        <w:ind w:firstLine="720"/>
        <w:jc w:val="both"/>
        <w:rPr>
          <w:sz w:val="26"/>
          <w:szCs w:val="26"/>
        </w:rPr>
      </w:pPr>
      <w:r w:rsidRPr="00335BA2">
        <w:rPr>
          <w:sz w:val="26"/>
          <w:szCs w:val="26"/>
        </w:rPr>
        <w:t>Việc phân chia các thành phần theo từng thư mục và tệp chức năng giúp cấu trúc của website được tổ chức rõ ràng, thuận tiện cho việc quản lý và phát triển. Mỗi tệp đảm nhiệm một nhiệm vụ riêng, góp phần giảm sự phụ thuộc giữa các thành phần, hạn chế sự trùng lặp của mã nguồn và nâng cao khả năng tái sử dụng trong quá trình phát triển hệ thống.</w:t>
      </w:r>
    </w:p>
    <w:p w14:paraId="0B90DBD7" w14:textId="03327504" w:rsidR="00335BA2" w:rsidRPr="00335BA2" w:rsidRDefault="00335BA2" w:rsidP="00335BA2">
      <w:pPr>
        <w:pStyle w:val="NormalWeb"/>
        <w:spacing w:before="0" w:beforeAutospacing="0" w:after="0" w:afterAutospacing="0" w:line="360" w:lineRule="auto"/>
        <w:ind w:firstLine="720"/>
        <w:jc w:val="both"/>
        <w:rPr>
          <w:sz w:val="26"/>
          <w:szCs w:val="26"/>
        </w:rPr>
      </w:pPr>
      <w:r w:rsidRPr="00335BA2">
        <w:rPr>
          <w:sz w:val="26"/>
          <w:szCs w:val="26"/>
        </w:rPr>
        <w:t xml:space="preserve">Đối với đề tài </w:t>
      </w:r>
      <w:r>
        <w:rPr>
          <w:rStyle w:val="Strong"/>
          <w:b w:val="0"/>
          <w:sz w:val="26"/>
          <w:szCs w:val="26"/>
        </w:rPr>
        <w:t>“</w:t>
      </w:r>
      <w:r w:rsidRPr="00335BA2">
        <w:rPr>
          <w:rStyle w:val="Strong"/>
          <w:b w:val="0"/>
          <w:sz w:val="26"/>
          <w:szCs w:val="26"/>
        </w:rPr>
        <w:t xml:space="preserve">Thiết kế và xây dựng Website </w:t>
      </w:r>
      <w:r w:rsidR="00D6080A">
        <w:rPr>
          <w:rStyle w:val="Strong"/>
          <w:b w:val="0"/>
          <w:sz w:val="26"/>
          <w:szCs w:val="26"/>
        </w:rPr>
        <w:t>thời</w:t>
      </w:r>
      <w:r w:rsidR="00D6080A">
        <w:rPr>
          <w:rStyle w:val="Strong"/>
          <w:b w:val="0"/>
          <w:sz w:val="26"/>
          <w:szCs w:val="26"/>
          <w:lang w:val="vi-VN"/>
        </w:rPr>
        <w:t xml:space="preserve"> trang </w:t>
      </w:r>
      <w:r w:rsidRPr="00335BA2">
        <w:rPr>
          <w:rStyle w:val="Strong"/>
          <w:b w:val="0"/>
          <w:sz w:val="26"/>
          <w:szCs w:val="26"/>
        </w:rPr>
        <w:t>trực tu</w:t>
      </w:r>
      <w:r>
        <w:rPr>
          <w:rStyle w:val="Strong"/>
          <w:b w:val="0"/>
          <w:sz w:val="26"/>
          <w:szCs w:val="26"/>
        </w:rPr>
        <w:t>yến CASEDLE STORE”</w:t>
      </w:r>
      <w:r w:rsidRPr="00335BA2">
        <w:rPr>
          <w:sz w:val="26"/>
          <w:szCs w:val="26"/>
        </w:rPr>
        <w:t>, cách tổ chức này giúp việc cập nhật sản phẩm, chỉnh sửa giao diện hoặc bổ sung chức năng mới được thực hiện thuận lợi mà không ảnh hưởng đến các thành phần khác của website. Đồng thời, cấu trúc lưu trữ cũng tạo điều kiện thuận lợi cho quá trình kiểm thử, bảo trì và mở rộng hệ thống trong tương lai.</w:t>
      </w:r>
    </w:p>
    <w:p w14:paraId="4F4E82E6" w14:textId="77777777" w:rsidR="004553D9" w:rsidRPr="00033243" w:rsidRDefault="004553D9" w:rsidP="00033243">
      <w:pPr>
        <w:pStyle w:val="Heading2"/>
        <w:spacing w:before="0" w:after="0"/>
        <w:jc w:val="both"/>
        <w:rPr>
          <w:sz w:val="26"/>
        </w:rPr>
      </w:pPr>
      <w:bookmarkStart w:id="54" w:name="_Toc234748431"/>
      <w:r w:rsidRPr="00033243">
        <w:rPr>
          <w:sz w:val="26"/>
        </w:rPr>
        <w:t>Thiết kế chức năng</w:t>
      </w:r>
      <w:bookmarkEnd w:id="54"/>
    </w:p>
    <w:p w14:paraId="12008973" w14:textId="77777777" w:rsidR="00033243" w:rsidRPr="00033243" w:rsidRDefault="00033243" w:rsidP="00033243">
      <w:pPr>
        <w:pStyle w:val="pdq2pgselectionanchorcontainer"/>
        <w:spacing w:before="0" w:beforeAutospacing="0" w:after="0" w:afterAutospacing="0" w:line="360" w:lineRule="auto"/>
        <w:ind w:firstLine="720"/>
        <w:jc w:val="both"/>
        <w:rPr>
          <w:sz w:val="26"/>
          <w:szCs w:val="26"/>
        </w:rPr>
      </w:pPr>
      <w:r w:rsidRPr="00033243">
        <w:rPr>
          <w:sz w:val="26"/>
          <w:szCs w:val="26"/>
        </w:rPr>
        <w:t xml:space="preserve">Các chức năng của website </w:t>
      </w:r>
      <w:r w:rsidRPr="00033243">
        <w:rPr>
          <w:rStyle w:val="Strong"/>
          <w:b w:val="0"/>
          <w:sz w:val="26"/>
          <w:szCs w:val="26"/>
        </w:rPr>
        <w:t>CASEDLE STORE</w:t>
      </w:r>
      <w:r w:rsidRPr="00033243">
        <w:rPr>
          <w:sz w:val="26"/>
          <w:szCs w:val="26"/>
        </w:rPr>
        <w:t xml:space="preserve"> được thiết kế nhằm đáp ứng nhu cầu giới thiệu và quảng bá các sản phẩm thời trang đến người dùng thông qua giao diện trực quan và thân thiện. Hệ thống được xây dựng theo từng mô-đun chức </w:t>
      </w:r>
      <w:r w:rsidRPr="00033243">
        <w:rPr>
          <w:sz w:val="26"/>
          <w:szCs w:val="26"/>
        </w:rPr>
        <w:lastRenderedPageBreak/>
        <w:t>năng độc lập, giúp người dùng dễ dàng truy cập, tìm kiếm thông tin và sử dụng các chức năng của website một cách thuận tiện. Việc phân chia chức năng theo từng mô-đun cũng giúp quá trình phát triển, bảo trì và mở rộng hệ thống được thực hiện dễ dàng hơn.</w:t>
      </w:r>
    </w:p>
    <w:p w14:paraId="39A5B6BA" w14:textId="34B1B656" w:rsidR="00033243" w:rsidRPr="00033243" w:rsidRDefault="00033243" w:rsidP="00033243">
      <w:pPr>
        <w:pStyle w:val="NormalWeb"/>
        <w:spacing w:before="0" w:beforeAutospacing="0" w:after="0" w:afterAutospacing="0" w:line="360" w:lineRule="auto"/>
        <w:ind w:firstLine="720"/>
        <w:jc w:val="both"/>
        <w:rPr>
          <w:sz w:val="26"/>
          <w:szCs w:val="26"/>
        </w:rPr>
      </w:pPr>
      <w:r w:rsidRPr="00033243">
        <w:rPr>
          <w:sz w:val="26"/>
          <w:szCs w:val="26"/>
        </w:rPr>
        <w:t xml:space="preserve">Các chức năng chính của website bao gồm </w:t>
      </w:r>
      <w:r w:rsidRPr="00033243">
        <w:rPr>
          <w:rStyle w:val="Strong"/>
          <w:b w:val="0"/>
          <w:sz w:val="26"/>
          <w:szCs w:val="26"/>
        </w:rPr>
        <w:t>Trang chủ</w:t>
      </w:r>
      <w:r w:rsidRPr="00033243">
        <w:rPr>
          <w:b/>
          <w:sz w:val="26"/>
          <w:szCs w:val="26"/>
        </w:rPr>
        <w:t xml:space="preserve">, </w:t>
      </w:r>
      <w:r w:rsidR="002E2CAC">
        <w:rPr>
          <w:rStyle w:val="Strong"/>
          <w:b w:val="0"/>
          <w:sz w:val="26"/>
          <w:szCs w:val="26"/>
        </w:rPr>
        <w:t>Danh mục</w:t>
      </w:r>
      <w:r w:rsidRPr="00033243">
        <w:rPr>
          <w:b/>
          <w:sz w:val="26"/>
          <w:szCs w:val="26"/>
        </w:rPr>
        <w:t xml:space="preserve">, </w:t>
      </w:r>
      <w:r w:rsidRPr="00033243">
        <w:rPr>
          <w:rStyle w:val="Strong"/>
          <w:b w:val="0"/>
          <w:sz w:val="26"/>
          <w:szCs w:val="26"/>
        </w:rPr>
        <w:t>Sản phẩm</w:t>
      </w:r>
      <w:r w:rsidRPr="00033243">
        <w:rPr>
          <w:b/>
          <w:sz w:val="26"/>
          <w:szCs w:val="26"/>
        </w:rPr>
        <w:t xml:space="preserve">, </w:t>
      </w:r>
      <w:r w:rsidRPr="00033243">
        <w:rPr>
          <w:rStyle w:val="Strong"/>
          <w:b w:val="0"/>
          <w:sz w:val="26"/>
          <w:szCs w:val="26"/>
        </w:rPr>
        <w:t>Chi tiết sản phẩm</w:t>
      </w:r>
      <w:r w:rsidRPr="00033243">
        <w:rPr>
          <w:sz w:val="26"/>
          <w:szCs w:val="26"/>
        </w:rPr>
        <w:t xml:space="preserve"> và </w:t>
      </w:r>
      <w:r w:rsidRPr="00033243">
        <w:rPr>
          <w:rStyle w:val="Strong"/>
          <w:b w:val="0"/>
          <w:sz w:val="26"/>
          <w:szCs w:val="26"/>
        </w:rPr>
        <w:t>Liên hệ</w:t>
      </w:r>
      <w:r w:rsidRPr="00033243">
        <w:rPr>
          <w:sz w:val="26"/>
          <w:szCs w:val="26"/>
        </w:rPr>
        <w:t xml:space="preserve">. Trong đó, </w:t>
      </w:r>
      <w:r w:rsidRPr="00033243">
        <w:rPr>
          <w:rStyle w:val="Strong"/>
          <w:b w:val="0"/>
          <w:sz w:val="26"/>
          <w:szCs w:val="26"/>
        </w:rPr>
        <w:t>Trang chủ</w:t>
      </w:r>
      <w:r w:rsidRPr="00033243">
        <w:rPr>
          <w:sz w:val="26"/>
          <w:szCs w:val="26"/>
        </w:rPr>
        <w:t xml:space="preserve"> có nhiệm vụ hiển thị banner, các sản phẩm nổi bật và sản phẩm mới nhằm thu hút sự quan tâm của người dùng. </w:t>
      </w:r>
      <w:r w:rsidRPr="00033243">
        <w:rPr>
          <w:rStyle w:val="Strong"/>
          <w:b w:val="0"/>
          <w:sz w:val="26"/>
          <w:szCs w:val="26"/>
        </w:rPr>
        <w:t>Trang Sản phẩm</w:t>
      </w:r>
      <w:r w:rsidRPr="00033243">
        <w:rPr>
          <w:sz w:val="26"/>
          <w:szCs w:val="26"/>
        </w:rPr>
        <w:t xml:space="preserve"> cho phép người dùng xem danh sách sản phẩm theo từng danh mục, tìm kiếm và lọc sản phẩm theo nhu cầu. </w:t>
      </w:r>
      <w:r w:rsidRPr="00033243">
        <w:rPr>
          <w:rStyle w:val="Strong"/>
          <w:b w:val="0"/>
          <w:sz w:val="26"/>
          <w:szCs w:val="26"/>
        </w:rPr>
        <w:t>Trang Chi tiết sản phẩm</w:t>
      </w:r>
      <w:r w:rsidRPr="00033243">
        <w:rPr>
          <w:sz w:val="26"/>
          <w:szCs w:val="26"/>
        </w:rPr>
        <w:t xml:space="preserve"> cung cấp đầy đủ thông tin như hình ảnh, tên sản phẩm, giá bán, mô tả, màu sắc và kích thước, giúp người dùng có đầy đủ thông tin trước khi lựa chọn sản phẩm. Bên cạnh đó, </w:t>
      </w:r>
      <w:r w:rsidRPr="00033243">
        <w:rPr>
          <w:rStyle w:val="Strong"/>
          <w:b w:val="0"/>
          <w:sz w:val="26"/>
          <w:szCs w:val="26"/>
        </w:rPr>
        <w:t>Trang Giới thiệu</w:t>
      </w:r>
      <w:r w:rsidRPr="00033243">
        <w:rPr>
          <w:sz w:val="26"/>
          <w:szCs w:val="26"/>
        </w:rPr>
        <w:t xml:space="preserve"> cung cấp thông tin về CASEDLE STORE, còn </w:t>
      </w:r>
      <w:r w:rsidRPr="00033243">
        <w:rPr>
          <w:rStyle w:val="Strong"/>
          <w:b w:val="0"/>
          <w:sz w:val="26"/>
          <w:szCs w:val="26"/>
        </w:rPr>
        <w:t>Trang Liên hệ</w:t>
      </w:r>
      <w:r w:rsidRPr="00033243">
        <w:rPr>
          <w:sz w:val="26"/>
          <w:szCs w:val="26"/>
        </w:rPr>
        <w:t xml:space="preserve"> hỗ trợ người dùng gửi phản hồi hoặc liên hệ với cửa hàng khi cần thiết.</w:t>
      </w:r>
    </w:p>
    <w:p w14:paraId="5C47047B" w14:textId="4E212A71" w:rsidR="00805E47" w:rsidRPr="00805E47" w:rsidRDefault="00033243" w:rsidP="00805E47">
      <w:pPr>
        <w:pStyle w:val="NormalWeb"/>
        <w:spacing w:before="0" w:beforeAutospacing="0" w:after="0" w:afterAutospacing="0" w:line="360" w:lineRule="auto"/>
        <w:ind w:firstLine="720"/>
        <w:jc w:val="both"/>
        <w:rPr>
          <w:sz w:val="26"/>
          <w:szCs w:val="26"/>
        </w:rPr>
      </w:pPr>
      <w:r w:rsidRPr="00033243">
        <w:rPr>
          <w:sz w:val="26"/>
          <w:szCs w:val="26"/>
        </w:rPr>
        <w:t xml:space="preserve">Ngoài các chức năng chính, website còn tích hợp </w:t>
      </w:r>
      <w:r w:rsidRPr="00992EAC">
        <w:rPr>
          <w:rStyle w:val="Strong"/>
          <w:b w:val="0"/>
          <w:sz w:val="26"/>
          <w:szCs w:val="26"/>
        </w:rPr>
        <w:t>thanh điều hướng (Navigation Bar)</w:t>
      </w:r>
      <w:r w:rsidRPr="00992EAC">
        <w:rPr>
          <w:b/>
          <w:sz w:val="26"/>
          <w:szCs w:val="26"/>
        </w:rPr>
        <w:t xml:space="preserve">, </w:t>
      </w:r>
      <w:r w:rsidRPr="00992EAC">
        <w:rPr>
          <w:rStyle w:val="Strong"/>
          <w:b w:val="0"/>
          <w:sz w:val="26"/>
          <w:szCs w:val="26"/>
        </w:rPr>
        <w:t>banner quảng bá</w:t>
      </w:r>
      <w:r w:rsidRPr="00992EAC">
        <w:rPr>
          <w:b/>
          <w:sz w:val="26"/>
          <w:szCs w:val="26"/>
        </w:rPr>
        <w:t xml:space="preserve">, </w:t>
      </w:r>
      <w:r w:rsidRPr="00992EAC">
        <w:rPr>
          <w:rStyle w:val="Strong"/>
          <w:b w:val="0"/>
          <w:sz w:val="26"/>
          <w:szCs w:val="26"/>
        </w:rPr>
        <w:t>chân trang (Footer)</w:t>
      </w:r>
      <w:r w:rsidRPr="00992EAC">
        <w:rPr>
          <w:b/>
          <w:sz w:val="26"/>
          <w:szCs w:val="26"/>
        </w:rPr>
        <w:t xml:space="preserve">, </w:t>
      </w:r>
      <w:r w:rsidRPr="00992EAC">
        <w:rPr>
          <w:sz w:val="26"/>
          <w:szCs w:val="26"/>
        </w:rPr>
        <w:t>các</w:t>
      </w:r>
      <w:r w:rsidRPr="00992EAC">
        <w:rPr>
          <w:b/>
          <w:sz w:val="26"/>
          <w:szCs w:val="26"/>
        </w:rPr>
        <w:t xml:space="preserve"> </w:t>
      </w:r>
      <w:r w:rsidRPr="00992EAC">
        <w:rPr>
          <w:rStyle w:val="Strong"/>
          <w:b w:val="0"/>
          <w:sz w:val="26"/>
          <w:szCs w:val="26"/>
        </w:rPr>
        <w:t>hiệu ứng tương tác bằng JavaScript</w:t>
      </w:r>
      <w:r w:rsidRPr="00992EAC">
        <w:rPr>
          <w:b/>
          <w:sz w:val="26"/>
          <w:szCs w:val="26"/>
        </w:rPr>
        <w:t xml:space="preserve"> </w:t>
      </w:r>
      <w:r w:rsidRPr="00082900">
        <w:rPr>
          <w:bCs/>
          <w:sz w:val="26"/>
          <w:szCs w:val="26"/>
        </w:rPr>
        <w:t>và</w:t>
      </w:r>
      <w:r w:rsidRPr="00992EAC">
        <w:rPr>
          <w:b/>
          <w:sz w:val="26"/>
          <w:szCs w:val="26"/>
        </w:rPr>
        <w:t xml:space="preserve"> </w:t>
      </w:r>
      <w:r w:rsidRPr="00992EAC">
        <w:rPr>
          <w:rStyle w:val="Strong"/>
          <w:b w:val="0"/>
          <w:sz w:val="26"/>
          <w:szCs w:val="26"/>
        </w:rPr>
        <w:t>giao diện đáp ứng (Responsive Web Design)</w:t>
      </w:r>
      <w:r w:rsidRPr="00033243">
        <w:rPr>
          <w:sz w:val="26"/>
          <w:szCs w:val="26"/>
        </w:rPr>
        <w:t xml:space="preserve"> được xây dựng bằng Bootstrap 5</w:t>
      </w:r>
      <w:r w:rsidRPr="00805E47">
        <w:rPr>
          <w:sz w:val="26"/>
          <w:szCs w:val="26"/>
        </w:rPr>
        <w:t xml:space="preserve">. </w:t>
      </w:r>
      <w:r w:rsidR="00805E47" w:rsidRPr="00805E47">
        <w:rPr>
          <w:sz w:val="26"/>
          <w:szCs w:val="26"/>
        </w:rPr>
        <w:t>Các hiệu ứng tương tác giúp tăng tính sinh động cho giao diện, hỗ trợ người dùng thao tác thuận tiện hơn khi duyệt sản phẩm và chuyển đổi giữa các trang.</w:t>
      </w:r>
    </w:p>
    <w:p w14:paraId="43353833" w14:textId="77777777" w:rsidR="00805E47" w:rsidRPr="00805E47" w:rsidRDefault="00805E47" w:rsidP="00805E47">
      <w:pPr>
        <w:pStyle w:val="zlae0wtextbase"/>
        <w:spacing w:before="0" w:beforeAutospacing="0" w:after="0" w:afterAutospacing="0" w:line="360" w:lineRule="auto"/>
        <w:ind w:firstLine="720"/>
        <w:jc w:val="both"/>
        <w:rPr>
          <w:sz w:val="26"/>
          <w:szCs w:val="26"/>
        </w:rPr>
      </w:pPr>
      <w:r w:rsidRPr="00805E47">
        <w:rPr>
          <w:sz w:val="26"/>
          <w:szCs w:val="26"/>
        </w:rPr>
        <w:t xml:space="preserve">Bên cạnh đó, hệ thống còn được thiết kế theo hướng </w:t>
      </w:r>
      <w:r w:rsidRPr="00805E47">
        <w:rPr>
          <w:rStyle w:val="zlae0wtextbase1"/>
          <w:sz w:val="26"/>
          <w:szCs w:val="26"/>
        </w:rPr>
        <w:t>dễ mở rộng</w:t>
      </w:r>
      <w:r w:rsidRPr="00805E47">
        <w:rPr>
          <w:sz w:val="26"/>
          <w:szCs w:val="26"/>
        </w:rPr>
        <w:t>, cho phép bổ sung thêm các chức năng như giỏ hàng, đăng ký và đăng nhập tài khoản, quản lý đơn hàng, thanh toán trực tuyến và kết nối cơ sở dữ liệu trong tương lai mà không ảnh hưởng lớn đến cấu trúc hiện tại của website.</w:t>
      </w:r>
    </w:p>
    <w:p w14:paraId="255FCF05" w14:textId="05135B2E" w:rsidR="00033243" w:rsidRPr="00805E47" w:rsidRDefault="00805E47" w:rsidP="00805E47">
      <w:pPr>
        <w:pStyle w:val="zlae0wtextbase"/>
        <w:spacing w:before="0" w:beforeAutospacing="0" w:after="0" w:afterAutospacing="0" w:line="360" w:lineRule="auto"/>
        <w:ind w:firstLine="720"/>
        <w:jc w:val="both"/>
        <w:rPr>
          <w:sz w:val="26"/>
          <w:szCs w:val="26"/>
        </w:rPr>
      </w:pPr>
      <w:r w:rsidRPr="00805E47">
        <w:rPr>
          <w:sz w:val="26"/>
          <w:szCs w:val="26"/>
        </w:rPr>
        <w:t>Những chức năng trên góp phần nâng cao trải nghiệm người dùng, giúp website hoạt động ổn định và hiển thị tốt trên nhiều loại thiết bị như máy tính để bàn, máy tính xách tay, máy tính bảng và điện thoại thông minh.</w:t>
      </w:r>
    </w:p>
    <w:p w14:paraId="6795B74C" w14:textId="77777777" w:rsidR="004553D9" w:rsidRPr="00D62EA0" w:rsidRDefault="004553D9" w:rsidP="00D62EA0">
      <w:pPr>
        <w:pStyle w:val="Heading2"/>
        <w:spacing w:before="0" w:after="0"/>
        <w:jc w:val="both"/>
        <w:rPr>
          <w:sz w:val="26"/>
        </w:rPr>
      </w:pPr>
      <w:bookmarkStart w:id="55" w:name="_Toc234748432"/>
      <w:r w:rsidRPr="00D62EA0">
        <w:rPr>
          <w:sz w:val="26"/>
        </w:rPr>
        <w:t>Thiết kế giao diện</w:t>
      </w:r>
      <w:bookmarkEnd w:id="55"/>
    </w:p>
    <w:p w14:paraId="5C6E4F1A" w14:textId="77777777" w:rsidR="00D62EA0" w:rsidRPr="00D62EA0" w:rsidRDefault="00D62EA0" w:rsidP="00D62EA0">
      <w:pPr>
        <w:pStyle w:val="zlae0wtextbase"/>
        <w:spacing w:before="0" w:beforeAutospacing="0" w:after="0" w:afterAutospacing="0" w:line="360" w:lineRule="auto"/>
        <w:ind w:firstLine="720"/>
        <w:jc w:val="both"/>
        <w:rPr>
          <w:sz w:val="26"/>
          <w:szCs w:val="26"/>
        </w:rPr>
      </w:pPr>
      <w:bookmarkStart w:id="56" w:name="_Toc234748433"/>
      <w:r w:rsidRPr="00D62EA0">
        <w:rPr>
          <w:sz w:val="26"/>
          <w:szCs w:val="26"/>
        </w:rPr>
        <w:t xml:space="preserve">Giao diện website </w:t>
      </w:r>
      <w:r w:rsidRPr="00D62EA0">
        <w:rPr>
          <w:rStyle w:val="zlae0wtextbase1"/>
          <w:sz w:val="26"/>
          <w:szCs w:val="26"/>
        </w:rPr>
        <w:t>CASEDLE STORE</w:t>
      </w:r>
      <w:r w:rsidRPr="00D62EA0">
        <w:rPr>
          <w:sz w:val="26"/>
          <w:szCs w:val="26"/>
        </w:rPr>
        <w:t xml:space="preserve"> được xây dựng nhằm tạo ra một không gian mua sắm thời trang trực tuyến hiện đại, trực quan và thân thiện với người dùng. Quá trình thiết kế tập trung vào việc tối ưu trải nghiệm sử dụng, giúp khách hàng dễ dàng tiếp cận thông tin sản phẩm, theo dõi các bộ sưu tập thời trang và thực hiện các thao tác điều hướng một cách thuận tiện. Bố cục tổng thể của website được tổ chức </w:t>
      </w:r>
      <w:r w:rsidRPr="00D62EA0">
        <w:rPr>
          <w:sz w:val="26"/>
          <w:szCs w:val="26"/>
        </w:rPr>
        <w:lastRenderedPageBreak/>
        <w:t>theo hướng tối giản nhưng vẫn đảm bảo đầy đủ các thành phần cần thiết của một website thời trang trực tuyến.</w:t>
      </w:r>
    </w:p>
    <w:p w14:paraId="0EDD919C" w14:textId="77777777" w:rsidR="00D62EA0" w:rsidRPr="00D62EA0" w:rsidRDefault="00D62EA0" w:rsidP="00D62EA0">
      <w:pPr>
        <w:pStyle w:val="zlae0wtextbase"/>
        <w:spacing w:before="0" w:beforeAutospacing="0" w:after="0" w:afterAutospacing="0" w:line="360" w:lineRule="auto"/>
        <w:ind w:firstLine="720"/>
        <w:jc w:val="both"/>
        <w:rPr>
          <w:sz w:val="26"/>
          <w:szCs w:val="26"/>
        </w:rPr>
      </w:pPr>
      <w:r w:rsidRPr="00D62EA0">
        <w:rPr>
          <w:sz w:val="26"/>
          <w:szCs w:val="26"/>
        </w:rPr>
        <w:t xml:space="preserve">Website sử dụng </w:t>
      </w:r>
      <w:r w:rsidRPr="00D62EA0">
        <w:rPr>
          <w:rStyle w:val="zlae0wtextbase1"/>
          <w:sz w:val="26"/>
          <w:szCs w:val="26"/>
        </w:rPr>
        <w:t>tông màu chủ đạo sáng</w:t>
      </w:r>
      <w:r w:rsidRPr="00D62EA0">
        <w:rPr>
          <w:sz w:val="26"/>
          <w:szCs w:val="26"/>
        </w:rPr>
        <w:t xml:space="preserve"> kết hợp với các màu nhấn phù hợp nhằm tạo cảm giác trẻ trung, năng động và phù hợp với phong cách thời trang hiện đại. Các thành phần giao diện như </w:t>
      </w:r>
      <w:r w:rsidRPr="00D62EA0">
        <w:rPr>
          <w:rStyle w:val="zlae0wtextbase1"/>
          <w:sz w:val="26"/>
          <w:szCs w:val="26"/>
        </w:rPr>
        <w:t>thanh điều hướng (Navigation Bar)</w:t>
      </w:r>
      <w:r w:rsidRPr="00D62EA0">
        <w:rPr>
          <w:sz w:val="26"/>
          <w:szCs w:val="26"/>
        </w:rPr>
        <w:t xml:space="preserve">, </w:t>
      </w:r>
      <w:r w:rsidRPr="00D62EA0">
        <w:rPr>
          <w:rStyle w:val="zlae0wtextbase1"/>
          <w:sz w:val="26"/>
          <w:szCs w:val="26"/>
        </w:rPr>
        <w:t>banner giới thiệu</w:t>
      </w:r>
      <w:r w:rsidRPr="00D62EA0">
        <w:rPr>
          <w:sz w:val="26"/>
          <w:szCs w:val="26"/>
        </w:rPr>
        <w:t xml:space="preserve">, </w:t>
      </w:r>
      <w:r w:rsidRPr="00D62EA0">
        <w:rPr>
          <w:rStyle w:val="zlae0wtextbase1"/>
          <w:sz w:val="26"/>
          <w:szCs w:val="26"/>
        </w:rPr>
        <w:t>danh mục sản phẩm</w:t>
      </w:r>
      <w:r w:rsidRPr="00D62EA0">
        <w:rPr>
          <w:sz w:val="26"/>
          <w:szCs w:val="26"/>
        </w:rPr>
        <w:t xml:space="preserve">, </w:t>
      </w:r>
      <w:r w:rsidRPr="00D62EA0">
        <w:rPr>
          <w:rStyle w:val="zlae0wtextbase1"/>
          <w:sz w:val="26"/>
          <w:szCs w:val="26"/>
        </w:rPr>
        <w:t>khu vực hiển thị sản phẩm</w:t>
      </w:r>
      <w:r w:rsidRPr="00D62EA0">
        <w:rPr>
          <w:sz w:val="26"/>
          <w:szCs w:val="26"/>
        </w:rPr>
        <w:t xml:space="preserve"> và </w:t>
      </w:r>
      <w:r w:rsidRPr="00D62EA0">
        <w:rPr>
          <w:rStyle w:val="zlae0wtextbase1"/>
          <w:sz w:val="26"/>
          <w:szCs w:val="26"/>
        </w:rPr>
        <w:t>phần liên hệ</w:t>
      </w:r>
      <w:r w:rsidRPr="00D62EA0">
        <w:rPr>
          <w:sz w:val="26"/>
          <w:szCs w:val="26"/>
        </w:rPr>
        <w:t xml:space="preserve"> được bố trí hợp lý để người dùng có thể thao tác thuận tiện trên cả máy tính và thiết bị di động.</w:t>
      </w:r>
    </w:p>
    <w:p w14:paraId="6527B622" w14:textId="77777777" w:rsidR="00D62EA0" w:rsidRPr="00D62EA0" w:rsidRDefault="00D62EA0" w:rsidP="00D62EA0">
      <w:pPr>
        <w:pStyle w:val="zlae0wtextbase"/>
        <w:spacing w:before="0" w:beforeAutospacing="0" w:after="0" w:afterAutospacing="0" w:line="360" w:lineRule="auto"/>
        <w:ind w:firstLine="720"/>
        <w:jc w:val="both"/>
        <w:rPr>
          <w:sz w:val="26"/>
          <w:szCs w:val="26"/>
        </w:rPr>
      </w:pPr>
      <w:r w:rsidRPr="00D62EA0">
        <w:rPr>
          <w:sz w:val="26"/>
          <w:szCs w:val="26"/>
        </w:rPr>
        <w:t xml:space="preserve">Trong quá trình thiết kế, hệ thống đặc biệt chú trọng đến </w:t>
      </w:r>
      <w:r w:rsidRPr="00D62EA0">
        <w:rPr>
          <w:rStyle w:val="zlae0wtextbase1"/>
          <w:sz w:val="26"/>
          <w:szCs w:val="26"/>
        </w:rPr>
        <w:t>tính nhất quán của giao diện</w:t>
      </w:r>
      <w:r w:rsidRPr="00D62EA0">
        <w:rPr>
          <w:sz w:val="26"/>
          <w:szCs w:val="26"/>
        </w:rPr>
        <w:t xml:space="preserve">. Màu sắc, phông chữ, khoảng cách giữa các thành phần và kiểu hiển thị của các nút chức năng được sử dụng đồng bộ trên toàn bộ website nhằm tạo cảm giác chuyên nghiệp và tăng khả năng nhận diện thương hiệu </w:t>
      </w:r>
      <w:r w:rsidRPr="00D62EA0">
        <w:rPr>
          <w:rStyle w:val="zlae0wtextbase1"/>
          <w:sz w:val="26"/>
          <w:szCs w:val="26"/>
        </w:rPr>
        <w:t>CASEDLE STORE</w:t>
      </w:r>
      <w:r w:rsidRPr="00D62EA0">
        <w:rPr>
          <w:sz w:val="26"/>
          <w:szCs w:val="26"/>
        </w:rPr>
        <w:t>. Hình ảnh sản phẩm được hiển thị với kích thước phù hợp, giúp người dùng dễ dàng quan sát và so sánh các sản phẩm trong cùng một danh mục.</w:t>
      </w:r>
    </w:p>
    <w:p w14:paraId="3F83137D" w14:textId="77777777" w:rsidR="00D62EA0" w:rsidRPr="00D62EA0" w:rsidRDefault="00D62EA0" w:rsidP="00D62EA0">
      <w:pPr>
        <w:pStyle w:val="zlae0wtextbase"/>
        <w:spacing w:before="0" w:beforeAutospacing="0" w:after="0" w:afterAutospacing="0" w:line="360" w:lineRule="auto"/>
        <w:ind w:firstLine="720"/>
        <w:jc w:val="both"/>
        <w:rPr>
          <w:sz w:val="26"/>
          <w:szCs w:val="26"/>
        </w:rPr>
      </w:pPr>
      <w:r w:rsidRPr="00D62EA0">
        <w:rPr>
          <w:sz w:val="26"/>
          <w:szCs w:val="26"/>
        </w:rPr>
        <w:t xml:space="preserve">Bên cạnh đó, giao diện được xây dựng theo hướng </w:t>
      </w:r>
      <w:r w:rsidRPr="00D62EA0">
        <w:rPr>
          <w:rStyle w:val="zlae0wtextbase1"/>
          <w:sz w:val="26"/>
          <w:szCs w:val="26"/>
        </w:rPr>
        <w:t>Responsive Web Design</w:t>
      </w:r>
      <w:r w:rsidRPr="00D62EA0">
        <w:rPr>
          <w:sz w:val="26"/>
          <w:szCs w:val="26"/>
        </w:rPr>
        <w:t xml:space="preserve"> bằng cách kết hợp </w:t>
      </w:r>
      <w:r w:rsidRPr="00D62EA0">
        <w:rPr>
          <w:rStyle w:val="zlae0wtextbase1"/>
          <w:sz w:val="26"/>
          <w:szCs w:val="26"/>
        </w:rPr>
        <w:t>Bootstrap 5</w:t>
      </w:r>
      <w:r w:rsidRPr="00D62EA0">
        <w:rPr>
          <w:sz w:val="26"/>
          <w:szCs w:val="26"/>
        </w:rPr>
        <w:t xml:space="preserve"> và </w:t>
      </w:r>
      <w:r w:rsidRPr="00D62EA0">
        <w:rPr>
          <w:rStyle w:val="zlae0wtextbase1"/>
          <w:sz w:val="26"/>
          <w:szCs w:val="26"/>
        </w:rPr>
        <w:t>CSS</w:t>
      </w:r>
      <w:r w:rsidRPr="00D62EA0">
        <w:rPr>
          <w:sz w:val="26"/>
          <w:szCs w:val="26"/>
        </w:rPr>
        <w:t>, giúp bố cục tự động thay đổi theo kích thước màn hình. Trên màn hình lớn, sản phẩm được hiển thị theo nhiều cột để tận dụng tối đa không gian hiển thị; trong khi trên điện thoại thông minh, các sản phẩm được sắp xếp theo một cột nhằm đảm bảo khả năng quan sát và thao tác của người dùng. Nhờ đó, website có thể duy trì trải nghiệm sử dụng ổn định trên nhiều loại thiết bị khác nhau.</w:t>
      </w:r>
    </w:p>
    <w:p w14:paraId="228F73C9" w14:textId="77777777" w:rsidR="00D62EA0" w:rsidRPr="00D62EA0" w:rsidRDefault="00D62EA0" w:rsidP="00D62EA0">
      <w:pPr>
        <w:pStyle w:val="zlae0wtextbase"/>
        <w:spacing w:before="0" w:beforeAutospacing="0" w:after="0" w:afterAutospacing="0" w:line="360" w:lineRule="auto"/>
        <w:ind w:firstLine="720"/>
        <w:jc w:val="both"/>
        <w:rPr>
          <w:sz w:val="26"/>
          <w:szCs w:val="26"/>
        </w:rPr>
      </w:pPr>
      <w:r w:rsidRPr="00D62EA0">
        <w:rPr>
          <w:sz w:val="26"/>
          <w:szCs w:val="26"/>
        </w:rPr>
        <w:t xml:space="preserve">Ngoài ra, website còn tích hợp một số </w:t>
      </w:r>
      <w:r w:rsidRPr="00D62EA0">
        <w:rPr>
          <w:rStyle w:val="zlae0wtextbase1"/>
          <w:sz w:val="26"/>
          <w:szCs w:val="26"/>
        </w:rPr>
        <w:t>hiệu ứng tương tác bằng JavaScript</w:t>
      </w:r>
      <w:r w:rsidRPr="00D62EA0">
        <w:rPr>
          <w:sz w:val="26"/>
          <w:szCs w:val="26"/>
        </w:rPr>
        <w:t xml:space="preserve"> như hiệu ứng di chuột trên sản phẩm, thay đổi trạng thái của nút chức năng và phản hồi giao diện khi người dùng thao tác. Những hiệu ứng này góp phần làm giao diện trở nên sinh động hơn, đồng thời tăng tính tương tác giữa người dùng và hệ thống trong quá trình duyệt sản phẩm.</w:t>
      </w:r>
    </w:p>
    <w:p w14:paraId="7459A388" w14:textId="77777777" w:rsidR="00D62EA0" w:rsidRPr="00D62EA0" w:rsidRDefault="00D62EA0" w:rsidP="00D62EA0">
      <w:pPr>
        <w:pStyle w:val="zlae0wtextbase"/>
        <w:spacing w:before="0" w:beforeAutospacing="0" w:after="0" w:afterAutospacing="0" w:line="360" w:lineRule="auto"/>
        <w:ind w:firstLine="720"/>
        <w:jc w:val="both"/>
        <w:rPr>
          <w:sz w:val="26"/>
          <w:szCs w:val="26"/>
        </w:rPr>
      </w:pPr>
      <w:r w:rsidRPr="00D62EA0">
        <w:rPr>
          <w:sz w:val="26"/>
          <w:szCs w:val="26"/>
        </w:rPr>
        <w:t xml:space="preserve">Về mặt tổ chức nội dung, các khu vực thông tin được phân chia rõ ràng theo từng chức năng như giới thiệu thương hiệu, danh mục sản phẩm, sản phẩm nổi bật và liên hệ hỗ trợ. Cách bố trí này giúp người dùng nhanh chóng xác định được thông tin cần tìm mà không phải thực hiện quá nhiều thao tác điều hướng. Đồng thời, việc sử dụng các thành phần giao diện dạng </w:t>
      </w:r>
      <w:r w:rsidRPr="00D62EA0">
        <w:rPr>
          <w:rStyle w:val="zlae0wtextbase1"/>
          <w:sz w:val="26"/>
          <w:szCs w:val="26"/>
        </w:rPr>
        <w:t>card</w:t>
      </w:r>
      <w:r w:rsidRPr="00D62EA0">
        <w:rPr>
          <w:sz w:val="26"/>
          <w:szCs w:val="26"/>
        </w:rPr>
        <w:t xml:space="preserve"> và bố cục lưới giúp tăng tính trực quan và hỗ trợ hiển thị nhiều sản phẩm trên cùng một màn hình.</w:t>
      </w:r>
    </w:p>
    <w:p w14:paraId="4544769C" w14:textId="275CC3C9" w:rsidR="00A96066" w:rsidRPr="00D62EA0" w:rsidRDefault="00D62EA0" w:rsidP="00D62EA0">
      <w:pPr>
        <w:pStyle w:val="zlae0wtextbase"/>
        <w:spacing w:before="0" w:beforeAutospacing="0" w:after="0" w:afterAutospacing="0" w:line="360" w:lineRule="auto"/>
        <w:ind w:firstLine="720"/>
        <w:jc w:val="both"/>
        <w:rPr>
          <w:sz w:val="26"/>
          <w:szCs w:val="26"/>
        </w:rPr>
      </w:pPr>
      <w:r w:rsidRPr="00D62EA0">
        <w:rPr>
          <w:sz w:val="26"/>
          <w:szCs w:val="26"/>
        </w:rPr>
        <w:lastRenderedPageBreak/>
        <w:t xml:space="preserve">Nhìn chung, việc thiết kế giao diện theo các nguyên tắc </w:t>
      </w:r>
      <w:r w:rsidRPr="00D62EA0">
        <w:rPr>
          <w:rStyle w:val="zlae0wtextbase1"/>
          <w:sz w:val="26"/>
          <w:szCs w:val="26"/>
        </w:rPr>
        <w:t>trực quan</w:t>
      </w:r>
      <w:r w:rsidRPr="00D62EA0">
        <w:rPr>
          <w:sz w:val="26"/>
          <w:szCs w:val="26"/>
        </w:rPr>
        <w:t xml:space="preserve">, </w:t>
      </w:r>
      <w:r w:rsidRPr="00D62EA0">
        <w:rPr>
          <w:rStyle w:val="zlae0wtextbase1"/>
          <w:sz w:val="26"/>
          <w:szCs w:val="26"/>
        </w:rPr>
        <w:t>nhất quán</w:t>
      </w:r>
      <w:r w:rsidRPr="00D62EA0">
        <w:rPr>
          <w:sz w:val="26"/>
          <w:szCs w:val="26"/>
        </w:rPr>
        <w:t xml:space="preserve"> và </w:t>
      </w:r>
      <w:r w:rsidRPr="00D62EA0">
        <w:rPr>
          <w:rStyle w:val="zlae0wtextbase1"/>
          <w:sz w:val="26"/>
          <w:szCs w:val="26"/>
        </w:rPr>
        <w:t>đáp ứng nhiều kích thước màn hình</w:t>
      </w:r>
      <w:r w:rsidRPr="00D62EA0">
        <w:rPr>
          <w:sz w:val="26"/>
          <w:szCs w:val="26"/>
        </w:rPr>
        <w:t xml:space="preserve"> giúp website </w:t>
      </w:r>
      <w:r w:rsidRPr="00D62EA0">
        <w:rPr>
          <w:rStyle w:val="zlae0wtextbase1"/>
          <w:sz w:val="26"/>
          <w:szCs w:val="26"/>
        </w:rPr>
        <w:t>CASEDLE STORE</w:t>
      </w:r>
      <w:r w:rsidRPr="00D62EA0">
        <w:rPr>
          <w:sz w:val="26"/>
          <w:szCs w:val="26"/>
        </w:rPr>
        <w:t xml:space="preserve"> không chỉ đảm bảo tính thẩm mỹ mà còn hỗ trợ người dùng thao tác dễ dàng và thuận tiện hơn trong quá trình sử dụng. Giao diện hiện đại kết hợp với khả năng hiển thị linh hoạt trên nhiều thiết bị đã góp phần nâng cao hiệu quả giới thiệu và quảng bá sản phẩm thời trang của CASEDLE STORE trên môi trường trực tuyến.</w:t>
      </w:r>
    </w:p>
    <w:p w14:paraId="78CEF6A2" w14:textId="3AC9CADB" w:rsidR="00AA5541" w:rsidRPr="00D43453" w:rsidRDefault="004553D9" w:rsidP="00D43453">
      <w:pPr>
        <w:pStyle w:val="Heading3"/>
        <w:rPr>
          <w:szCs w:val="26"/>
        </w:rPr>
      </w:pPr>
      <w:r w:rsidRPr="008725B9">
        <w:rPr>
          <w:szCs w:val="26"/>
        </w:rPr>
        <w:t>Sơ đồ website</w:t>
      </w:r>
      <w:bookmarkEnd w:id="56"/>
    </w:p>
    <w:p w14:paraId="7258434F" w14:textId="77777777" w:rsidR="00757CFB" w:rsidRPr="00593BFF" w:rsidRDefault="00757CFB" w:rsidP="00757CFB">
      <w:pPr>
        <w:spacing w:after="0" w:line="360" w:lineRule="auto"/>
        <w:ind w:firstLine="720"/>
        <w:jc w:val="both"/>
        <w:rPr>
          <w:rFonts w:eastAsia="Times New Roman" w:cs="Times New Roman"/>
          <w:szCs w:val="26"/>
        </w:rPr>
      </w:pPr>
      <w:bookmarkStart w:id="57" w:name="_Toc234748233"/>
      <w:r w:rsidRPr="00593BFF">
        <w:rPr>
          <w:rFonts w:eastAsia="Times New Roman" w:cs="Times New Roman"/>
          <w:szCs w:val="26"/>
        </w:rPr>
        <w:t>Sơ đồ website CASEDLE STORE được xây dựng nhằm thể hiện cấu trúc các trang và mối liên kết giữa các chức năng trong hệ thống. Người dùng có thể truy cập từ trang chủ, sau đó di chuyển đến các trang giới thiệu, sản phẩm, chi tiết sản phẩm và liên hệ thông qua thanh điều hướng.</w:t>
      </w:r>
    </w:p>
    <w:p w14:paraId="3F1B30D3" w14:textId="77777777" w:rsidR="00757CFB" w:rsidRPr="00593BFF" w:rsidRDefault="00757CFB" w:rsidP="00757CFB">
      <w:pPr>
        <w:spacing w:after="0" w:line="360" w:lineRule="auto"/>
        <w:ind w:firstLine="720"/>
        <w:jc w:val="both"/>
        <w:rPr>
          <w:rFonts w:eastAsia="Times New Roman" w:cs="Times New Roman"/>
          <w:szCs w:val="26"/>
        </w:rPr>
      </w:pPr>
      <w:r w:rsidRPr="00593BFF">
        <w:rPr>
          <w:rFonts w:eastAsia="Times New Roman" w:cs="Times New Roman"/>
          <w:szCs w:val="26"/>
        </w:rPr>
        <w:t>Cấu trúc website bao gồm các trang chính:</w:t>
      </w:r>
    </w:p>
    <w:p w14:paraId="112CE3B3" w14:textId="77777777" w:rsidR="00757CFB" w:rsidRPr="00593BFF" w:rsidRDefault="00757CFB" w:rsidP="00757CFB">
      <w:pPr>
        <w:spacing w:after="0" w:line="360" w:lineRule="auto"/>
        <w:ind w:firstLine="720"/>
        <w:jc w:val="both"/>
        <w:rPr>
          <w:rFonts w:eastAsia="Times New Roman" w:cs="Times New Roman"/>
          <w:szCs w:val="26"/>
        </w:rPr>
      </w:pPr>
      <w:r w:rsidRPr="00593BFF">
        <w:rPr>
          <w:rFonts w:eastAsia="Times New Roman" w:cs="Times New Roman"/>
          <w:bCs/>
          <w:szCs w:val="26"/>
        </w:rPr>
        <w:t>1. Trang chủ (Home):</w:t>
      </w:r>
      <w:r w:rsidRPr="00593BFF">
        <w:rPr>
          <w:rFonts w:eastAsia="Times New Roman" w:cs="Times New Roman"/>
          <w:szCs w:val="26"/>
        </w:rPr>
        <w:t xml:space="preserve"> Giới thiệu tổng quan về CASEDLE STORE, banner quảng bá, sản phẩm nổi bật và các danh mục thời trang.</w:t>
      </w:r>
    </w:p>
    <w:p w14:paraId="022803BA" w14:textId="77777777" w:rsidR="00757CFB" w:rsidRPr="00593BFF" w:rsidRDefault="00757CFB" w:rsidP="00757CFB">
      <w:pPr>
        <w:spacing w:after="0" w:line="360" w:lineRule="auto"/>
        <w:ind w:firstLine="720"/>
        <w:jc w:val="both"/>
        <w:rPr>
          <w:rFonts w:eastAsia="Times New Roman" w:cs="Times New Roman"/>
          <w:szCs w:val="26"/>
        </w:rPr>
      </w:pPr>
      <w:r w:rsidRPr="00593BFF">
        <w:rPr>
          <w:rFonts w:eastAsia="Times New Roman" w:cs="Times New Roman"/>
          <w:bCs/>
          <w:szCs w:val="26"/>
        </w:rPr>
        <w:t>2. Trang giới thiệu (About):</w:t>
      </w:r>
      <w:r w:rsidRPr="00593BFF">
        <w:rPr>
          <w:rFonts w:eastAsia="Times New Roman" w:cs="Times New Roman"/>
          <w:szCs w:val="26"/>
        </w:rPr>
        <w:t xml:space="preserve"> Cung cấp thông tin về cửa hàng, phong cách và định hướng phát triển thương hiệu.</w:t>
      </w:r>
    </w:p>
    <w:p w14:paraId="5423A4CD" w14:textId="77777777" w:rsidR="00757CFB" w:rsidRPr="00593BFF" w:rsidRDefault="00757CFB" w:rsidP="00757CFB">
      <w:pPr>
        <w:spacing w:after="0" w:line="360" w:lineRule="auto"/>
        <w:ind w:firstLine="720"/>
        <w:jc w:val="both"/>
        <w:rPr>
          <w:rFonts w:eastAsia="Times New Roman" w:cs="Times New Roman"/>
          <w:szCs w:val="26"/>
        </w:rPr>
      </w:pPr>
      <w:r w:rsidRPr="00593BFF">
        <w:rPr>
          <w:rFonts w:eastAsia="Times New Roman" w:cs="Times New Roman"/>
          <w:bCs/>
          <w:szCs w:val="26"/>
        </w:rPr>
        <w:t>3. Trang sản phẩm (Product):</w:t>
      </w:r>
      <w:r w:rsidRPr="00593BFF">
        <w:rPr>
          <w:rFonts w:eastAsia="Times New Roman" w:cs="Times New Roman"/>
          <w:szCs w:val="26"/>
        </w:rPr>
        <w:t xml:space="preserve"> Hiển thị danh sách các sản phẩm thuộc các danh mục như thời trang nam, thời trang nữ, giày dép và phụ kiện.</w:t>
      </w:r>
    </w:p>
    <w:p w14:paraId="76762915" w14:textId="77777777" w:rsidR="00757CFB" w:rsidRPr="00593BFF" w:rsidRDefault="00757CFB" w:rsidP="00757CFB">
      <w:pPr>
        <w:spacing w:after="0" w:line="360" w:lineRule="auto"/>
        <w:ind w:firstLine="720"/>
        <w:jc w:val="both"/>
        <w:rPr>
          <w:rFonts w:eastAsia="Times New Roman" w:cs="Times New Roman"/>
          <w:szCs w:val="26"/>
        </w:rPr>
      </w:pPr>
      <w:r w:rsidRPr="00593BFF">
        <w:rPr>
          <w:rFonts w:eastAsia="Times New Roman" w:cs="Times New Roman"/>
          <w:bCs/>
          <w:szCs w:val="26"/>
        </w:rPr>
        <w:t>4. Trang chi tiết sản phẩm (Product Detail):</w:t>
      </w:r>
      <w:r w:rsidRPr="00593BFF">
        <w:rPr>
          <w:rFonts w:eastAsia="Times New Roman" w:cs="Times New Roman"/>
          <w:szCs w:val="26"/>
        </w:rPr>
        <w:t xml:space="preserve"> Hiển thị thông tin cụ thể của từng sản phẩm gồm hình ảnh, tên sản phẩm, giá b</w:t>
      </w:r>
      <w:r>
        <w:rPr>
          <w:rFonts w:eastAsia="Times New Roman" w:cs="Times New Roman"/>
          <w:szCs w:val="26"/>
        </w:rPr>
        <w:t>án, mô tả</w:t>
      </w:r>
      <w:r w:rsidRPr="00593BFF">
        <w:rPr>
          <w:rFonts w:eastAsia="Times New Roman" w:cs="Times New Roman"/>
          <w:szCs w:val="26"/>
        </w:rPr>
        <w:t>.</w:t>
      </w:r>
    </w:p>
    <w:p w14:paraId="2E130EF4" w14:textId="77777777" w:rsidR="00757CFB" w:rsidRPr="009B262B" w:rsidRDefault="00757CFB" w:rsidP="00757CFB">
      <w:pPr>
        <w:spacing w:after="0" w:line="360" w:lineRule="auto"/>
        <w:ind w:firstLine="720"/>
        <w:jc w:val="both"/>
        <w:rPr>
          <w:rFonts w:eastAsia="Times New Roman" w:cs="Times New Roman"/>
          <w:szCs w:val="26"/>
        </w:rPr>
      </w:pPr>
      <w:r w:rsidRPr="009B262B">
        <w:rPr>
          <w:rFonts w:eastAsia="Times New Roman" w:cs="Times New Roman"/>
          <w:bCs/>
          <w:szCs w:val="26"/>
        </w:rPr>
        <w:t>5. Trang liên hệ (Contact):</w:t>
      </w:r>
      <w:r w:rsidRPr="009B262B">
        <w:rPr>
          <w:rFonts w:eastAsia="Times New Roman" w:cs="Times New Roman"/>
          <w:szCs w:val="26"/>
        </w:rPr>
        <w:t xml:space="preserve"> Cung cấp thông tin liên hệ và hỗ trợ khách hàng.</w:t>
      </w:r>
    </w:p>
    <w:p w14:paraId="3E3DC73E" w14:textId="1EAB0B39" w:rsidR="00757CFB" w:rsidRDefault="00757CFB" w:rsidP="00AA5541">
      <w:pPr>
        <w:pStyle w:val="Caption"/>
      </w:pPr>
      <w:r>
        <w:rPr>
          <w:noProof/>
        </w:rPr>
        <w:drawing>
          <wp:inline distT="0" distB="0" distL="0" distR="0" wp14:anchorId="22DA4474" wp14:editId="0B52B452">
            <wp:extent cx="5580380" cy="2114550"/>
            <wp:effectExtent l="0" t="0" r="2032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3EE837C4" w14:textId="4BD7A40A" w:rsidR="002D378E" w:rsidRPr="008725B9" w:rsidRDefault="00AA5541" w:rsidP="00AA5541">
      <w:pPr>
        <w:pStyle w:val="Caption"/>
        <w:rPr>
          <w:szCs w:val="26"/>
        </w:rPr>
      </w:pPr>
      <w:r>
        <w:t xml:space="preserve">Hình </w:t>
      </w:r>
      <w:fldSimple w:instr=" STYLEREF 1 \s ">
        <w:r w:rsidR="00A27E2C">
          <w:rPr>
            <w:noProof/>
          </w:rPr>
          <w:t>3</w:t>
        </w:r>
      </w:fldSimple>
      <w:r w:rsidR="00A27E2C">
        <w:t>.</w:t>
      </w:r>
      <w:fldSimple w:instr=" SEQ Hình \* ARABIC \s 1 ">
        <w:r w:rsidR="00A27E2C">
          <w:rPr>
            <w:noProof/>
          </w:rPr>
          <w:t>4</w:t>
        </w:r>
      </w:fldSimple>
      <w:r>
        <w:t xml:space="preserve"> Sơ đồ cấu trúc website CASEDLE STORE</w:t>
      </w:r>
      <w:bookmarkEnd w:id="57"/>
    </w:p>
    <w:p w14:paraId="308F1DE6" w14:textId="77777777" w:rsidR="00F21EE8" w:rsidRPr="00F21EE8" w:rsidRDefault="00F21EE8" w:rsidP="00F21EE8">
      <w:pPr>
        <w:pStyle w:val="zlae0wtextbase"/>
        <w:spacing w:before="0" w:beforeAutospacing="0" w:after="0" w:afterAutospacing="0" w:line="360" w:lineRule="auto"/>
        <w:ind w:firstLine="720"/>
        <w:jc w:val="both"/>
        <w:rPr>
          <w:sz w:val="26"/>
          <w:szCs w:val="26"/>
        </w:rPr>
      </w:pPr>
      <w:bookmarkStart w:id="58" w:name="_Toc234748434"/>
      <w:r w:rsidRPr="00F21EE8">
        <w:rPr>
          <w:sz w:val="26"/>
          <w:szCs w:val="26"/>
        </w:rPr>
        <w:lastRenderedPageBreak/>
        <w:t xml:space="preserve">Từ sơ đồ website có thể thấy hệ thống được tổ chức theo </w:t>
      </w:r>
      <w:r w:rsidRPr="00F21EE8">
        <w:rPr>
          <w:rStyle w:val="zlae0wtextbase1"/>
          <w:sz w:val="26"/>
          <w:szCs w:val="26"/>
        </w:rPr>
        <w:t>cấu trúc phân cấp</w:t>
      </w:r>
      <w:r w:rsidRPr="00F21EE8">
        <w:rPr>
          <w:sz w:val="26"/>
          <w:szCs w:val="26"/>
        </w:rPr>
        <w:t xml:space="preserve">, trong đó </w:t>
      </w:r>
      <w:r w:rsidRPr="00F21EE8">
        <w:rPr>
          <w:rStyle w:val="zlae0wtextbase1"/>
          <w:sz w:val="26"/>
          <w:szCs w:val="26"/>
        </w:rPr>
        <w:t>Trang chủ</w:t>
      </w:r>
      <w:r w:rsidRPr="00F21EE8">
        <w:rPr>
          <w:sz w:val="26"/>
          <w:szCs w:val="26"/>
        </w:rPr>
        <w:t xml:space="preserve"> đóng vai trò trung tâm kết nối đến các trang chức năng khác. Người dùng có thể truy cập vào các danh mục sản phẩm, sau đó xem danh sách sản phẩm và tiếp tục chuyển đến trang chi tiết của từng sản phẩm thông qua các liên kết điều hướng.</w:t>
      </w:r>
    </w:p>
    <w:p w14:paraId="7D7AD9F1" w14:textId="77777777" w:rsidR="00F21EE8" w:rsidRPr="00F21EE8" w:rsidRDefault="00F21EE8" w:rsidP="00F21EE8">
      <w:pPr>
        <w:pStyle w:val="zlae0wtextbase"/>
        <w:spacing w:before="0" w:beforeAutospacing="0" w:after="0" w:afterAutospacing="0" w:line="360" w:lineRule="auto"/>
        <w:ind w:firstLine="720"/>
        <w:jc w:val="both"/>
        <w:rPr>
          <w:sz w:val="26"/>
          <w:szCs w:val="26"/>
        </w:rPr>
      </w:pPr>
      <w:r w:rsidRPr="00F21EE8">
        <w:rPr>
          <w:sz w:val="26"/>
          <w:szCs w:val="26"/>
        </w:rPr>
        <w:t xml:space="preserve">Các trang chức năng được liên kết rõ ràng và thống nhất, giúp người dùng dễ dàng di chuyển giữa các khu vực của website, theo dõi thông tin sản phẩm và truy cập các chức năng cần thiết. Cách tổ chức này không chỉ nâng cao trải nghiệm sử dụng mà còn hỗ trợ thuận lợi cho quá trình </w:t>
      </w:r>
      <w:r w:rsidRPr="00F21EE8">
        <w:rPr>
          <w:rStyle w:val="zlae0wtextbase1"/>
          <w:sz w:val="26"/>
          <w:szCs w:val="26"/>
        </w:rPr>
        <w:t>phát triển</w:t>
      </w:r>
      <w:r w:rsidRPr="00F21EE8">
        <w:rPr>
          <w:sz w:val="26"/>
          <w:szCs w:val="26"/>
        </w:rPr>
        <w:t xml:space="preserve">, </w:t>
      </w:r>
      <w:r w:rsidRPr="00F21EE8">
        <w:rPr>
          <w:rStyle w:val="zlae0wtextbase1"/>
          <w:sz w:val="26"/>
          <w:szCs w:val="26"/>
        </w:rPr>
        <w:t>bảo trì</w:t>
      </w:r>
      <w:r w:rsidRPr="00F21EE8">
        <w:rPr>
          <w:sz w:val="26"/>
          <w:szCs w:val="26"/>
        </w:rPr>
        <w:t xml:space="preserve"> và </w:t>
      </w:r>
      <w:r w:rsidRPr="00F21EE8">
        <w:rPr>
          <w:rStyle w:val="zlae0wtextbase1"/>
          <w:sz w:val="26"/>
          <w:szCs w:val="26"/>
        </w:rPr>
        <w:t>mở rộng hệ thống</w:t>
      </w:r>
      <w:r w:rsidRPr="00F21EE8">
        <w:rPr>
          <w:sz w:val="26"/>
          <w:szCs w:val="26"/>
        </w:rPr>
        <w:t xml:space="preserve"> trong tương lai.</w:t>
      </w:r>
    </w:p>
    <w:p w14:paraId="72710298" w14:textId="77777777" w:rsidR="004553D9" w:rsidRPr="00184637" w:rsidRDefault="004553D9" w:rsidP="00184637">
      <w:pPr>
        <w:pStyle w:val="Heading3"/>
        <w:spacing w:before="0" w:after="0"/>
        <w:jc w:val="both"/>
        <w:rPr>
          <w:szCs w:val="26"/>
        </w:rPr>
      </w:pPr>
      <w:r w:rsidRPr="00184637">
        <w:rPr>
          <w:szCs w:val="26"/>
        </w:rPr>
        <w:t>Giao diện trang chủ</w:t>
      </w:r>
      <w:bookmarkEnd w:id="58"/>
    </w:p>
    <w:p w14:paraId="747D84F1" w14:textId="77777777" w:rsidR="00184637" w:rsidRPr="00184637" w:rsidRDefault="00184637" w:rsidP="00184637">
      <w:pPr>
        <w:pStyle w:val="isselectedend"/>
        <w:spacing w:before="0" w:beforeAutospacing="0" w:after="0" w:afterAutospacing="0" w:line="360" w:lineRule="auto"/>
        <w:ind w:firstLine="720"/>
        <w:jc w:val="both"/>
        <w:rPr>
          <w:sz w:val="26"/>
          <w:szCs w:val="26"/>
        </w:rPr>
      </w:pPr>
      <w:r w:rsidRPr="00184637">
        <w:rPr>
          <w:sz w:val="26"/>
          <w:szCs w:val="26"/>
        </w:rPr>
        <w:t>Giao diện trang chủ của website CASEDLE STORE được thiết kế theo phong cách hiện đại, tối giản và thân thiện với người dùng. Đây là giao diện chính giúp giới thiệu thương hiệu, cung cấp thông tin tổng quan về cửa hàng và định hướng người dùng truy cập đến các chức năng khác của website.</w:t>
      </w:r>
    </w:p>
    <w:p w14:paraId="0E61F7D5" w14:textId="77777777" w:rsidR="00184637" w:rsidRPr="00184637" w:rsidRDefault="00184637" w:rsidP="00B0064A">
      <w:pPr>
        <w:pStyle w:val="isselectedend"/>
        <w:spacing w:before="0" w:beforeAutospacing="0" w:after="0" w:afterAutospacing="0" w:line="360" w:lineRule="auto"/>
        <w:ind w:firstLine="720"/>
        <w:jc w:val="both"/>
        <w:rPr>
          <w:sz w:val="26"/>
          <w:szCs w:val="26"/>
        </w:rPr>
      </w:pPr>
      <w:r w:rsidRPr="00184637">
        <w:rPr>
          <w:sz w:val="26"/>
          <w:szCs w:val="26"/>
        </w:rPr>
        <w:t xml:space="preserve">Bố cục trang chủ bao gồm các thành phần chính như thanh điều hướng, khu vực banner giới thiệu, danh mục sản phẩm, danh sách sản phẩm nổi bật và chân trang </w:t>
      </w:r>
      <w:r w:rsidRPr="00184637">
        <w:rPr>
          <w:b/>
          <w:sz w:val="26"/>
          <w:szCs w:val="26"/>
        </w:rPr>
        <w:t>(</w:t>
      </w:r>
      <w:r w:rsidRPr="00184637">
        <w:rPr>
          <w:rStyle w:val="Strong"/>
          <w:b w:val="0"/>
          <w:sz w:val="26"/>
          <w:szCs w:val="26"/>
        </w:rPr>
        <w:t>Footer</w:t>
      </w:r>
      <w:r w:rsidRPr="00184637">
        <w:rPr>
          <w:b/>
          <w:sz w:val="26"/>
          <w:szCs w:val="26"/>
        </w:rPr>
        <w:t>)</w:t>
      </w:r>
      <w:r w:rsidRPr="00184637">
        <w:rPr>
          <w:sz w:val="26"/>
          <w:szCs w:val="26"/>
        </w:rPr>
        <w:t>. Thanh điều hướng được bố trí ở vị trí đầu trang, hỗ trợ người dùng dễ dàng di chuyển giữa các trang chức năng như Trang chủ, Giới thiệu, Sản phẩm và Liên hệ.</w:t>
      </w:r>
    </w:p>
    <w:p w14:paraId="5F6D579B" w14:textId="77777777" w:rsidR="00184637" w:rsidRPr="00184637" w:rsidRDefault="00184637" w:rsidP="00184637">
      <w:pPr>
        <w:pStyle w:val="isselectedend"/>
        <w:spacing w:before="0" w:beforeAutospacing="0" w:after="0" w:afterAutospacing="0" w:line="360" w:lineRule="auto"/>
        <w:jc w:val="both"/>
        <w:rPr>
          <w:sz w:val="26"/>
          <w:szCs w:val="26"/>
        </w:rPr>
      </w:pPr>
      <w:r w:rsidRPr="00184637">
        <w:rPr>
          <w:sz w:val="26"/>
          <w:szCs w:val="26"/>
        </w:rPr>
        <w:t>Khu vực banner được sử dụng để tạo điểm nhấn cho website, giới thiệu phong cách thời trang và hình ảnh thương hiệu CASEDLE STORE. Phần danh mục sản phẩm giúp người dùng nhanh chóng lựa chọn các nhóm sản phẩm như thời trang nam, thời trang nữ, giày dép và phụ kiện. Bên cạnh đó, khu vực sản phẩm nổi bật hiển thị các sản phẩm tiêu biểu kèm hình ảnh, tên sản phẩm và giá bán, giúp khách hàng dễ dàng tham khảo.</w:t>
      </w:r>
    </w:p>
    <w:p w14:paraId="00C6BC1D" w14:textId="77777777" w:rsidR="00184637" w:rsidRDefault="00184637" w:rsidP="00184637">
      <w:pPr>
        <w:pStyle w:val="NormalWeb"/>
        <w:spacing w:before="0" w:beforeAutospacing="0" w:after="0" w:afterAutospacing="0" w:line="360" w:lineRule="auto"/>
        <w:ind w:firstLine="720"/>
        <w:jc w:val="both"/>
      </w:pPr>
      <w:r w:rsidRPr="00184637">
        <w:rPr>
          <w:sz w:val="26"/>
          <w:szCs w:val="26"/>
        </w:rPr>
        <w:t>Giao diện trang chủ được xây dựng bằng các công nghệ HTML, CSS và Bootstrap 5, đảm bảo bố cục rõ ràng, khả năng tương thích trên nhiều kích thước màn hình và mang lại trải nghiệm sử dụng thuận tiện cho người dùng</w:t>
      </w:r>
      <w:r>
        <w:t>.</w:t>
      </w:r>
    </w:p>
    <w:p w14:paraId="632B601A" w14:textId="77777777" w:rsidR="00D724C7" w:rsidRPr="00024595" w:rsidRDefault="00473675" w:rsidP="00024595">
      <w:pPr>
        <w:pStyle w:val="Heading3"/>
        <w:spacing w:before="0" w:after="0"/>
        <w:jc w:val="both"/>
        <w:rPr>
          <w:szCs w:val="26"/>
        </w:rPr>
      </w:pPr>
      <w:bookmarkStart w:id="59" w:name="_Toc234748435"/>
      <w:r w:rsidRPr="00024595">
        <w:rPr>
          <w:szCs w:val="26"/>
        </w:rPr>
        <w:t>Giao diện trang sản phẩm</w:t>
      </w:r>
      <w:bookmarkEnd w:id="59"/>
    </w:p>
    <w:p w14:paraId="1212AECC" w14:textId="77777777" w:rsidR="00024595" w:rsidRPr="00024595" w:rsidRDefault="00024595" w:rsidP="00024595">
      <w:pPr>
        <w:pStyle w:val="isselectedend"/>
        <w:spacing w:before="0" w:beforeAutospacing="0" w:after="0" w:afterAutospacing="0" w:line="360" w:lineRule="auto"/>
        <w:ind w:firstLine="720"/>
        <w:jc w:val="both"/>
        <w:rPr>
          <w:sz w:val="26"/>
          <w:szCs w:val="26"/>
        </w:rPr>
      </w:pPr>
      <w:r w:rsidRPr="00024595">
        <w:rPr>
          <w:sz w:val="26"/>
          <w:szCs w:val="26"/>
        </w:rPr>
        <w:t xml:space="preserve">Trang Sản phẩm của website CASEDLE STORE được thiết kế nhằm hiển thị danh sách các sản phẩm thời trang một cách trực quan và khoa học. Các sản phẩm được phân loại theo từng nhóm danh mục như </w:t>
      </w:r>
      <w:r w:rsidRPr="00024595">
        <w:rPr>
          <w:rStyle w:val="Strong"/>
          <w:b w:val="0"/>
          <w:sz w:val="26"/>
          <w:szCs w:val="26"/>
        </w:rPr>
        <w:t xml:space="preserve">Thời trang nam, Thời trang nữ, Giày </w:t>
      </w:r>
      <w:r w:rsidRPr="00024595">
        <w:rPr>
          <w:rStyle w:val="Strong"/>
          <w:b w:val="0"/>
          <w:sz w:val="26"/>
          <w:szCs w:val="26"/>
        </w:rPr>
        <w:lastRenderedPageBreak/>
        <w:t>dép và Phụ kiện</w:t>
      </w:r>
      <w:r w:rsidRPr="00024595">
        <w:rPr>
          <w:sz w:val="26"/>
          <w:szCs w:val="26"/>
        </w:rPr>
        <w:t>, giúp người dùng dễ dàng tìm kiếm và lựa chọn sản phẩm theo nhu cầu.</w:t>
      </w:r>
    </w:p>
    <w:p w14:paraId="71C895E2" w14:textId="77777777" w:rsidR="00024595" w:rsidRPr="00024595" w:rsidRDefault="00024595" w:rsidP="009D2F9A">
      <w:pPr>
        <w:pStyle w:val="isselectedend"/>
        <w:spacing w:before="0" w:beforeAutospacing="0" w:after="0" w:afterAutospacing="0" w:line="360" w:lineRule="auto"/>
        <w:ind w:firstLine="720"/>
        <w:jc w:val="both"/>
        <w:rPr>
          <w:sz w:val="26"/>
          <w:szCs w:val="26"/>
        </w:rPr>
      </w:pPr>
      <w:r w:rsidRPr="00024595">
        <w:rPr>
          <w:sz w:val="26"/>
          <w:szCs w:val="26"/>
        </w:rPr>
        <w:t>Mỗi sản phẩ</w:t>
      </w:r>
      <w:r>
        <w:rPr>
          <w:sz w:val="26"/>
          <w:szCs w:val="26"/>
        </w:rPr>
        <w:t xml:space="preserve">m được trình bày dưới dạng thẻ </w:t>
      </w:r>
      <w:r w:rsidRPr="00024595">
        <w:rPr>
          <w:sz w:val="26"/>
          <w:szCs w:val="26"/>
        </w:rPr>
        <w:t xml:space="preserve">với các thông tin cơ bản gồm hình ảnh sản phẩm, tên sản phẩm, giá bán và nút </w:t>
      </w:r>
      <w:r w:rsidRPr="00024595">
        <w:rPr>
          <w:rStyle w:val="Strong"/>
          <w:b w:val="0"/>
          <w:sz w:val="26"/>
          <w:szCs w:val="26"/>
        </w:rPr>
        <w:t>Xem chi tiết</w:t>
      </w:r>
      <w:r w:rsidRPr="00024595">
        <w:rPr>
          <w:sz w:val="26"/>
          <w:szCs w:val="26"/>
        </w:rPr>
        <w:t>. Thiết kế dạng Card giúp các sản phẩm được sắp xếp gọn gàng, tạo sự đồng nhất trong giao diện và hỗ trợ người dùng thuận tiện trong việc theo dõi, so sánh các sản phẩm.</w:t>
      </w:r>
    </w:p>
    <w:p w14:paraId="372AEDC6" w14:textId="77777777" w:rsidR="00024595" w:rsidRPr="00024595" w:rsidRDefault="00024595" w:rsidP="009D2F9A">
      <w:pPr>
        <w:pStyle w:val="NormalWeb"/>
        <w:spacing w:before="0" w:beforeAutospacing="0" w:after="0" w:afterAutospacing="0" w:line="360" w:lineRule="auto"/>
        <w:ind w:firstLine="720"/>
        <w:jc w:val="both"/>
        <w:rPr>
          <w:sz w:val="26"/>
          <w:szCs w:val="26"/>
        </w:rPr>
      </w:pPr>
      <w:r w:rsidRPr="00024595">
        <w:rPr>
          <w:sz w:val="26"/>
          <w:szCs w:val="26"/>
        </w:rPr>
        <w:t>Ngoài ra, bố cục trang sản phẩ</w:t>
      </w:r>
      <w:r w:rsidR="004D1125">
        <w:rPr>
          <w:sz w:val="26"/>
          <w:szCs w:val="26"/>
        </w:rPr>
        <w:t>m được xây dựng theo dạng lưới</w:t>
      </w:r>
      <w:r w:rsidRPr="00024595">
        <w:rPr>
          <w:sz w:val="26"/>
          <w:szCs w:val="26"/>
        </w:rPr>
        <w:t xml:space="preserve"> kết hợp với Bootstrap 5, giúp giao diện có khả năng tự điều chỉnh trên nhiều kích thước màn hình khác nhau. Người dùng có thể dễ dàng truy cập vào trang chi tiết để xem thêm thông tin về sản phẩm như mô tả, kích thước, màu sắc và các thông tin liên quan.</w:t>
      </w:r>
    </w:p>
    <w:p w14:paraId="04F08359" w14:textId="77777777" w:rsidR="00473675" w:rsidRPr="00DC0693" w:rsidRDefault="00473675" w:rsidP="00DC0693">
      <w:pPr>
        <w:pStyle w:val="Heading3"/>
        <w:spacing w:before="0" w:after="0"/>
        <w:jc w:val="both"/>
        <w:rPr>
          <w:szCs w:val="26"/>
        </w:rPr>
      </w:pPr>
      <w:bookmarkStart w:id="60" w:name="_Toc234748436"/>
      <w:r w:rsidRPr="00DC0693">
        <w:rPr>
          <w:szCs w:val="26"/>
        </w:rPr>
        <w:t>Giao diện trang chi tiết sản phẩm</w:t>
      </w:r>
      <w:bookmarkEnd w:id="60"/>
    </w:p>
    <w:p w14:paraId="19EBAC93" w14:textId="77777777" w:rsidR="00DC0693" w:rsidRPr="00DC0693" w:rsidRDefault="00DC0693" w:rsidP="00DC0693">
      <w:pPr>
        <w:pStyle w:val="isselectedend"/>
        <w:spacing w:before="0" w:beforeAutospacing="0" w:after="0" w:afterAutospacing="0" w:line="360" w:lineRule="auto"/>
        <w:ind w:firstLine="720"/>
        <w:jc w:val="both"/>
        <w:rPr>
          <w:sz w:val="26"/>
          <w:szCs w:val="26"/>
        </w:rPr>
      </w:pPr>
      <w:r w:rsidRPr="00DC0693">
        <w:rPr>
          <w:sz w:val="26"/>
          <w:szCs w:val="26"/>
        </w:rPr>
        <w:t>Trang Chi tiết sản phẩm của website CASEDLE STORE được thiết kế nhằm cung cấp đầy đủ thông tin cần thiết về từng sản phẩm, giúp người dùng có cái nhìn tổng quan trước khi lựa chọn. Giao diện tập trung vào việc hiển thị các thông tin quan trọng như hình ảnh sản phẩm, tên sản</w:t>
      </w:r>
      <w:r>
        <w:rPr>
          <w:sz w:val="26"/>
          <w:szCs w:val="26"/>
        </w:rPr>
        <w:t xml:space="preserve"> phẩm, giá bán, mô tả chi tiết.</w:t>
      </w:r>
    </w:p>
    <w:p w14:paraId="01484292" w14:textId="77777777" w:rsidR="00DC0693" w:rsidRPr="00DC0693" w:rsidRDefault="00DC0693" w:rsidP="00DC0693">
      <w:pPr>
        <w:pStyle w:val="isselectedend"/>
        <w:spacing w:before="0" w:beforeAutospacing="0" w:after="0" w:afterAutospacing="0" w:line="360" w:lineRule="auto"/>
        <w:ind w:firstLine="720"/>
        <w:jc w:val="both"/>
        <w:rPr>
          <w:sz w:val="26"/>
          <w:szCs w:val="26"/>
        </w:rPr>
      </w:pPr>
      <w:r w:rsidRPr="00DC0693">
        <w:rPr>
          <w:sz w:val="26"/>
          <w:szCs w:val="26"/>
        </w:rPr>
        <w:t>Bố cục trang được sắp xếp theo hướng trực quan, trong đó hình ảnh sản phẩm được đặt ở vị trí nổi bật, kết hợp với khu vực thông tin bên cạnh giúp người dùng dễ dàng theo dõi các thuộc tính của sản phẩm. Các nội dung được trình bày rõ ràng, khoa học nhằm nâng cao trải nghiệm sử dụng và hỗ trợ người dùng trong quá trình tham khảo sản phẩm.</w:t>
      </w:r>
    </w:p>
    <w:p w14:paraId="4C2E933C" w14:textId="77777777" w:rsidR="00DC0693" w:rsidRPr="00DC0693" w:rsidRDefault="00DC0693" w:rsidP="00DC0693">
      <w:pPr>
        <w:pStyle w:val="NormalWeb"/>
        <w:spacing w:before="0" w:beforeAutospacing="0" w:after="0" w:afterAutospacing="0" w:line="360" w:lineRule="auto"/>
        <w:ind w:firstLine="720"/>
        <w:jc w:val="both"/>
        <w:rPr>
          <w:sz w:val="26"/>
          <w:szCs w:val="26"/>
        </w:rPr>
      </w:pPr>
      <w:r w:rsidRPr="00DC0693">
        <w:rPr>
          <w:sz w:val="26"/>
          <w:szCs w:val="26"/>
        </w:rPr>
        <w:t>Trang Chi tiết sản phẩm được xây dựng bằng HTML, CSS và JavaScript, kết hợp với dữ liệu sản phẩm để hiển thị thông tin tương ứng cho từng sản phẩm. Cách thiết kế này giúp website có khả năng mở rộng, dễ dàng cập nhật thêm sản phẩm mới trong tương lai.</w:t>
      </w:r>
    </w:p>
    <w:p w14:paraId="31D3477B" w14:textId="77777777" w:rsidR="00473675" w:rsidRPr="0023591C" w:rsidRDefault="00473675" w:rsidP="0023591C">
      <w:pPr>
        <w:pStyle w:val="Heading3"/>
        <w:spacing w:before="0" w:after="0"/>
        <w:jc w:val="both"/>
        <w:rPr>
          <w:szCs w:val="26"/>
        </w:rPr>
      </w:pPr>
      <w:bookmarkStart w:id="61" w:name="_Toc234748437"/>
      <w:r w:rsidRPr="0023591C">
        <w:rPr>
          <w:szCs w:val="26"/>
        </w:rPr>
        <w:t>Giao diện trang liên hệ</w:t>
      </w:r>
      <w:bookmarkEnd w:id="61"/>
    </w:p>
    <w:p w14:paraId="116A0118" w14:textId="77777777" w:rsidR="0023591C" w:rsidRPr="0023591C" w:rsidRDefault="0023591C" w:rsidP="0023591C">
      <w:pPr>
        <w:pStyle w:val="isselectedend"/>
        <w:spacing w:before="0" w:beforeAutospacing="0" w:after="0" w:afterAutospacing="0" w:line="360" w:lineRule="auto"/>
        <w:ind w:firstLine="720"/>
        <w:jc w:val="both"/>
        <w:rPr>
          <w:sz w:val="26"/>
          <w:szCs w:val="26"/>
        </w:rPr>
      </w:pPr>
      <w:r w:rsidRPr="0023591C">
        <w:rPr>
          <w:sz w:val="26"/>
          <w:szCs w:val="26"/>
        </w:rPr>
        <w:t>Trang Liên hệ của website CASEDLE STORE được thiết kế nhằm cung cấp thông tin kết nối giữa cửa hàng và khách hàng. Trang này bao gồm các thông tin cơ bản như địa chỉ cửa hàng, thông tin liên lạc và biểu mẫu liên hệ, giúp người dùng dễ dàng gửi ý kiến, thắc mắc hoặc phản hồi trong quá trình sử dụng website.</w:t>
      </w:r>
    </w:p>
    <w:p w14:paraId="2AB8AD2B" w14:textId="77777777" w:rsidR="0023591C" w:rsidRPr="0023591C" w:rsidRDefault="0023591C" w:rsidP="0023591C">
      <w:pPr>
        <w:pStyle w:val="isselectedend"/>
        <w:spacing w:before="0" w:beforeAutospacing="0" w:after="0" w:afterAutospacing="0" w:line="360" w:lineRule="auto"/>
        <w:ind w:firstLine="720"/>
        <w:jc w:val="both"/>
        <w:rPr>
          <w:sz w:val="26"/>
          <w:szCs w:val="26"/>
        </w:rPr>
      </w:pPr>
      <w:r w:rsidRPr="0023591C">
        <w:rPr>
          <w:sz w:val="26"/>
          <w:szCs w:val="26"/>
        </w:rPr>
        <w:t xml:space="preserve">Bố cục giao diện được xây dựng đơn giản, rõ ràng với các khu vực thông tin được sắp xếp hợp lý, giúp người dùng nhanh chóng tìm kiếm nội dung cần thiết. Biểu </w:t>
      </w:r>
      <w:r w:rsidRPr="0023591C">
        <w:rPr>
          <w:sz w:val="26"/>
          <w:szCs w:val="26"/>
        </w:rPr>
        <w:lastRenderedPageBreak/>
        <w:t>mẫu liên hệ được thiết kế trực quan, bao gồm các trường nhập thông tin cơ bản, hỗ trợ khách hàng thuận tiện khi gửi yêu cầu đến cửa hàng.</w:t>
      </w:r>
    </w:p>
    <w:p w14:paraId="09D80DFC" w14:textId="77777777" w:rsidR="0023591C" w:rsidRPr="0023591C" w:rsidRDefault="0023591C" w:rsidP="0023591C">
      <w:pPr>
        <w:pStyle w:val="NormalWeb"/>
        <w:spacing w:before="0" w:beforeAutospacing="0" w:after="0" w:afterAutospacing="0" w:line="360" w:lineRule="auto"/>
        <w:ind w:firstLine="720"/>
        <w:jc w:val="both"/>
        <w:rPr>
          <w:sz w:val="26"/>
          <w:szCs w:val="26"/>
        </w:rPr>
      </w:pPr>
      <w:r w:rsidRPr="0023591C">
        <w:rPr>
          <w:sz w:val="26"/>
          <w:szCs w:val="26"/>
        </w:rPr>
        <w:t>Giao diện trang Liên hệ được tối ưu bằng HTML, CSS và Bootstrap 5, đảm bảo khả năng hiển thị linh hoạt trên nhiều thiết bị như máy tính, máy tính bảng và điện thoại di động, góp phần nâng cao trải nghiệm người dùng khi truy cập website.</w:t>
      </w:r>
    </w:p>
    <w:p w14:paraId="409D3B56" w14:textId="74B4D584" w:rsidR="00473675" w:rsidRPr="00607511" w:rsidRDefault="00473675" w:rsidP="00607511">
      <w:pPr>
        <w:pStyle w:val="Heading3"/>
        <w:spacing w:before="0" w:after="0"/>
        <w:jc w:val="both"/>
        <w:rPr>
          <w:szCs w:val="26"/>
        </w:rPr>
      </w:pPr>
      <w:bookmarkStart w:id="62" w:name="_Toc234748438"/>
      <w:r w:rsidRPr="00607511">
        <w:rPr>
          <w:szCs w:val="26"/>
        </w:rPr>
        <w:t xml:space="preserve">Giao diện trang </w:t>
      </w:r>
      <w:bookmarkEnd w:id="62"/>
      <w:r w:rsidR="00607511" w:rsidRPr="00607511">
        <w:rPr>
          <w:szCs w:val="26"/>
        </w:rPr>
        <w:t>danh mục</w:t>
      </w:r>
    </w:p>
    <w:p w14:paraId="3DA29F9B" w14:textId="77777777" w:rsidR="00607511" w:rsidRPr="00607511" w:rsidRDefault="00607511" w:rsidP="00607511">
      <w:pPr>
        <w:pStyle w:val="zlae0wtextbase"/>
        <w:spacing w:before="0" w:beforeAutospacing="0" w:after="0" w:afterAutospacing="0" w:line="360" w:lineRule="auto"/>
        <w:ind w:firstLine="720"/>
        <w:jc w:val="both"/>
        <w:rPr>
          <w:sz w:val="26"/>
          <w:szCs w:val="26"/>
        </w:rPr>
      </w:pPr>
      <w:r w:rsidRPr="00607511">
        <w:rPr>
          <w:sz w:val="26"/>
          <w:szCs w:val="26"/>
        </w:rPr>
        <w:t xml:space="preserve">Trang </w:t>
      </w:r>
      <w:r w:rsidRPr="00607511">
        <w:rPr>
          <w:rStyle w:val="zlae0wtextbase1"/>
          <w:sz w:val="26"/>
          <w:szCs w:val="26"/>
        </w:rPr>
        <w:t>Danh mục</w:t>
      </w:r>
      <w:r w:rsidRPr="00607511">
        <w:rPr>
          <w:sz w:val="26"/>
          <w:szCs w:val="26"/>
        </w:rPr>
        <w:t xml:space="preserve"> của website </w:t>
      </w:r>
      <w:r w:rsidRPr="00607511">
        <w:rPr>
          <w:rStyle w:val="zlae0wtextbase1"/>
          <w:sz w:val="26"/>
          <w:szCs w:val="26"/>
        </w:rPr>
        <w:t>CASEDLE STORE</w:t>
      </w:r>
      <w:r w:rsidRPr="00607511">
        <w:rPr>
          <w:sz w:val="26"/>
          <w:szCs w:val="26"/>
        </w:rPr>
        <w:t xml:space="preserve"> được thiết kế nhằm hỗ trợ người dùng truy cập nhanh đến các nhóm sản phẩm chính của cửa hàng. Giao diện hiển thị các danh mục như </w:t>
      </w:r>
      <w:r w:rsidRPr="00607511">
        <w:rPr>
          <w:rStyle w:val="zlae0wtextbase1"/>
          <w:sz w:val="26"/>
          <w:szCs w:val="26"/>
        </w:rPr>
        <w:t>Thời trang Nam</w:t>
      </w:r>
      <w:r w:rsidRPr="00607511">
        <w:rPr>
          <w:sz w:val="26"/>
          <w:szCs w:val="26"/>
        </w:rPr>
        <w:t xml:space="preserve">, </w:t>
      </w:r>
      <w:r w:rsidRPr="00607511">
        <w:rPr>
          <w:rStyle w:val="zlae0wtextbase1"/>
          <w:sz w:val="26"/>
          <w:szCs w:val="26"/>
        </w:rPr>
        <w:t>Thời trang Nữ</w:t>
      </w:r>
      <w:r w:rsidRPr="00607511">
        <w:rPr>
          <w:sz w:val="26"/>
          <w:szCs w:val="26"/>
        </w:rPr>
        <w:t xml:space="preserve">, </w:t>
      </w:r>
      <w:r w:rsidRPr="00607511">
        <w:rPr>
          <w:rStyle w:val="zlae0wtextbase1"/>
          <w:sz w:val="26"/>
          <w:szCs w:val="26"/>
        </w:rPr>
        <w:t>Giày dép</w:t>
      </w:r>
      <w:r w:rsidRPr="00607511">
        <w:rPr>
          <w:sz w:val="26"/>
          <w:szCs w:val="26"/>
        </w:rPr>
        <w:t xml:space="preserve"> và </w:t>
      </w:r>
      <w:r w:rsidRPr="00607511">
        <w:rPr>
          <w:rStyle w:val="zlae0wtextbase1"/>
          <w:sz w:val="26"/>
          <w:szCs w:val="26"/>
        </w:rPr>
        <w:t>Phụ kiện</w:t>
      </w:r>
      <w:r w:rsidRPr="00607511">
        <w:rPr>
          <w:sz w:val="26"/>
          <w:szCs w:val="26"/>
        </w:rPr>
        <w:t>, giúp người dùng dễ dàng lựa chọn nhóm sản phẩm phù hợp với nhu cầu.</w:t>
      </w:r>
    </w:p>
    <w:p w14:paraId="22D1E250" w14:textId="77777777" w:rsidR="00607511" w:rsidRPr="00607511" w:rsidRDefault="00607511" w:rsidP="00607511">
      <w:pPr>
        <w:pStyle w:val="zlae0wtextbase"/>
        <w:spacing w:before="0" w:beforeAutospacing="0" w:after="0" w:afterAutospacing="0" w:line="360" w:lineRule="auto"/>
        <w:ind w:firstLine="720"/>
        <w:jc w:val="both"/>
        <w:rPr>
          <w:sz w:val="26"/>
          <w:szCs w:val="26"/>
        </w:rPr>
      </w:pPr>
      <w:r w:rsidRPr="00607511">
        <w:rPr>
          <w:sz w:val="26"/>
          <w:szCs w:val="26"/>
        </w:rPr>
        <w:t>Các danh mục được trình bày dưới dạng thẻ (card) kết hợp hình ảnh minh họa và tiêu đề danh mục nhằm tăng tính trực quan cho giao diện. Việc sử dụng hình ảnh đại diện giúp người dùng nhanh chóng nhận biết loại sản phẩm mà không cần đọc nhiều thông tin.</w:t>
      </w:r>
    </w:p>
    <w:p w14:paraId="68E3EB34" w14:textId="77777777" w:rsidR="00607511" w:rsidRPr="00607511" w:rsidRDefault="00607511" w:rsidP="00607511">
      <w:pPr>
        <w:pStyle w:val="zlae0wtextbase"/>
        <w:spacing w:before="0" w:beforeAutospacing="0" w:after="0" w:afterAutospacing="0" w:line="360" w:lineRule="auto"/>
        <w:ind w:firstLine="720"/>
        <w:jc w:val="both"/>
        <w:rPr>
          <w:sz w:val="26"/>
          <w:szCs w:val="26"/>
        </w:rPr>
      </w:pPr>
      <w:r w:rsidRPr="00607511">
        <w:rPr>
          <w:sz w:val="26"/>
          <w:szCs w:val="26"/>
        </w:rPr>
        <w:t>Giao diện trang được bố trí theo dạng lưới với khoảng cách hợp lý giữa các danh mục, tạo cảm giác cân đối và dễ quan sát. Các thành phần như màu sắc, kiểu chữ và hiệu ứng khi di chuột được thiết kế đồng bộ với phong cách chung của website nhằm đảm bảo tính nhất quán trong trải nghiệm người dùng.</w:t>
      </w:r>
    </w:p>
    <w:p w14:paraId="0AC3296C" w14:textId="77777777" w:rsidR="00607511" w:rsidRPr="00607511" w:rsidRDefault="00607511" w:rsidP="00607511">
      <w:pPr>
        <w:pStyle w:val="zlae0wtextbase"/>
        <w:spacing w:before="0" w:beforeAutospacing="0" w:after="0" w:afterAutospacing="0" w:line="360" w:lineRule="auto"/>
        <w:ind w:firstLine="720"/>
        <w:jc w:val="both"/>
        <w:rPr>
          <w:sz w:val="26"/>
          <w:szCs w:val="26"/>
        </w:rPr>
      </w:pPr>
      <w:r w:rsidRPr="00607511">
        <w:rPr>
          <w:sz w:val="26"/>
          <w:szCs w:val="26"/>
        </w:rPr>
        <w:t xml:space="preserve">Bên cạnh đó, trang Danh mục được xây dựng bằng </w:t>
      </w:r>
      <w:r w:rsidRPr="00607511">
        <w:rPr>
          <w:rStyle w:val="zlae0wtextbase1"/>
          <w:sz w:val="26"/>
          <w:szCs w:val="26"/>
        </w:rPr>
        <w:t>HTML, CSS</w:t>
      </w:r>
      <w:r w:rsidRPr="00607511">
        <w:rPr>
          <w:sz w:val="26"/>
          <w:szCs w:val="26"/>
        </w:rPr>
        <w:t xml:space="preserve"> và </w:t>
      </w:r>
      <w:r w:rsidRPr="00607511">
        <w:rPr>
          <w:rStyle w:val="zlae0wtextbase1"/>
          <w:sz w:val="26"/>
          <w:szCs w:val="26"/>
        </w:rPr>
        <w:t>Bootstrap 5</w:t>
      </w:r>
      <w:r w:rsidRPr="00607511">
        <w:rPr>
          <w:sz w:val="26"/>
          <w:szCs w:val="26"/>
        </w:rPr>
        <w:t>, cho phép bố cục tự động thay đổi theo kích thước màn hình. Trên máy tính, các danh mục được hiển thị theo nhiều cột để tận dụng không gian hiển thị, trong khi trên điện thoại các danh mục được sắp xếp theo một cột nhằm đảm bảo khả năng thao tác thuận tiện.</w:t>
      </w:r>
    </w:p>
    <w:p w14:paraId="7C18CD8D" w14:textId="77777777" w:rsidR="00607511" w:rsidRPr="00607511" w:rsidRDefault="00607511" w:rsidP="00607511">
      <w:pPr>
        <w:pStyle w:val="zlae0wtextbase"/>
        <w:spacing w:before="0" w:beforeAutospacing="0" w:after="0" w:afterAutospacing="0" w:line="360" w:lineRule="auto"/>
        <w:ind w:firstLine="720"/>
        <w:jc w:val="both"/>
        <w:rPr>
          <w:sz w:val="26"/>
          <w:szCs w:val="26"/>
        </w:rPr>
      </w:pPr>
      <w:r w:rsidRPr="00607511">
        <w:rPr>
          <w:sz w:val="26"/>
          <w:szCs w:val="26"/>
        </w:rPr>
        <w:t xml:space="preserve">Việc thiết kế trang Danh mục theo hướng trực quan và đáp ứng nhiều thiết bị giúp người dùng dễ dàng điều hướng đến các nhóm sản phẩm mong muốn, đồng thời góp phần nâng cao tính chuyên nghiệp và khả năng sử dụng của website </w:t>
      </w:r>
      <w:r w:rsidRPr="00607511">
        <w:rPr>
          <w:rStyle w:val="zlae0wtextbase1"/>
          <w:sz w:val="26"/>
          <w:szCs w:val="26"/>
        </w:rPr>
        <w:t>CASEDLE STORE</w:t>
      </w:r>
      <w:r w:rsidRPr="00607511">
        <w:rPr>
          <w:sz w:val="26"/>
          <w:szCs w:val="26"/>
        </w:rPr>
        <w:t>.</w:t>
      </w:r>
    </w:p>
    <w:p w14:paraId="1B99F651" w14:textId="77777777" w:rsidR="00AE636C" w:rsidRPr="00607511" w:rsidRDefault="00AE636C" w:rsidP="00607511">
      <w:pPr>
        <w:spacing w:after="0" w:line="360" w:lineRule="auto"/>
        <w:jc w:val="both"/>
        <w:rPr>
          <w:szCs w:val="26"/>
        </w:rPr>
      </w:pPr>
      <w:r w:rsidRPr="00607511">
        <w:rPr>
          <w:szCs w:val="26"/>
        </w:rPr>
        <w:br w:type="page"/>
      </w:r>
    </w:p>
    <w:p w14:paraId="7C8B496E" w14:textId="77777777" w:rsidR="0035699F" w:rsidRPr="00F6772D" w:rsidRDefault="00397047" w:rsidP="00653A3A">
      <w:pPr>
        <w:pStyle w:val="Heading1"/>
        <w:rPr>
          <w:szCs w:val="30"/>
        </w:rPr>
      </w:pPr>
      <w:bookmarkStart w:id="63" w:name="_Toc234748439"/>
      <w:r>
        <w:rPr>
          <w:szCs w:val="30"/>
        </w:rPr>
        <w:lastRenderedPageBreak/>
        <w:t>KẾT QUẢ THỰC NGHIỆM</w:t>
      </w:r>
      <w:bookmarkEnd w:id="63"/>
    </w:p>
    <w:p w14:paraId="068CF029" w14:textId="77777777" w:rsidR="00D724C7" w:rsidRPr="00B13AF0" w:rsidRDefault="008759C1" w:rsidP="00B13AF0">
      <w:pPr>
        <w:pStyle w:val="Heading2"/>
        <w:spacing w:before="0" w:after="0"/>
        <w:jc w:val="both"/>
        <w:rPr>
          <w:sz w:val="26"/>
        </w:rPr>
      </w:pPr>
      <w:bookmarkStart w:id="64" w:name="_Toc234748440"/>
      <w:r w:rsidRPr="00B13AF0">
        <w:rPr>
          <w:sz w:val="26"/>
        </w:rPr>
        <w:t>Dữ liệu thử nghiệm</w:t>
      </w:r>
      <w:bookmarkEnd w:id="64"/>
    </w:p>
    <w:p w14:paraId="67E5F749" w14:textId="7DC9A1B8" w:rsidR="00B13AF0" w:rsidRPr="008F4660" w:rsidRDefault="00B13AF0" w:rsidP="008F4660">
      <w:pPr>
        <w:pStyle w:val="isselectedend"/>
        <w:spacing w:before="0" w:beforeAutospacing="0" w:after="0" w:afterAutospacing="0" w:line="360" w:lineRule="auto"/>
        <w:ind w:firstLine="720"/>
        <w:jc w:val="both"/>
        <w:rPr>
          <w:sz w:val="26"/>
          <w:szCs w:val="26"/>
        </w:rPr>
      </w:pPr>
      <w:r w:rsidRPr="00B13AF0">
        <w:rPr>
          <w:sz w:val="26"/>
          <w:szCs w:val="26"/>
        </w:rPr>
        <w:t xml:space="preserve">Dữ liệu được sử dụng trong quá trình thử nghiệm website CASEDLE STORE bao gồm các thông tin về sản phẩm như hình ảnh, tên sản phẩm, giá bán, danh mục, mô tả sản phẩm và các nội dung giới thiệu về cửa hàng. Các dữ liệu này được xây dựng dựa trên các nhóm sản phẩm thời trang của website nhằm mô phỏng hoạt động </w:t>
      </w:r>
      <w:r w:rsidRPr="008F4660">
        <w:rPr>
          <w:sz w:val="26"/>
          <w:szCs w:val="26"/>
        </w:rPr>
        <w:t>của một cửa hàng trực tuyến thực tế.</w:t>
      </w:r>
    </w:p>
    <w:p w14:paraId="56CCA3B5" w14:textId="77777777" w:rsidR="008F4660" w:rsidRPr="008F4660" w:rsidRDefault="008F4660" w:rsidP="008F4660">
      <w:pPr>
        <w:pStyle w:val="zlae0wtextbase"/>
        <w:spacing w:before="0" w:beforeAutospacing="0" w:after="0" w:afterAutospacing="0" w:line="360" w:lineRule="auto"/>
        <w:ind w:firstLine="720"/>
        <w:jc w:val="both"/>
        <w:rPr>
          <w:sz w:val="26"/>
          <w:szCs w:val="26"/>
        </w:rPr>
      </w:pPr>
      <w:r w:rsidRPr="008F4660">
        <w:rPr>
          <w:rStyle w:val="zlae0wtextbase1"/>
          <w:sz w:val="26"/>
          <w:szCs w:val="26"/>
        </w:rPr>
        <w:t>Trong quá trình thử nghiệm, hệ thống sử dụng tập dữ liệu mẫu gồm nhiều sản phẩm thuộc các danh mục thời trang nam, thời trang nữ, giày dép và phụ kiện. Mỗi sản phẩm được gán các thuộc tính như mã sản phẩm, tên sản phẩm, giá bán, mô tả, hình ảnh minh họa, màu sắc và kích thước nhằm mô phỏng dữ liệu của một cửa hàng thời trang trực tuyến thực tế.</w:t>
      </w:r>
    </w:p>
    <w:p w14:paraId="3B4DF898" w14:textId="4B5D6860" w:rsidR="008F4660" w:rsidRPr="008F4660" w:rsidRDefault="008F4660" w:rsidP="008F4660">
      <w:pPr>
        <w:pStyle w:val="zlae0wtextbase"/>
        <w:spacing w:before="0" w:beforeAutospacing="0" w:after="0" w:afterAutospacing="0" w:line="360" w:lineRule="auto"/>
        <w:ind w:firstLine="720"/>
        <w:jc w:val="both"/>
        <w:rPr>
          <w:sz w:val="26"/>
          <w:szCs w:val="26"/>
        </w:rPr>
      </w:pPr>
      <w:r w:rsidRPr="008F4660">
        <w:rPr>
          <w:rStyle w:val="zlae0wtextbase1"/>
          <w:sz w:val="26"/>
          <w:szCs w:val="26"/>
        </w:rPr>
        <w:t>Các dữ liệu này được lưu trữ trong tệp data.js và được sử dụng để kiểm tra khả năng hiển thị danh sách sản phẩm, chuyển trang chi tiết sản phẩm, xử lý tìm kiếm và đánh giá tính chính xác của giao diện. Ngoài ra, dữ liệu thử nghiệm còn giúp kiểm tra khả năng hoạt động của website trên nhiều kích thước màn hình và các trình duyệt web khác nhau.</w:t>
      </w:r>
    </w:p>
    <w:p w14:paraId="7C4C93AB" w14:textId="54ACAFD2" w:rsidR="00B13AF0" w:rsidRDefault="00B13AF0" w:rsidP="008F4660">
      <w:pPr>
        <w:pStyle w:val="isselectedend"/>
        <w:spacing w:before="0" w:beforeAutospacing="0" w:after="0" w:afterAutospacing="0" w:line="360" w:lineRule="auto"/>
        <w:ind w:firstLine="720"/>
        <w:jc w:val="both"/>
        <w:rPr>
          <w:sz w:val="26"/>
          <w:szCs w:val="26"/>
        </w:rPr>
      </w:pPr>
      <w:r w:rsidRPr="008F4660">
        <w:rPr>
          <w:sz w:val="26"/>
          <w:szCs w:val="26"/>
        </w:rPr>
        <w:t>Quá trình thử nghiệm sử dụng</w:t>
      </w:r>
      <w:r w:rsidRPr="00B13AF0">
        <w:rPr>
          <w:sz w:val="26"/>
          <w:szCs w:val="26"/>
        </w:rPr>
        <w:t xml:space="preserve"> các dữ liệu mẫu để kiểm tra khả năng hiển thị thông tin sản phẩm, tính chính xác của bố cục giao diện, khả năng điều hướng giữa các trang và hoạt động của các chức năng tương tác trên website. Thông qua việc sử dụng dữ liệu thử nghiệm, hệ thống được đánh giá về mức độ ổn định, tính trực quan và khả năng đáp ứng nhu cầu sử dụng của người dùng.</w:t>
      </w:r>
    </w:p>
    <w:p w14:paraId="7FE1E952" w14:textId="0EC6FF28" w:rsidR="00FA599E" w:rsidRPr="00FA599E" w:rsidRDefault="00FA599E" w:rsidP="008F4660">
      <w:pPr>
        <w:pStyle w:val="isselectedend"/>
        <w:spacing w:before="0" w:beforeAutospacing="0" w:after="0" w:afterAutospacing="0" w:line="360" w:lineRule="auto"/>
        <w:ind w:firstLine="720"/>
        <w:jc w:val="both"/>
        <w:rPr>
          <w:sz w:val="26"/>
          <w:szCs w:val="26"/>
        </w:rPr>
      </w:pPr>
      <w:r w:rsidRPr="00FA599E">
        <w:rPr>
          <w:sz w:val="26"/>
          <w:szCs w:val="26"/>
        </w:rPr>
        <w:t>Ngoài ra, dữ liệu thử nghiệm còn được sử dụng để kiểm tra khả năng hiển thị hình ảnh sản phẩm với nhiều kích thước khác nhau, đánh giá sự đồng nhất của bố cục dạng lưới và kiểm tra việc truyền dữ liệu từ danh sách sản phẩm sang trang chi tiết sản phẩm. Điều này giúp đảm bảo các thành phần giao diện hoạt động đúng theo thiết kế ban đầu.</w:t>
      </w:r>
    </w:p>
    <w:p w14:paraId="20C9F365" w14:textId="77777777" w:rsidR="00B13AF0" w:rsidRPr="00AF06AB" w:rsidRDefault="00B13AF0" w:rsidP="00AF06AB">
      <w:pPr>
        <w:pStyle w:val="NormalWeb"/>
        <w:spacing w:before="0" w:beforeAutospacing="0" w:after="0" w:afterAutospacing="0" w:line="360" w:lineRule="auto"/>
        <w:ind w:firstLine="720"/>
        <w:jc w:val="both"/>
        <w:rPr>
          <w:sz w:val="26"/>
          <w:szCs w:val="26"/>
        </w:rPr>
      </w:pPr>
      <w:r w:rsidRPr="00B13AF0">
        <w:rPr>
          <w:sz w:val="26"/>
          <w:szCs w:val="26"/>
        </w:rPr>
        <w:t xml:space="preserve">Các dữ liệu thử nghiệm đóng vai trò quan trọng trong việc kiểm tra và hoàn thiện website trước khi đưa vào sử dụng, đảm bảo các thành phần giao diện và chức </w:t>
      </w:r>
      <w:r w:rsidRPr="00AF06AB">
        <w:rPr>
          <w:sz w:val="26"/>
          <w:szCs w:val="26"/>
        </w:rPr>
        <w:t>năng hoạt động đúng theo yêu cầu thiết kế ban đầu.</w:t>
      </w:r>
    </w:p>
    <w:p w14:paraId="7E8B2F4C" w14:textId="57811B72" w:rsidR="00D724C7" w:rsidRPr="003A4C2C" w:rsidRDefault="003D4A92" w:rsidP="003A4C2C">
      <w:pPr>
        <w:pStyle w:val="Heading2"/>
        <w:spacing w:before="0" w:after="0"/>
        <w:jc w:val="both"/>
        <w:rPr>
          <w:sz w:val="26"/>
        </w:rPr>
      </w:pPr>
      <w:bookmarkStart w:id="65" w:name="_Toc234748441"/>
      <w:r w:rsidRPr="003A4C2C">
        <w:rPr>
          <w:sz w:val="26"/>
        </w:rPr>
        <w:lastRenderedPageBreak/>
        <w:t>Kết quả thực nghiệm</w:t>
      </w:r>
      <w:bookmarkEnd w:id="65"/>
    </w:p>
    <w:p w14:paraId="1954FA78" w14:textId="77777777" w:rsidR="003A4C2C" w:rsidRPr="003A4C2C" w:rsidRDefault="003A4C2C" w:rsidP="003A4C2C">
      <w:pPr>
        <w:pStyle w:val="zlae0wtextbase"/>
        <w:spacing w:before="0" w:beforeAutospacing="0" w:after="0" w:afterAutospacing="0" w:line="360" w:lineRule="auto"/>
        <w:ind w:firstLine="720"/>
        <w:jc w:val="both"/>
        <w:rPr>
          <w:sz w:val="26"/>
          <w:szCs w:val="26"/>
        </w:rPr>
      </w:pPr>
      <w:r w:rsidRPr="003A4C2C">
        <w:rPr>
          <w:sz w:val="26"/>
          <w:szCs w:val="26"/>
        </w:rPr>
        <w:t xml:space="preserve">Quá trình thực nghiệm được thực hiện trên các trình duyệt phổ biến như </w:t>
      </w:r>
      <w:r w:rsidRPr="003A4C2C">
        <w:rPr>
          <w:rStyle w:val="zlae0wtextbase1"/>
          <w:sz w:val="26"/>
          <w:szCs w:val="26"/>
        </w:rPr>
        <w:t>Google Chrome</w:t>
      </w:r>
      <w:r w:rsidRPr="003A4C2C">
        <w:rPr>
          <w:sz w:val="26"/>
          <w:szCs w:val="26"/>
        </w:rPr>
        <w:t xml:space="preserve">, </w:t>
      </w:r>
      <w:r w:rsidRPr="003A4C2C">
        <w:rPr>
          <w:rStyle w:val="zlae0wtextbase1"/>
          <w:sz w:val="26"/>
          <w:szCs w:val="26"/>
        </w:rPr>
        <w:t>Microsoft Edge</w:t>
      </w:r>
      <w:r w:rsidRPr="003A4C2C">
        <w:rPr>
          <w:sz w:val="26"/>
          <w:szCs w:val="26"/>
        </w:rPr>
        <w:t xml:space="preserve"> và </w:t>
      </w:r>
      <w:r w:rsidRPr="003A4C2C">
        <w:rPr>
          <w:rStyle w:val="zlae0wtextbase1"/>
          <w:sz w:val="26"/>
          <w:szCs w:val="26"/>
        </w:rPr>
        <w:t>Mozilla Firefox</w:t>
      </w:r>
      <w:r w:rsidRPr="003A4C2C">
        <w:rPr>
          <w:sz w:val="26"/>
          <w:szCs w:val="26"/>
        </w:rPr>
        <w:t xml:space="preserve"> với nhiều độ phân giải màn hình khác nhau. Việc kiểm tra được tiến hành trên cả giao diện máy tính để bàn và thiết bị di động nhằm đánh giá khả năng tương thích và tính ổn định của hệ thống.</w:t>
      </w:r>
    </w:p>
    <w:p w14:paraId="6C199AFE" w14:textId="77777777" w:rsidR="003A4C2C" w:rsidRPr="003A4C2C" w:rsidRDefault="003A4C2C" w:rsidP="003A4C2C">
      <w:pPr>
        <w:pStyle w:val="zlae0wtextbase"/>
        <w:spacing w:before="0" w:beforeAutospacing="0" w:after="0" w:afterAutospacing="0" w:line="360" w:lineRule="auto"/>
        <w:ind w:firstLine="720"/>
        <w:jc w:val="both"/>
        <w:rPr>
          <w:sz w:val="26"/>
          <w:szCs w:val="26"/>
        </w:rPr>
      </w:pPr>
      <w:r w:rsidRPr="003A4C2C">
        <w:rPr>
          <w:sz w:val="26"/>
          <w:szCs w:val="26"/>
        </w:rPr>
        <w:t>Kết quả kiểm tra cho thấy các chức năng chính của website hoạt động ổn định, giao diện hiển thị đúng thiết kế và khả năng tương thích trên các thiết bị được đảm bảo. Các thành phần như thanh điều hướng, banner, danh mục sản phẩm, thẻ sản phẩm và biểu mẫu liên hệ đều được hiển thị đầy đủ và không xảy ra hiện tượng vỡ bố cục khi thay đổi kích thước màn hình.</w:t>
      </w:r>
    </w:p>
    <w:p w14:paraId="2D5BF477" w14:textId="77777777" w:rsidR="003A4C2C" w:rsidRPr="003A4C2C" w:rsidRDefault="003A4C2C" w:rsidP="003A4C2C">
      <w:pPr>
        <w:pStyle w:val="zlae0wtextbase"/>
        <w:spacing w:before="0" w:beforeAutospacing="0" w:after="0" w:afterAutospacing="0" w:line="360" w:lineRule="auto"/>
        <w:ind w:firstLine="720"/>
        <w:jc w:val="both"/>
        <w:rPr>
          <w:sz w:val="26"/>
          <w:szCs w:val="26"/>
        </w:rPr>
      </w:pPr>
      <w:r w:rsidRPr="003A4C2C">
        <w:rPr>
          <w:sz w:val="26"/>
          <w:szCs w:val="26"/>
        </w:rPr>
        <w:t>Bên cạnh đó, các hiệu ứng tương tác bằng JavaScript như thay đổi trạng thái khi di chuột vào sản phẩm hoặc nút chức năng cũng hoạt động chính xác, góp phần nâng cao trải nghiệm sử dụng. Tốc độ tải trang được đánh giá ổn định do hệ thống sử dụng cấu trúc mã nguồn tách biệt giữa HTML, CSS và JavaScript kết hợp với việc tối ưu hình ảnh và tài nguyên tĩnh.</w:t>
      </w:r>
    </w:p>
    <w:p w14:paraId="0F06D45C" w14:textId="38B875FE" w:rsidR="00AF06AB" w:rsidRPr="003A4C2C" w:rsidRDefault="003A4C2C" w:rsidP="003A4C2C">
      <w:pPr>
        <w:pStyle w:val="zlae0wtextbase"/>
        <w:spacing w:before="0" w:beforeAutospacing="0" w:after="0" w:afterAutospacing="0" w:line="360" w:lineRule="auto"/>
        <w:ind w:firstLine="720"/>
        <w:jc w:val="both"/>
        <w:rPr>
          <w:sz w:val="26"/>
          <w:szCs w:val="26"/>
        </w:rPr>
      </w:pPr>
      <w:r w:rsidRPr="003A4C2C">
        <w:rPr>
          <w:sz w:val="26"/>
          <w:szCs w:val="26"/>
        </w:rPr>
        <w:t>Thông qua quá trình thực nghiệm, website CASEDLE STORE đã đáp ứng tốt các yêu cầu về giao diện, khả năng hiển thị và tính tương thích trên nhiều môi trường sử dụng khác nhau.</w:t>
      </w:r>
    </w:p>
    <w:p w14:paraId="3CA26CFF" w14:textId="77777777" w:rsidR="00F6772D" w:rsidRPr="00F6772D" w:rsidRDefault="003D4A92" w:rsidP="00F6772D">
      <w:pPr>
        <w:pStyle w:val="Heading3"/>
        <w:rPr>
          <w:szCs w:val="26"/>
        </w:rPr>
      </w:pPr>
      <w:bookmarkStart w:id="66" w:name="_Toc234748442"/>
      <w:r w:rsidRPr="008725B9">
        <w:rPr>
          <w:szCs w:val="26"/>
        </w:rPr>
        <w:t>Giao diện trang chủ</w:t>
      </w:r>
      <w:bookmarkEnd w:id="66"/>
    </w:p>
    <w:p w14:paraId="3E3C4C2D" w14:textId="77777777" w:rsidR="00F6772D" w:rsidRDefault="00945247" w:rsidP="00945247">
      <w:pPr>
        <w:pStyle w:val="noidung"/>
        <w:keepNext/>
        <w:jc w:val="center"/>
      </w:pPr>
      <w:r w:rsidRPr="00945247">
        <w:rPr>
          <w:noProof/>
        </w:rPr>
        <w:drawing>
          <wp:inline distT="0" distB="0" distL="0" distR="0" wp14:anchorId="383D03D3" wp14:editId="243F493B">
            <wp:extent cx="5105400" cy="2704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5400" cy="2704465"/>
                    </a:xfrm>
                    <a:prstGeom prst="rect">
                      <a:avLst/>
                    </a:prstGeom>
                  </pic:spPr>
                </pic:pic>
              </a:graphicData>
            </a:graphic>
          </wp:inline>
        </w:drawing>
      </w:r>
    </w:p>
    <w:p w14:paraId="2A433683" w14:textId="606AE42C" w:rsidR="008759C1" w:rsidRDefault="00F6772D" w:rsidP="009767DD">
      <w:pPr>
        <w:pStyle w:val="Caption"/>
        <w:spacing w:after="0"/>
      </w:pPr>
      <w:bookmarkStart w:id="67" w:name="_Toc234748234"/>
      <w:r>
        <w:t xml:space="preserve">Hình </w:t>
      </w:r>
      <w:fldSimple w:instr=" STYLEREF 1 \s ">
        <w:r w:rsidR="00A27E2C">
          <w:rPr>
            <w:noProof/>
          </w:rPr>
          <w:t>4</w:t>
        </w:r>
      </w:fldSimple>
      <w:r w:rsidR="00A27E2C">
        <w:t>.</w:t>
      </w:r>
      <w:fldSimple w:instr=" SEQ Hình \* ARABIC \s 1 ">
        <w:r w:rsidR="00A27E2C">
          <w:rPr>
            <w:noProof/>
          </w:rPr>
          <w:t>1</w:t>
        </w:r>
      </w:fldSimple>
      <w:r>
        <w:t xml:space="preserve"> Giao diện trang chủ của CASEDLE STORE</w:t>
      </w:r>
      <w:bookmarkEnd w:id="67"/>
    </w:p>
    <w:p w14:paraId="6F8F0319" w14:textId="42A82B87" w:rsidR="00F6772D" w:rsidRDefault="00F6772D" w:rsidP="009767DD">
      <w:pPr>
        <w:spacing w:after="0" w:line="360" w:lineRule="auto"/>
        <w:ind w:firstLine="720"/>
        <w:jc w:val="both"/>
      </w:pPr>
      <w:r>
        <w:lastRenderedPageBreak/>
        <w:t>Trang chủ sau khi hoàn thiện hiển thị đầy đủ các thành phần như thanh điều hướng, banner, danh mục sản phẩm, khu vực sản phẩm nổi bật và chân trang. Giao diện có bố cục rõ ràng, màu sắc</w:t>
      </w:r>
      <w:r w:rsidR="00E248DB">
        <w:rPr>
          <w:lang w:val="vi-VN"/>
        </w:rPr>
        <w:t xml:space="preserve"> </w:t>
      </w:r>
      <w:r>
        <w:t>hiện đại và hoạt động ổn định trên các trình duyệt phổ biến cũng như trên nhiều kích thước màn hình khác nhau.</w:t>
      </w:r>
      <w:r w:rsidR="00CC521F">
        <w:t xml:space="preserve"> Trong quá trình thử nghiệm, các thành phần của trang chủ như thanh điều hướng, banner và khu vực sản phẩm nổi bật đều hiển thị chính xác. Tốc độ tải trang ổn định, các liên kết điều hướng hoạt động đúng chức năng và giao diện không xảy ra hiện tượng vỡ bố cục khi thay đổi kích thước màn hình.</w:t>
      </w:r>
    </w:p>
    <w:p w14:paraId="489AC15E" w14:textId="587F7105" w:rsidR="00A60495" w:rsidRDefault="00A60495" w:rsidP="009767DD">
      <w:pPr>
        <w:spacing w:after="0" w:line="360" w:lineRule="auto"/>
        <w:ind w:firstLine="720"/>
        <w:jc w:val="both"/>
      </w:pPr>
      <w:r>
        <w:t>Ngoài ra, việc sử dụng Bootstrap 5 giúp bố cục của trang chủ tự động điều chỉnh theo kích thước thiết bị. Trên màn hình lớn, các sản phẩm được hiển thị theo nhiều cột để tận dụng không gian hiển thị, trong khi trên điện thoại các sản phẩm được sắp xếp theo một cột nhằm đảm bảo khả năng quan sát và thao tác của người dùng.</w:t>
      </w:r>
    </w:p>
    <w:p w14:paraId="2C1FC06F" w14:textId="1BF237BD" w:rsidR="00230745" w:rsidRPr="00F6772D" w:rsidRDefault="00230745" w:rsidP="009767DD">
      <w:pPr>
        <w:spacing w:after="0" w:line="360" w:lineRule="auto"/>
        <w:ind w:firstLine="720"/>
        <w:jc w:val="both"/>
      </w:pPr>
      <w:r>
        <w:t>Kết quả thực nghiệm cho thấy trang chủ đáp ứng tốt yêu cầu về tính thẩm mỹ, khả năng điều hướng và trải nghiệm người dùng, góp phần tạo ấn tượng ban đầu tích cực đối với khách hàng khi truy cập website.</w:t>
      </w:r>
    </w:p>
    <w:p w14:paraId="5C76C92C" w14:textId="77777777" w:rsidR="00D724C7" w:rsidRPr="00251060" w:rsidRDefault="003D4A92" w:rsidP="00251060">
      <w:pPr>
        <w:pStyle w:val="Heading3"/>
        <w:spacing w:before="0" w:after="0"/>
        <w:jc w:val="both"/>
        <w:rPr>
          <w:szCs w:val="26"/>
        </w:rPr>
      </w:pPr>
      <w:bookmarkStart w:id="68" w:name="_Toc234748443"/>
      <w:r w:rsidRPr="00251060">
        <w:rPr>
          <w:szCs w:val="26"/>
        </w:rPr>
        <w:t xml:space="preserve">Giao diện trang </w:t>
      </w:r>
      <w:r w:rsidR="009767DD" w:rsidRPr="00251060">
        <w:rPr>
          <w:szCs w:val="26"/>
        </w:rPr>
        <w:t>sản phẩm</w:t>
      </w:r>
      <w:bookmarkEnd w:id="68"/>
    </w:p>
    <w:p w14:paraId="541076D3" w14:textId="3A66547C" w:rsidR="00251060" w:rsidRDefault="00251060" w:rsidP="00251060">
      <w:pPr>
        <w:pStyle w:val="isselectedend"/>
        <w:spacing w:before="0" w:beforeAutospacing="0" w:after="0" w:afterAutospacing="0" w:line="360" w:lineRule="auto"/>
        <w:ind w:firstLine="720"/>
        <w:jc w:val="both"/>
        <w:rPr>
          <w:sz w:val="26"/>
          <w:szCs w:val="26"/>
        </w:rPr>
      </w:pPr>
      <w:r w:rsidRPr="00251060">
        <w:rPr>
          <w:sz w:val="26"/>
          <w:szCs w:val="26"/>
        </w:rPr>
        <w:t>Sau khi hoàn thiện và triển khai, trang Sản phẩm của website CASEDLE STORE đã hiển thị danh sách các mặt hàng theo từng nhóm sản phẩm một cách đầy đủ và trực quan. Các sản phẩm được sắp xếp theo dạng lưới, giúp người dùng dễ dàng theo dõi nhiều sản phẩm cùng lúc và lựa chọn sản phẩm phù hợp.</w:t>
      </w:r>
    </w:p>
    <w:p w14:paraId="4BDBA154" w14:textId="77777777" w:rsidR="00123F2A" w:rsidRDefault="00123F2A" w:rsidP="00123F2A">
      <w:pPr>
        <w:pStyle w:val="noidung"/>
        <w:keepNext/>
        <w:spacing w:before="0" w:after="0"/>
        <w:jc w:val="center"/>
      </w:pPr>
      <w:r w:rsidRPr="00945247">
        <w:rPr>
          <w:noProof/>
          <w:szCs w:val="26"/>
        </w:rPr>
        <w:drawing>
          <wp:inline distT="0" distB="0" distL="0" distR="0" wp14:anchorId="0E6BEC0D" wp14:editId="5D4B78E6">
            <wp:extent cx="4968240" cy="2662251"/>
            <wp:effectExtent l="0" t="0" r="381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8240" cy="2662251"/>
                    </a:xfrm>
                    <a:prstGeom prst="rect">
                      <a:avLst/>
                    </a:prstGeom>
                  </pic:spPr>
                </pic:pic>
              </a:graphicData>
            </a:graphic>
          </wp:inline>
        </w:drawing>
      </w:r>
    </w:p>
    <w:p w14:paraId="5196D9AB" w14:textId="1835412E" w:rsidR="00B17FE1" w:rsidRPr="00B17FE1" w:rsidRDefault="00123F2A" w:rsidP="00B17FE1">
      <w:pPr>
        <w:pStyle w:val="Caption"/>
        <w:spacing w:after="0"/>
        <w:rPr>
          <w:szCs w:val="26"/>
        </w:rPr>
      </w:pPr>
      <w:bookmarkStart w:id="69" w:name="_Toc234748235"/>
      <w:r w:rsidRPr="00CC521F">
        <w:rPr>
          <w:szCs w:val="26"/>
        </w:rPr>
        <w:t xml:space="preserve">Hình </w:t>
      </w:r>
      <w:r>
        <w:rPr>
          <w:szCs w:val="26"/>
        </w:rPr>
        <w:fldChar w:fldCharType="begin"/>
      </w:r>
      <w:r>
        <w:rPr>
          <w:szCs w:val="26"/>
        </w:rPr>
        <w:instrText xml:space="preserve"> STYLEREF 1 \s </w:instrText>
      </w:r>
      <w:r>
        <w:rPr>
          <w:szCs w:val="26"/>
        </w:rPr>
        <w:fldChar w:fldCharType="separate"/>
      </w:r>
      <w:r>
        <w:rPr>
          <w:noProof/>
          <w:szCs w:val="26"/>
        </w:rPr>
        <w:t>4</w:t>
      </w:r>
      <w:r>
        <w:rPr>
          <w:szCs w:val="26"/>
        </w:rPr>
        <w:fldChar w:fldCharType="end"/>
      </w:r>
      <w:r>
        <w:rPr>
          <w:szCs w:val="26"/>
        </w:rPr>
        <w:t>.</w:t>
      </w:r>
      <w:r>
        <w:rPr>
          <w:szCs w:val="26"/>
        </w:rPr>
        <w:fldChar w:fldCharType="begin"/>
      </w:r>
      <w:r>
        <w:rPr>
          <w:szCs w:val="26"/>
        </w:rPr>
        <w:instrText xml:space="preserve"> SEQ Hình \* ARABIC \s 1 </w:instrText>
      </w:r>
      <w:r>
        <w:rPr>
          <w:szCs w:val="26"/>
        </w:rPr>
        <w:fldChar w:fldCharType="separate"/>
      </w:r>
      <w:r>
        <w:rPr>
          <w:noProof/>
          <w:szCs w:val="26"/>
        </w:rPr>
        <w:t>2</w:t>
      </w:r>
      <w:r>
        <w:rPr>
          <w:szCs w:val="26"/>
        </w:rPr>
        <w:fldChar w:fldCharType="end"/>
      </w:r>
      <w:r w:rsidRPr="00CC521F">
        <w:rPr>
          <w:szCs w:val="26"/>
        </w:rPr>
        <w:t xml:space="preserve"> Giao diện trang sản phẩm của CASEDLE STORE</w:t>
      </w:r>
      <w:bookmarkEnd w:id="69"/>
    </w:p>
    <w:p w14:paraId="16AB4E54" w14:textId="77777777" w:rsidR="00251060" w:rsidRPr="00251060" w:rsidRDefault="00251060" w:rsidP="00251060">
      <w:pPr>
        <w:pStyle w:val="isselectedend"/>
        <w:spacing w:before="0" w:beforeAutospacing="0" w:after="0" w:afterAutospacing="0" w:line="360" w:lineRule="auto"/>
        <w:ind w:firstLine="720"/>
        <w:jc w:val="both"/>
        <w:rPr>
          <w:sz w:val="26"/>
          <w:szCs w:val="26"/>
        </w:rPr>
      </w:pPr>
      <w:r w:rsidRPr="00251060">
        <w:rPr>
          <w:sz w:val="26"/>
          <w:szCs w:val="26"/>
        </w:rPr>
        <w:lastRenderedPageBreak/>
        <w:t>Mỗi sản phẩm trên trang được hiển thị với các thông tin cơ bản như hình ảnh đại diện, tên sản phẩm, giá bán và chức năng xem chi tiết. Hình ảnh sản phẩm được trình bày rõ ràng, kết hợp với bố cục hợp lý giúp tăng khả năng nhận diện và hỗ trợ người dùng trong quá trình tham khảo.</w:t>
      </w:r>
    </w:p>
    <w:p w14:paraId="44E89F8B" w14:textId="5C8C7EA3" w:rsidR="00251060" w:rsidRPr="00251060" w:rsidRDefault="00251060" w:rsidP="00692902">
      <w:pPr>
        <w:pStyle w:val="zlae0wtextbase"/>
        <w:spacing w:before="0" w:beforeAutospacing="0" w:line="360" w:lineRule="auto"/>
        <w:ind w:firstLine="720"/>
        <w:jc w:val="both"/>
        <w:rPr>
          <w:sz w:val="26"/>
          <w:szCs w:val="26"/>
        </w:rPr>
      </w:pPr>
      <w:r w:rsidRPr="00251060">
        <w:rPr>
          <w:sz w:val="26"/>
          <w:szCs w:val="26"/>
        </w:rPr>
        <w:t>Kết quả giao diện cho thấy trang Sản phẩm hoạt động ổn định, các thành phần hiển thị đúng theo thiết kế ban đầu và có khả năng tương thích với nhiều kích thước màn hình. Người dùng có thể dễ dàng truy cập sản phẩm để xem thêm thông tin chi tiết.</w:t>
      </w:r>
      <w:r w:rsidR="00692902">
        <w:rPr>
          <w:sz w:val="26"/>
          <w:szCs w:val="26"/>
        </w:rPr>
        <w:t xml:space="preserve"> </w:t>
      </w:r>
      <w:r w:rsidR="00692902" w:rsidRPr="00CC521F">
        <w:rPr>
          <w:rStyle w:val="zlae0wtextbase1"/>
          <w:sz w:val="26"/>
          <w:szCs w:val="26"/>
        </w:rPr>
        <w:t>Kết quả kiểm tra cho thấy danh sách sản phẩm được tải đầy đủ từ tệp dữ liệu, hình ảnh hiển thị đúng kích thước và bố cục dạng lưới được duy trì ổn định trên cả máy tính và điện thoại. Chức năng chuyển đến trang chi tiết sản phẩm hoạt động chính xác đối với từng sản phẩm.</w:t>
      </w:r>
    </w:p>
    <w:p w14:paraId="1E46EA59" w14:textId="77777777" w:rsidR="00783E68" w:rsidRDefault="00783E68" w:rsidP="00783E68">
      <w:pPr>
        <w:pStyle w:val="Heading3"/>
      </w:pPr>
      <w:bookmarkStart w:id="70" w:name="_Toc234748444"/>
      <w:r w:rsidRPr="00783E68">
        <w:t>Giao diện trang chi tiết sản phẩm</w:t>
      </w:r>
      <w:bookmarkEnd w:id="70"/>
    </w:p>
    <w:p w14:paraId="219912DA" w14:textId="6A084CFA" w:rsidR="00A55194" w:rsidRDefault="00A55194" w:rsidP="00A55194">
      <w:pPr>
        <w:pStyle w:val="Caption"/>
        <w:spacing w:after="0"/>
        <w:ind w:firstLine="720"/>
        <w:jc w:val="both"/>
      </w:pPr>
      <w:r>
        <w:t>Trang Chi tiết sản phẩm cung cấp đầy đủ thông tin về sản phẩm như hình ảnh, tên sản phẩm, giá bán, mô tả và các thông tin liên quan. Giao diện được thiết kế trực quan, các thành phần được bố trí hợp lý nhằm giúp người dùng dễ dàng quan sát và tìm hiểu thông tin của sản phẩm trước khi đưa ra quyết định lựa chọn.</w:t>
      </w:r>
    </w:p>
    <w:p w14:paraId="308AAD59" w14:textId="77777777" w:rsidR="00CA5BCD" w:rsidRDefault="00CA5BCD" w:rsidP="00CA5BCD">
      <w:pPr>
        <w:keepNext/>
        <w:ind w:firstLine="720"/>
        <w:jc w:val="center"/>
      </w:pPr>
      <w:r w:rsidRPr="00945247">
        <w:rPr>
          <w:noProof/>
        </w:rPr>
        <w:drawing>
          <wp:inline distT="0" distB="0" distL="0" distR="0" wp14:anchorId="6806F204" wp14:editId="6D7F7B43">
            <wp:extent cx="4857750"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30785" cy="2359042"/>
                    </a:xfrm>
                    <a:prstGeom prst="rect">
                      <a:avLst/>
                    </a:prstGeom>
                  </pic:spPr>
                </pic:pic>
              </a:graphicData>
            </a:graphic>
          </wp:inline>
        </w:drawing>
      </w:r>
    </w:p>
    <w:p w14:paraId="5B7E0349" w14:textId="32350DEB" w:rsidR="00CA5BCD" w:rsidRPr="00CA5BCD" w:rsidRDefault="00CA5BCD" w:rsidP="00CA5BCD">
      <w:pPr>
        <w:pStyle w:val="Caption"/>
        <w:spacing w:after="0"/>
      </w:pPr>
      <w:bookmarkStart w:id="71" w:name="_Toc234748236"/>
      <w:r>
        <w:t xml:space="preserve">Hình </w:t>
      </w:r>
      <w:fldSimple w:instr=" STYLEREF 1 \s ">
        <w:r>
          <w:rPr>
            <w:noProof/>
          </w:rPr>
          <w:t>4</w:t>
        </w:r>
      </w:fldSimple>
      <w:r>
        <w:t>.</w:t>
      </w:r>
      <w:fldSimple w:instr=" SEQ Hình \* ARABIC \s 1 ">
        <w:r>
          <w:rPr>
            <w:noProof/>
          </w:rPr>
          <w:t>3</w:t>
        </w:r>
      </w:fldSimple>
      <w:r>
        <w:t xml:space="preserve"> Giao diện trang sản phẩm chi tiết của CASEDLE STORE</w:t>
      </w:r>
      <w:bookmarkEnd w:id="71"/>
    </w:p>
    <w:p w14:paraId="087509B8" w14:textId="7D2A515F" w:rsidR="00A55194" w:rsidRDefault="00A55194" w:rsidP="001B7000">
      <w:pPr>
        <w:spacing w:after="0" w:line="360" w:lineRule="auto"/>
        <w:ind w:firstLine="720"/>
        <w:jc w:val="both"/>
      </w:pPr>
      <w:r>
        <w:t>Kết quả kiểm tra cho thấy trang Chi tiết sản phẩm có khả năng hiển thị chính xác dữ liệu của từng sản phẩm, hỗ trợ người dùng tra cứu thông tin nhanh chóng và nâng cao trải nghiệm khi mua sắm trên website.</w:t>
      </w:r>
    </w:p>
    <w:p w14:paraId="5B80A991" w14:textId="6D89010E" w:rsidR="001B7000" w:rsidRPr="00230745" w:rsidRDefault="001B7000" w:rsidP="00230745">
      <w:pPr>
        <w:spacing w:after="0" w:line="360" w:lineRule="auto"/>
        <w:ind w:firstLine="720"/>
        <w:jc w:val="both"/>
        <w:rPr>
          <w:szCs w:val="26"/>
        </w:rPr>
      </w:pPr>
      <w:r>
        <w:t xml:space="preserve">Trong quá trình thử nghiệm, thông tin sản phẩm như tên, giá bán, mô tả, màu sắc và kích thước được hiển thị đúng với dữ liệu lưu trữ trong hệ thống. Các thành </w:t>
      </w:r>
      <w:r>
        <w:lastRenderedPageBreak/>
        <w:t xml:space="preserve">phần giao diện được căn chỉnh hợp lý, giúp người dùng dễ dàng theo dõi thông tin </w:t>
      </w:r>
      <w:r w:rsidRPr="00230745">
        <w:rPr>
          <w:szCs w:val="26"/>
        </w:rPr>
        <w:t>sản phẩm và tăng tính trực quan khi tham khảo.</w:t>
      </w:r>
    </w:p>
    <w:p w14:paraId="3BFA558C" w14:textId="314FA02D" w:rsidR="00230745" w:rsidRPr="00230745" w:rsidRDefault="00230745" w:rsidP="00754552">
      <w:pPr>
        <w:pStyle w:val="zlae0wtextbase"/>
        <w:spacing w:before="0" w:beforeAutospacing="0" w:after="0" w:afterAutospacing="0" w:line="360" w:lineRule="auto"/>
        <w:ind w:firstLine="720"/>
        <w:jc w:val="both"/>
        <w:rPr>
          <w:sz w:val="26"/>
          <w:szCs w:val="26"/>
        </w:rPr>
      </w:pPr>
      <w:r w:rsidRPr="00230745">
        <w:rPr>
          <w:sz w:val="26"/>
          <w:szCs w:val="26"/>
        </w:rPr>
        <w:t>Bên cạnh đó, khoảng cách giữa các thẻ sản phẩm và kích thước hình ảnh được hiển thị đồng đều, tạo cảm giác chuyên nghiệp và thuận tiện cho việc quan sát. Trang sản phẩm cũng giữ được tính nhất quán về màu sắc và kiểu hiển thị với các trang khác trong hệ thống.</w:t>
      </w:r>
    </w:p>
    <w:p w14:paraId="7C38B605" w14:textId="107A3133" w:rsidR="001B7000" w:rsidRDefault="001B7000" w:rsidP="001B7000">
      <w:pPr>
        <w:spacing w:line="360" w:lineRule="auto"/>
        <w:ind w:firstLine="720"/>
        <w:jc w:val="both"/>
      </w:pPr>
      <w:r>
        <w:t>Tổng hợp kết quả thực nghiệm cho thấy website CASEDLE STORE đáp ứng tốt các yêu cầu đã đề ra về giao diện, khả năng hiển thị và tính tương thích trên nhiều thiết bị. Các chức năng chính như hiển thị sản phẩm, chuyển trang chi tiết và điều hướng giữa các trang hoạt động ổn định. Điều này chứng minh việc áp dụng HTML, CSS, JavaScript và Bootstrap 5 đã mang lại hiệu quả tích cực trong quá trình xây dựng website bán quần áo trực tuyến.</w:t>
      </w:r>
    </w:p>
    <w:p w14:paraId="3ABE3A6F" w14:textId="7BB79053" w:rsidR="007B0A99" w:rsidRDefault="007B0A99" w:rsidP="007B0A99">
      <w:pPr>
        <w:pStyle w:val="Heading3"/>
      </w:pPr>
      <w:bookmarkStart w:id="72" w:name="_Toc234748445"/>
      <w:r>
        <w:t>Giao diện trang liên hệ</w:t>
      </w:r>
      <w:bookmarkEnd w:id="72"/>
    </w:p>
    <w:p w14:paraId="5C17C3C8" w14:textId="77777777" w:rsidR="007B0A99" w:rsidRDefault="007B0A99" w:rsidP="007B0A99">
      <w:pPr>
        <w:keepNext/>
        <w:jc w:val="center"/>
      </w:pPr>
      <w:r w:rsidRPr="007B0A99">
        <w:rPr>
          <w:noProof/>
        </w:rPr>
        <w:drawing>
          <wp:inline distT="0" distB="0" distL="0" distR="0" wp14:anchorId="2B0111F8" wp14:editId="5712ADDF">
            <wp:extent cx="5580380" cy="228981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289810"/>
                    </a:xfrm>
                    <a:prstGeom prst="rect">
                      <a:avLst/>
                    </a:prstGeom>
                  </pic:spPr>
                </pic:pic>
              </a:graphicData>
            </a:graphic>
          </wp:inline>
        </w:drawing>
      </w:r>
    </w:p>
    <w:p w14:paraId="4C28A90D" w14:textId="79B035FD" w:rsidR="007B0A99" w:rsidRPr="007B0A99" w:rsidRDefault="007B0A99" w:rsidP="007B0A99">
      <w:pPr>
        <w:pStyle w:val="Caption"/>
        <w:spacing w:after="0"/>
        <w:rPr>
          <w:szCs w:val="26"/>
        </w:rPr>
      </w:pPr>
      <w:bookmarkStart w:id="73" w:name="_Toc234748237"/>
      <w:r>
        <w:t xml:space="preserve">Hình </w:t>
      </w:r>
      <w:fldSimple w:instr=" STYLEREF 1 \s ">
        <w:r w:rsidR="00A27E2C">
          <w:rPr>
            <w:noProof/>
          </w:rPr>
          <w:t>4</w:t>
        </w:r>
      </w:fldSimple>
      <w:r w:rsidR="00A27E2C">
        <w:t>.</w:t>
      </w:r>
      <w:fldSimple w:instr=" SEQ Hình \* ARABIC \s 1 ">
        <w:r w:rsidR="00A27E2C">
          <w:rPr>
            <w:noProof/>
          </w:rPr>
          <w:t>4</w:t>
        </w:r>
      </w:fldSimple>
      <w:r>
        <w:t xml:space="preserve"> </w:t>
      </w:r>
      <w:r w:rsidRPr="007B0A99">
        <w:rPr>
          <w:szCs w:val="26"/>
        </w:rPr>
        <w:t>Giao diện trang liên hệ của CASEDLE STORE</w:t>
      </w:r>
      <w:bookmarkEnd w:id="73"/>
    </w:p>
    <w:p w14:paraId="3CBF0797" w14:textId="77777777" w:rsidR="007B0A99" w:rsidRPr="007B0A99" w:rsidRDefault="007B0A99" w:rsidP="007B0A99">
      <w:pPr>
        <w:pStyle w:val="zlae0wtextbase"/>
        <w:spacing w:before="0" w:beforeAutospacing="0" w:after="0" w:afterAutospacing="0" w:line="360" w:lineRule="auto"/>
        <w:ind w:firstLine="720"/>
        <w:jc w:val="both"/>
        <w:rPr>
          <w:sz w:val="26"/>
          <w:szCs w:val="26"/>
        </w:rPr>
      </w:pPr>
      <w:r w:rsidRPr="007B0A99">
        <w:rPr>
          <w:sz w:val="26"/>
          <w:szCs w:val="26"/>
        </w:rPr>
        <w:t>Trang Liên hệ của website CASEDLE STORE được thiết kế nhằm hỗ trợ khách hàng kết nối và gửi phản hồi trực tiếp đến cửa hàng. Giao diện bao gồm các thông tin cơ bản như địa chỉ, số điện thoại, email liên hệ và biểu mẫu nhập thông tin của người dùng.</w:t>
      </w:r>
    </w:p>
    <w:p w14:paraId="079301BA" w14:textId="77777777" w:rsidR="007B0A99" w:rsidRPr="007B0A99" w:rsidRDefault="007B0A99" w:rsidP="007B0A99">
      <w:pPr>
        <w:pStyle w:val="zlae0wtextbase"/>
        <w:spacing w:before="0" w:beforeAutospacing="0" w:after="0" w:afterAutospacing="0" w:line="360" w:lineRule="auto"/>
        <w:ind w:firstLine="720"/>
        <w:jc w:val="both"/>
        <w:rPr>
          <w:sz w:val="26"/>
          <w:szCs w:val="26"/>
        </w:rPr>
      </w:pPr>
      <w:r w:rsidRPr="007B0A99">
        <w:rPr>
          <w:sz w:val="26"/>
          <w:szCs w:val="26"/>
        </w:rPr>
        <w:t>Biểu mẫu liên hệ được bố trí theo dạng trực quan với các trường nhập liệu như họ tên, email, tiêu đề và nội dung phản hồi, giúp người dùng dễ dàng gửi yêu cầu hoặc thắc mắc trong quá trình sử dụng website. Các thành phần của biểu mẫu được xây dựng bằng HTML và Bootstrap 5, đảm bảo bố cục rõ ràng và thuận tiện khi thao tác trên cả máy tính và thiết bị di động.</w:t>
      </w:r>
    </w:p>
    <w:p w14:paraId="2DB5F631" w14:textId="77777777" w:rsidR="007B0A99" w:rsidRPr="007B0A99" w:rsidRDefault="007B0A99" w:rsidP="007B0A99">
      <w:pPr>
        <w:pStyle w:val="zlae0wtextbase"/>
        <w:spacing w:before="0" w:beforeAutospacing="0" w:after="0" w:afterAutospacing="0" w:line="360" w:lineRule="auto"/>
        <w:ind w:firstLine="720"/>
        <w:jc w:val="both"/>
        <w:rPr>
          <w:sz w:val="26"/>
          <w:szCs w:val="26"/>
        </w:rPr>
      </w:pPr>
      <w:r w:rsidRPr="007B0A99">
        <w:rPr>
          <w:sz w:val="26"/>
          <w:szCs w:val="26"/>
        </w:rPr>
        <w:lastRenderedPageBreak/>
        <w:t>Ngoài chức năng cung cấp thông tin liên hệ, trang còn góp phần tăng tính tương tác giữa khách hàng và CASEDLE STORE, tạo điều kiện để cửa hàng tiếp nhận ý kiến đóng góp, hỗ trợ khách hàng và nâng cao chất lượng dịch vụ.</w:t>
      </w:r>
    </w:p>
    <w:p w14:paraId="38B2836D" w14:textId="77777777" w:rsidR="007B0A99" w:rsidRPr="007B0A99" w:rsidRDefault="007B0A99" w:rsidP="007B0A99">
      <w:pPr>
        <w:pStyle w:val="zlae0wtextbase"/>
        <w:spacing w:before="0" w:beforeAutospacing="0" w:after="0" w:afterAutospacing="0" w:line="360" w:lineRule="auto"/>
        <w:ind w:firstLine="720"/>
        <w:jc w:val="both"/>
        <w:rPr>
          <w:sz w:val="26"/>
          <w:szCs w:val="26"/>
        </w:rPr>
      </w:pPr>
      <w:r w:rsidRPr="007B0A99">
        <w:rPr>
          <w:sz w:val="26"/>
          <w:szCs w:val="26"/>
        </w:rPr>
        <w:t>Kết quả thực nghiệm cho thấy giao diện trang liên hệ hiển thị ổn định trên nhiều kích thước màn hình, các trường nhập liệu hoạt động chính xác và bố cục được tự động điều chỉnh phù hợp nhờ khả năng Responsive của Bootstrap 5.</w:t>
      </w:r>
    </w:p>
    <w:p w14:paraId="65E24C32" w14:textId="77777777" w:rsidR="007B0A99" w:rsidRPr="007B0A99" w:rsidRDefault="007B0A99" w:rsidP="007B0A99"/>
    <w:p w14:paraId="5A765061" w14:textId="77777777" w:rsidR="00783E68" w:rsidRPr="00783E68" w:rsidRDefault="00783E68" w:rsidP="00783E68"/>
    <w:p w14:paraId="07F678DA" w14:textId="77777777" w:rsidR="009767DD" w:rsidRPr="008725B9" w:rsidRDefault="009767DD" w:rsidP="009767DD">
      <w:pPr>
        <w:pStyle w:val="Caption"/>
        <w:jc w:val="both"/>
        <w:rPr>
          <w:szCs w:val="26"/>
        </w:rPr>
      </w:pPr>
    </w:p>
    <w:p w14:paraId="1586EDFB" w14:textId="77777777" w:rsidR="00D724C7" w:rsidRPr="008725B9" w:rsidRDefault="00D724C7" w:rsidP="008F3D04">
      <w:pPr>
        <w:rPr>
          <w:szCs w:val="26"/>
        </w:rPr>
      </w:pPr>
    </w:p>
    <w:p w14:paraId="74648528" w14:textId="77777777" w:rsidR="008F3D04" w:rsidRPr="008725B9" w:rsidRDefault="008F3D04" w:rsidP="008F3D04">
      <w:pPr>
        <w:rPr>
          <w:szCs w:val="26"/>
        </w:rPr>
      </w:pPr>
      <w:r w:rsidRPr="008725B9">
        <w:rPr>
          <w:szCs w:val="26"/>
        </w:rPr>
        <w:br w:type="page"/>
      </w:r>
    </w:p>
    <w:p w14:paraId="4F553A9A" w14:textId="58AA25B9" w:rsidR="00DF06F5" w:rsidRPr="008725B9" w:rsidRDefault="00935417" w:rsidP="00EC5402">
      <w:pPr>
        <w:pStyle w:val="Heading1"/>
        <w:rPr>
          <w:sz w:val="26"/>
          <w:szCs w:val="26"/>
        </w:rPr>
      </w:pPr>
      <w:bookmarkStart w:id="74" w:name="_Toc234748446"/>
      <w:r>
        <w:rPr>
          <w:sz w:val="26"/>
          <w:szCs w:val="26"/>
          <w:lang w:val="vi-VN"/>
        </w:rPr>
        <w:lastRenderedPageBreak/>
        <w:t>KẾT LUẬN VÀ HƯỚNG PHÁT TRIỂN</w:t>
      </w:r>
      <w:bookmarkEnd w:id="74"/>
    </w:p>
    <w:p w14:paraId="13B61584" w14:textId="77777777" w:rsidR="003D4A92" w:rsidRPr="0076325D" w:rsidRDefault="008F3D04" w:rsidP="0076325D">
      <w:pPr>
        <w:pStyle w:val="Heading2"/>
        <w:spacing w:before="0" w:after="0"/>
        <w:jc w:val="both"/>
        <w:rPr>
          <w:sz w:val="26"/>
        </w:rPr>
      </w:pPr>
      <w:bookmarkStart w:id="75" w:name="_Toc234748447"/>
      <w:r w:rsidRPr="0076325D">
        <w:rPr>
          <w:sz w:val="26"/>
        </w:rPr>
        <w:t>Kết luận</w:t>
      </w:r>
      <w:bookmarkEnd w:id="75"/>
    </w:p>
    <w:p w14:paraId="1198FF68" w14:textId="77777777" w:rsidR="0076325D" w:rsidRPr="0076325D" w:rsidRDefault="0076325D" w:rsidP="0076325D">
      <w:pPr>
        <w:pStyle w:val="zlae0wtextbase"/>
        <w:spacing w:before="0" w:beforeAutospacing="0" w:after="0" w:afterAutospacing="0" w:line="360" w:lineRule="auto"/>
        <w:ind w:firstLine="720"/>
        <w:jc w:val="both"/>
        <w:rPr>
          <w:sz w:val="26"/>
          <w:szCs w:val="26"/>
        </w:rPr>
      </w:pPr>
      <w:bookmarkStart w:id="76" w:name="_Toc234748448"/>
      <w:r w:rsidRPr="0076325D">
        <w:rPr>
          <w:sz w:val="26"/>
          <w:szCs w:val="26"/>
        </w:rPr>
        <w:t xml:space="preserve">Trải qua các giai đoạn từ nghiên cứu lý thuyết, phân tích yêu cầu, thiết kế giao diện đến triển khai thực nghiệm, đề tài </w:t>
      </w:r>
      <w:r w:rsidRPr="0076325D">
        <w:rPr>
          <w:rStyle w:val="zlae0wtextbase1"/>
          <w:sz w:val="26"/>
          <w:szCs w:val="26"/>
        </w:rPr>
        <w:t>“Thiết kế và xây dựng Website thời trang trực tuyến CASEDLE STORE”</w:t>
      </w:r>
      <w:r w:rsidRPr="0076325D">
        <w:rPr>
          <w:sz w:val="26"/>
          <w:szCs w:val="26"/>
        </w:rPr>
        <w:t xml:space="preserve"> đã hoàn thành các mục tiêu cơ bản đã đề ra. Bằng việc ứng dụng các công nghệ </w:t>
      </w:r>
      <w:r w:rsidRPr="0076325D">
        <w:rPr>
          <w:rStyle w:val="zlae0wtextbase1"/>
          <w:sz w:val="26"/>
          <w:szCs w:val="26"/>
        </w:rPr>
        <w:t>HTML, CSS, JavaScript (ES6)</w:t>
      </w:r>
      <w:r w:rsidRPr="0076325D">
        <w:rPr>
          <w:sz w:val="26"/>
          <w:szCs w:val="26"/>
        </w:rPr>
        <w:t xml:space="preserve"> và </w:t>
      </w:r>
      <w:r w:rsidRPr="0076325D">
        <w:rPr>
          <w:rStyle w:val="zlae0wtextbase1"/>
          <w:sz w:val="26"/>
          <w:szCs w:val="26"/>
        </w:rPr>
        <w:t>Bootstrap 5</w:t>
      </w:r>
      <w:r w:rsidRPr="0076325D">
        <w:rPr>
          <w:sz w:val="26"/>
          <w:szCs w:val="26"/>
        </w:rPr>
        <w:t>, website được xây dựng với giao diện hiện đại, trực quan và tương thích trên nhiều loại thiết bị.</w:t>
      </w:r>
    </w:p>
    <w:p w14:paraId="358AFC25" w14:textId="12F2C140" w:rsidR="0076325D" w:rsidRPr="0076325D" w:rsidRDefault="0076325D" w:rsidP="0076325D">
      <w:pPr>
        <w:pStyle w:val="zlae0wtextbase"/>
        <w:spacing w:before="0" w:beforeAutospacing="0" w:after="0" w:afterAutospacing="0" w:line="360" w:lineRule="auto"/>
        <w:ind w:firstLine="720"/>
        <w:jc w:val="both"/>
        <w:rPr>
          <w:sz w:val="26"/>
          <w:szCs w:val="26"/>
        </w:rPr>
      </w:pPr>
      <w:r w:rsidRPr="0076325D">
        <w:rPr>
          <w:sz w:val="26"/>
          <w:szCs w:val="26"/>
        </w:rPr>
        <w:t xml:space="preserve">Hệ thống đã triển khai thành công các trang chức năng chính như </w:t>
      </w:r>
      <w:r w:rsidRPr="0076325D">
        <w:rPr>
          <w:rStyle w:val="zlae0wtextbase1"/>
          <w:sz w:val="26"/>
          <w:szCs w:val="26"/>
        </w:rPr>
        <w:t>Trang chủ</w:t>
      </w:r>
      <w:r w:rsidRPr="0076325D">
        <w:rPr>
          <w:sz w:val="26"/>
          <w:szCs w:val="26"/>
        </w:rPr>
        <w:t xml:space="preserve">, </w:t>
      </w:r>
      <w:r w:rsidRPr="0076325D">
        <w:rPr>
          <w:rStyle w:val="zlae0wtextbase1"/>
          <w:sz w:val="26"/>
          <w:szCs w:val="26"/>
        </w:rPr>
        <w:t>Danh mục sản phẩm</w:t>
      </w:r>
      <w:r w:rsidRPr="0076325D">
        <w:rPr>
          <w:sz w:val="26"/>
          <w:szCs w:val="26"/>
        </w:rPr>
        <w:t xml:space="preserve">, </w:t>
      </w:r>
      <w:r w:rsidRPr="0076325D">
        <w:rPr>
          <w:rStyle w:val="zlae0wtextbase1"/>
          <w:sz w:val="26"/>
          <w:szCs w:val="26"/>
        </w:rPr>
        <w:t>Sản phẩm</w:t>
      </w:r>
      <w:r w:rsidRPr="0076325D">
        <w:rPr>
          <w:sz w:val="26"/>
          <w:szCs w:val="26"/>
        </w:rPr>
        <w:t xml:space="preserve">, </w:t>
      </w:r>
      <w:r w:rsidRPr="0076325D">
        <w:rPr>
          <w:rStyle w:val="zlae0wtextbase1"/>
          <w:sz w:val="26"/>
          <w:szCs w:val="26"/>
        </w:rPr>
        <w:t>Chi tiết sản phẩm</w:t>
      </w:r>
      <w:r w:rsidRPr="0076325D">
        <w:rPr>
          <w:sz w:val="26"/>
          <w:szCs w:val="26"/>
        </w:rPr>
        <w:t xml:space="preserve"> và </w:t>
      </w:r>
      <w:r w:rsidRPr="0076325D">
        <w:rPr>
          <w:rStyle w:val="zlae0wtextbase1"/>
          <w:sz w:val="26"/>
          <w:szCs w:val="26"/>
        </w:rPr>
        <w:t>Liên hệ</w:t>
      </w:r>
      <w:r w:rsidRPr="0076325D">
        <w:rPr>
          <w:sz w:val="26"/>
          <w:szCs w:val="26"/>
        </w:rPr>
        <w:t xml:space="preserve">. Các chức năng hiển thị sản phẩm, phân loại sản phẩm theo danh mục và cung cấp thông tin chi tiết của từng sản phẩm hoạt động ổn định, đáp ứng nhu cầu giới thiệu và quảng bá thương hiệu </w:t>
      </w:r>
      <w:r w:rsidRPr="0076325D">
        <w:rPr>
          <w:rStyle w:val="zlae0wtextbase1"/>
          <w:sz w:val="26"/>
          <w:szCs w:val="26"/>
        </w:rPr>
        <w:t>CASEDLE STORE</w:t>
      </w:r>
      <w:r w:rsidRPr="0076325D">
        <w:rPr>
          <w:sz w:val="26"/>
          <w:szCs w:val="26"/>
        </w:rPr>
        <w:t>.</w:t>
      </w:r>
    </w:p>
    <w:p w14:paraId="2FF7D63C" w14:textId="77777777" w:rsidR="0076325D" w:rsidRPr="0076325D" w:rsidRDefault="0076325D" w:rsidP="0076325D">
      <w:pPr>
        <w:pStyle w:val="zlae0wtextbase"/>
        <w:spacing w:before="0" w:beforeAutospacing="0" w:after="0" w:afterAutospacing="0" w:line="360" w:lineRule="auto"/>
        <w:ind w:firstLine="720"/>
        <w:jc w:val="both"/>
        <w:rPr>
          <w:sz w:val="26"/>
          <w:szCs w:val="26"/>
        </w:rPr>
      </w:pPr>
      <w:r w:rsidRPr="0076325D">
        <w:rPr>
          <w:sz w:val="26"/>
          <w:szCs w:val="26"/>
        </w:rPr>
        <w:t>Thông qua quá trình thực hiện đề tài, sinh viên đã có cơ hội vận dụng các kiến thức về phân tích hệ thống, thiết kế giao diện, tổ chức dữ liệu và lập trình web vào thực tiễn. Việc xây dựng website giúp nâng cao kỹ năng sử dụng HTML, CSS, JavaScript và Bootstrap, đồng thời rèn luyện tư duy tổ chức mã nguồn và phát triển ứng dụng web theo hướng khoa học.</w:t>
      </w:r>
    </w:p>
    <w:p w14:paraId="51E27784" w14:textId="77777777" w:rsidR="0076325D" w:rsidRPr="0076325D" w:rsidRDefault="0076325D" w:rsidP="0076325D">
      <w:pPr>
        <w:pStyle w:val="zlae0wtextbase"/>
        <w:spacing w:before="0" w:beforeAutospacing="0" w:after="0" w:afterAutospacing="0" w:line="360" w:lineRule="auto"/>
        <w:ind w:firstLine="720"/>
        <w:jc w:val="both"/>
        <w:rPr>
          <w:sz w:val="26"/>
          <w:szCs w:val="26"/>
        </w:rPr>
      </w:pPr>
      <w:r w:rsidRPr="0076325D">
        <w:rPr>
          <w:sz w:val="26"/>
          <w:szCs w:val="26"/>
        </w:rPr>
        <w:t>Mặc dù hệ thống đã đạt được những kết quả nhất định, website vẫn còn một số hạn chế do phạm vi của đồ án môn học và thời gian thực hiện còn hạn chế. Tuy nhiên, kết quả đạt được là nền tảng quan trọng để tiếp tục nghiên cứu và phát triển website thành một hệ thống thương mại điện tử hoàn chỉnh hơn trong tương lai.</w:t>
      </w:r>
    </w:p>
    <w:p w14:paraId="780FD3DF" w14:textId="77777777" w:rsidR="0076325D" w:rsidRPr="0076325D" w:rsidRDefault="0076325D" w:rsidP="0076325D">
      <w:pPr>
        <w:pStyle w:val="zlae0wtextbase"/>
        <w:spacing w:before="0" w:beforeAutospacing="0" w:after="0" w:afterAutospacing="0" w:line="360" w:lineRule="auto"/>
        <w:ind w:firstLine="720"/>
        <w:jc w:val="both"/>
        <w:rPr>
          <w:sz w:val="26"/>
          <w:szCs w:val="26"/>
        </w:rPr>
      </w:pPr>
      <w:r w:rsidRPr="0076325D">
        <w:rPr>
          <w:sz w:val="26"/>
          <w:szCs w:val="26"/>
        </w:rPr>
        <w:t xml:space="preserve">Nhìn chung, đề tài đã xây dựng được một website thời trang trực tuyến có giao diện hiện đại, cấu trúc rõ ràng và khả năng hoạt động ổn định trên nhiều thiết bị khác nhau. Các mục tiêu về thiết kế giao diện, tổ chức dữ liệu, xây dựng chức năng và triển khai thực nghiệm đều được hoàn thành theo yêu cầu đặt ra, góp phần hỗ trợ hoạt động quảng bá thương hiệu </w:t>
      </w:r>
      <w:r w:rsidRPr="0076325D">
        <w:rPr>
          <w:rStyle w:val="zlae0wtextbase1"/>
          <w:sz w:val="26"/>
          <w:szCs w:val="26"/>
        </w:rPr>
        <w:t>CASEDLE STORE</w:t>
      </w:r>
      <w:r w:rsidRPr="0076325D">
        <w:rPr>
          <w:sz w:val="26"/>
          <w:szCs w:val="26"/>
        </w:rPr>
        <w:t xml:space="preserve"> trên môi trường trực tuyến.</w:t>
      </w:r>
    </w:p>
    <w:p w14:paraId="29A7F9CE" w14:textId="77777777" w:rsidR="008F3D04" w:rsidRPr="00DE67AF" w:rsidRDefault="008F3D04" w:rsidP="00DE67AF">
      <w:pPr>
        <w:pStyle w:val="Heading2"/>
        <w:spacing w:before="0" w:after="0"/>
        <w:jc w:val="both"/>
        <w:rPr>
          <w:sz w:val="26"/>
        </w:rPr>
      </w:pPr>
      <w:r w:rsidRPr="00DE67AF">
        <w:rPr>
          <w:sz w:val="26"/>
        </w:rPr>
        <w:t>Hướng phát triển</w:t>
      </w:r>
      <w:bookmarkEnd w:id="76"/>
    </w:p>
    <w:p w14:paraId="2C2364B0" w14:textId="77777777" w:rsidR="00DE67AF" w:rsidRPr="00DE67AF" w:rsidRDefault="00DE67AF" w:rsidP="00DE67AF">
      <w:pPr>
        <w:pStyle w:val="zlae0wtextbase"/>
        <w:spacing w:before="0" w:beforeAutospacing="0" w:after="0" w:afterAutospacing="0" w:line="360" w:lineRule="auto"/>
        <w:ind w:firstLine="720"/>
        <w:jc w:val="both"/>
        <w:rPr>
          <w:sz w:val="26"/>
          <w:szCs w:val="26"/>
        </w:rPr>
      </w:pPr>
      <w:r w:rsidRPr="00DE67AF">
        <w:rPr>
          <w:sz w:val="26"/>
          <w:szCs w:val="26"/>
        </w:rPr>
        <w:t xml:space="preserve">Trong thời gian tới, website </w:t>
      </w:r>
      <w:r w:rsidRPr="00DE67AF">
        <w:rPr>
          <w:rStyle w:val="zlae0wtextbase1"/>
          <w:sz w:val="26"/>
          <w:szCs w:val="26"/>
        </w:rPr>
        <w:t>CASEDLE STORE</w:t>
      </w:r>
      <w:r w:rsidRPr="00DE67AF">
        <w:rPr>
          <w:sz w:val="26"/>
          <w:szCs w:val="26"/>
        </w:rPr>
        <w:t xml:space="preserve"> có thể được tiếp tục nghiên cứu và phát triển nhằm đáp ứng tốt hơn nhu cầu của người dùng, nâng cao hiệu quả hoạt động của cửa hàng cũng như từng bước hoàn thiện theo mô hình thương mại điện tử hiện đại. Mặc dù hệ thống hiện tại đã đáp ứng tốt yêu cầu về giao diện và chức </w:t>
      </w:r>
      <w:r w:rsidRPr="00DE67AF">
        <w:rPr>
          <w:sz w:val="26"/>
          <w:szCs w:val="26"/>
        </w:rPr>
        <w:lastRenderedPageBreak/>
        <w:t>năng giới thiệu sản phẩm, vẫn còn nhiều khả năng mở rộng để tăng tính tiện ích và hỗ trợ hoạt động kinh doanh trực tuyến trong thực tế.</w:t>
      </w:r>
    </w:p>
    <w:p w14:paraId="64DA72CD" w14:textId="77777777" w:rsidR="00DE67AF" w:rsidRPr="00DE67AF" w:rsidRDefault="00DE67AF" w:rsidP="00DE67AF">
      <w:pPr>
        <w:pStyle w:val="zlae0wtextbase"/>
        <w:spacing w:before="0" w:beforeAutospacing="0" w:after="0" w:afterAutospacing="0" w:line="360" w:lineRule="auto"/>
        <w:ind w:firstLine="720"/>
        <w:jc w:val="both"/>
        <w:rPr>
          <w:sz w:val="26"/>
          <w:szCs w:val="26"/>
        </w:rPr>
      </w:pPr>
      <w:r w:rsidRPr="00DE67AF">
        <w:rPr>
          <w:sz w:val="26"/>
          <w:szCs w:val="26"/>
        </w:rPr>
        <w:t xml:space="preserve">Trước hết, hệ thống có thể được bổ sung chức năng </w:t>
      </w:r>
      <w:r w:rsidRPr="00DE67AF">
        <w:rPr>
          <w:rStyle w:val="zlae0wtextbase1"/>
          <w:sz w:val="26"/>
          <w:szCs w:val="26"/>
        </w:rPr>
        <w:t>đăng ký, đăng nhập và quản lý tài khoản người dùng</w:t>
      </w:r>
      <w:r w:rsidRPr="00DE67AF">
        <w:rPr>
          <w:sz w:val="26"/>
          <w:szCs w:val="26"/>
        </w:rPr>
        <w:t>. Việc xây dựng tài khoản cá nhân sẽ giúp khách hàng lưu trữ thông tin mua sắm, theo dõi lịch sử đơn hàng và nhận các thông báo khuyến mãi phù hợp với nhu cầu của từng người dùng.</w:t>
      </w:r>
    </w:p>
    <w:p w14:paraId="2B730B86" w14:textId="77777777" w:rsidR="00DE67AF" w:rsidRPr="00DE67AF" w:rsidRDefault="00DE67AF" w:rsidP="00DE67AF">
      <w:pPr>
        <w:pStyle w:val="zlae0wtextbase"/>
        <w:spacing w:before="0" w:beforeAutospacing="0" w:after="0" w:afterAutospacing="0" w:line="360" w:lineRule="auto"/>
        <w:ind w:firstLine="720"/>
        <w:jc w:val="both"/>
        <w:rPr>
          <w:sz w:val="26"/>
          <w:szCs w:val="26"/>
        </w:rPr>
      </w:pPr>
      <w:r w:rsidRPr="00DE67AF">
        <w:rPr>
          <w:sz w:val="26"/>
          <w:szCs w:val="26"/>
        </w:rPr>
        <w:t xml:space="preserve">Bên cạnh đó, website có thể phát triển thêm </w:t>
      </w:r>
      <w:r w:rsidRPr="00DE67AF">
        <w:rPr>
          <w:rStyle w:val="zlae0wtextbase1"/>
          <w:sz w:val="26"/>
          <w:szCs w:val="26"/>
        </w:rPr>
        <w:t>chức năng giỏ hàng, đặt hàng trực tuyến và theo dõi đơn hàng</w:t>
      </w:r>
      <w:r w:rsidRPr="00DE67AF">
        <w:rPr>
          <w:sz w:val="26"/>
          <w:szCs w:val="26"/>
        </w:rPr>
        <w:t>. Đây là bước quan trọng để chuyển đổi từ website giới thiệu sản phẩm sang một hệ thống thương mại điện tử có khả năng hỗ trợ quá trình mua bán hoàn chỉnh.</w:t>
      </w:r>
    </w:p>
    <w:p w14:paraId="778DE07A" w14:textId="77777777" w:rsidR="00DE67AF" w:rsidRPr="00DE67AF" w:rsidRDefault="00DE67AF" w:rsidP="00DE67AF">
      <w:pPr>
        <w:pStyle w:val="zlae0wtextbase"/>
        <w:spacing w:before="0" w:beforeAutospacing="0" w:after="0" w:afterAutospacing="0" w:line="360" w:lineRule="auto"/>
        <w:ind w:firstLine="720"/>
        <w:jc w:val="both"/>
        <w:rPr>
          <w:sz w:val="26"/>
          <w:szCs w:val="26"/>
        </w:rPr>
      </w:pPr>
      <w:r w:rsidRPr="00DE67AF">
        <w:rPr>
          <w:sz w:val="26"/>
          <w:szCs w:val="26"/>
        </w:rPr>
        <w:t xml:space="preserve">Một hướng phát triển khác là xây dựng </w:t>
      </w:r>
      <w:r w:rsidRPr="00DE67AF">
        <w:rPr>
          <w:rStyle w:val="zlae0wtextbase1"/>
          <w:sz w:val="26"/>
          <w:szCs w:val="26"/>
        </w:rPr>
        <w:t>trang quản trị (Admin Dashboard)</w:t>
      </w:r>
      <w:r w:rsidRPr="00DE67AF">
        <w:rPr>
          <w:sz w:val="26"/>
          <w:szCs w:val="26"/>
        </w:rPr>
        <w:t xml:space="preserve"> cho phép quản lý sản phẩm, danh mục, hình ảnh và nội dung website. Hệ thống quản trị sẽ giúp cửa hàng dễ dàng cập nhật sản phẩm mới, chỉnh sửa thông tin hoặc quản lý các chương trình khuyến mãi mà không cần can thiệp trực tiếp vào mã nguồn.</w:t>
      </w:r>
    </w:p>
    <w:p w14:paraId="18E9AF7E" w14:textId="77777777" w:rsidR="00DE67AF" w:rsidRPr="00DE67AF" w:rsidRDefault="00DE67AF" w:rsidP="00DE67AF">
      <w:pPr>
        <w:pStyle w:val="zlae0wtextbase"/>
        <w:spacing w:before="0" w:beforeAutospacing="0" w:after="0" w:afterAutospacing="0" w:line="360" w:lineRule="auto"/>
        <w:jc w:val="both"/>
        <w:rPr>
          <w:sz w:val="26"/>
          <w:szCs w:val="26"/>
        </w:rPr>
      </w:pPr>
      <w:r w:rsidRPr="00DE67AF">
        <w:rPr>
          <w:sz w:val="26"/>
          <w:szCs w:val="26"/>
        </w:rPr>
        <w:t xml:space="preserve">Ngoài ra, việc </w:t>
      </w:r>
      <w:r w:rsidRPr="00DE67AF">
        <w:rPr>
          <w:rStyle w:val="zlae0wtextbase1"/>
          <w:sz w:val="26"/>
          <w:szCs w:val="26"/>
        </w:rPr>
        <w:t>tích hợp các cổng thanh toán trực tuyến</w:t>
      </w:r>
      <w:r w:rsidRPr="00DE67AF">
        <w:rPr>
          <w:sz w:val="26"/>
          <w:szCs w:val="26"/>
        </w:rPr>
        <w:t xml:space="preserve"> như </w:t>
      </w:r>
      <w:r w:rsidRPr="00DE67AF">
        <w:rPr>
          <w:rStyle w:val="zlae0wtextbase1"/>
          <w:sz w:val="26"/>
          <w:szCs w:val="26"/>
        </w:rPr>
        <w:t>VNPay</w:t>
      </w:r>
      <w:r w:rsidRPr="00DE67AF">
        <w:rPr>
          <w:sz w:val="26"/>
          <w:szCs w:val="26"/>
        </w:rPr>
        <w:t xml:space="preserve">, </w:t>
      </w:r>
      <w:r w:rsidRPr="00DE67AF">
        <w:rPr>
          <w:rStyle w:val="zlae0wtextbase1"/>
          <w:sz w:val="26"/>
          <w:szCs w:val="26"/>
        </w:rPr>
        <w:t>MoMo</w:t>
      </w:r>
      <w:r w:rsidRPr="00DE67AF">
        <w:rPr>
          <w:sz w:val="26"/>
          <w:szCs w:val="26"/>
        </w:rPr>
        <w:t xml:space="preserve"> hoặc các phương thức thanh toán điện tử khác sẽ giúp khách hàng thực hiện giao dịch thuận tiện hơn, đồng thời nâng cao tính chuyên nghiệp của hệ thống.</w:t>
      </w:r>
    </w:p>
    <w:p w14:paraId="57FE4253" w14:textId="77777777" w:rsidR="00DE67AF" w:rsidRPr="00DE67AF" w:rsidRDefault="00DE67AF" w:rsidP="00DE67AF">
      <w:pPr>
        <w:pStyle w:val="zlae0wtextbase"/>
        <w:spacing w:before="0" w:beforeAutospacing="0" w:after="0" w:afterAutospacing="0" w:line="360" w:lineRule="auto"/>
        <w:ind w:firstLine="720"/>
        <w:jc w:val="both"/>
        <w:rPr>
          <w:sz w:val="26"/>
          <w:szCs w:val="26"/>
        </w:rPr>
      </w:pPr>
      <w:r w:rsidRPr="00DE67AF">
        <w:rPr>
          <w:sz w:val="26"/>
          <w:szCs w:val="26"/>
        </w:rPr>
        <w:t xml:space="preserve">Để hỗ trợ người dùng tìm kiếm sản phẩm hiệu quả hơn, website có thể được bổ sung </w:t>
      </w:r>
      <w:r w:rsidRPr="00DE67AF">
        <w:rPr>
          <w:rStyle w:val="zlae0wtextbase1"/>
          <w:sz w:val="26"/>
          <w:szCs w:val="26"/>
        </w:rPr>
        <w:t>chức năng tìm kiếm nâng cao và lọc sản phẩm</w:t>
      </w:r>
      <w:r w:rsidRPr="00DE67AF">
        <w:rPr>
          <w:sz w:val="26"/>
          <w:szCs w:val="26"/>
        </w:rPr>
        <w:t xml:space="preserve"> theo giá, thương hiệu, màu sắc hoặc kích thước. Điều này sẽ giúp khách hàng nhanh chóng tiếp cận được sản phẩm phù hợp với nhu cầu và sở thích cá nhân.</w:t>
      </w:r>
    </w:p>
    <w:p w14:paraId="504343EA" w14:textId="77777777" w:rsidR="00DE67AF" w:rsidRPr="00DE67AF" w:rsidRDefault="00DE67AF" w:rsidP="00DE67AF">
      <w:pPr>
        <w:pStyle w:val="zlae0wtextbase"/>
        <w:spacing w:before="0" w:beforeAutospacing="0" w:after="0" w:afterAutospacing="0" w:line="360" w:lineRule="auto"/>
        <w:ind w:firstLine="720"/>
        <w:jc w:val="both"/>
        <w:rPr>
          <w:sz w:val="26"/>
          <w:szCs w:val="26"/>
        </w:rPr>
      </w:pPr>
      <w:r w:rsidRPr="00DE67AF">
        <w:rPr>
          <w:sz w:val="26"/>
          <w:szCs w:val="26"/>
        </w:rPr>
        <w:t xml:space="preserve">Về mặt kỹ thuật, hệ thống có thể được mở rộng bằng cách </w:t>
      </w:r>
      <w:r w:rsidRPr="00DE67AF">
        <w:rPr>
          <w:rStyle w:val="zlae0wtextbase1"/>
          <w:sz w:val="26"/>
          <w:szCs w:val="26"/>
        </w:rPr>
        <w:t>kết nối cơ sở dữ liệu</w:t>
      </w:r>
      <w:r w:rsidRPr="00DE67AF">
        <w:rPr>
          <w:sz w:val="26"/>
          <w:szCs w:val="26"/>
        </w:rPr>
        <w:t xml:space="preserve"> để lưu trữ tập trung thông tin sản phẩm, đơn hàng và tài khoản người dùng. Việc xây dựng </w:t>
      </w:r>
      <w:r w:rsidRPr="00DE67AF">
        <w:rPr>
          <w:rStyle w:val="zlae0wtextbase1"/>
          <w:sz w:val="26"/>
          <w:szCs w:val="26"/>
        </w:rPr>
        <w:t>API</w:t>
      </w:r>
      <w:r w:rsidRPr="00DE67AF">
        <w:rPr>
          <w:sz w:val="26"/>
          <w:szCs w:val="26"/>
        </w:rPr>
        <w:t xml:space="preserve"> cũng sẽ tạo điều kiện thuận lợi cho việc tích hợp với các ứng dụng khác hoặc phát triển ứng dụng di động trong tương lai.</w:t>
      </w:r>
    </w:p>
    <w:p w14:paraId="3F915913" w14:textId="77777777" w:rsidR="00DE67AF" w:rsidRPr="00DE67AF" w:rsidRDefault="00DE67AF" w:rsidP="00DE67AF">
      <w:pPr>
        <w:pStyle w:val="zlae0wtextbase"/>
        <w:spacing w:before="0" w:beforeAutospacing="0" w:after="0" w:afterAutospacing="0" w:line="360" w:lineRule="auto"/>
        <w:ind w:firstLine="720"/>
        <w:jc w:val="both"/>
        <w:rPr>
          <w:sz w:val="26"/>
          <w:szCs w:val="26"/>
        </w:rPr>
      </w:pPr>
      <w:r w:rsidRPr="00DE67AF">
        <w:rPr>
          <w:sz w:val="26"/>
          <w:szCs w:val="26"/>
        </w:rPr>
        <w:t xml:space="preserve">Bên cạnh đó, website có thể được triển khai trên </w:t>
      </w:r>
      <w:r w:rsidRPr="00DE67AF">
        <w:rPr>
          <w:rStyle w:val="zlae0wtextbase1"/>
          <w:sz w:val="26"/>
          <w:szCs w:val="26"/>
        </w:rPr>
        <w:t>môi trường máy chủ thực tế</w:t>
      </w:r>
      <w:r w:rsidRPr="00DE67AF">
        <w:rPr>
          <w:sz w:val="26"/>
          <w:szCs w:val="26"/>
        </w:rPr>
        <w:t xml:space="preserve"> và áp dụng các công nghệ hiện đại như </w:t>
      </w:r>
      <w:r w:rsidRPr="00DE67AF">
        <w:rPr>
          <w:rStyle w:val="zlae0wtextbase1"/>
          <w:sz w:val="26"/>
          <w:szCs w:val="26"/>
        </w:rPr>
        <w:t>React</w:t>
      </w:r>
      <w:r w:rsidRPr="00DE67AF">
        <w:rPr>
          <w:sz w:val="26"/>
          <w:szCs w:val="26"/>
        </w:rPr>
        <w:t xml:space="preserve">, </w:t>
      </w:r>
      <w:r w:rsidRPr="00DE67AF">
        <w:rPr>
          <w:rStyle w:val="zlae0wtextbase1"/>
          <w:sz w:val="26"/>
          <w:szCs w:val="26"/>
        </w:rPr>
        <w:t>Node.js</w:t>
      </w:r>
      <w:r w:rsidRPr="00DE67AF">
        <w:rPr>
          <w:sz w:val="26"/>
          <w:szCs w:val="26"/>
        </w:rPr>
        <w:t xml:space="preserve"> hoặc các dịch vụ </w:t>
      </w:r>
      <w:r w:rsidRPr="00DE67AF">
        <w:rPr>
          <w:rStyle w:val="zlae0wtextbase1"/>
          <w:sz w:val="26"/>
          <w:szCs w:val="26"/>
        </w:rPr>
        <w:t>điện toán đám mây</w:t>
      </w:r>
      <w:r w:rsidRPr="00DE67AF">
        <w:rPr>
          <w:sz w:val="26"/>
          <w:szCs w:val="26"/>
        </w:rPr>
        <w:t>. Những công nghệ này sẽ giúp nâng cao hiệu năng, khả năng bảo mật và tính mở rộng của hệ thống khi số lượng sản phẩm và người dùng tăng lên.</w:t>
      </w:r>
    </w:p>
    <w:p w14:paraId="46130B6A" w14:textId="77777777" w:rsidR="00DE67AF" w:rsidRPr="00DE67AF" w:rsidRDefault="00DE67AF" w:rsidP="00DE67AF">
      <w:pPr>
        <w:pStyle w:val="zlae0wtextbase"/>
        <w:spacing w:before="0" w:beforeAutospacing="0" w:after="0" w:afterAutospacing="0" w:line="360" w:lineRule="auto"/>
        <w:ind w:firstLine="720"/>
        <w:jc w:val="both"/>
        <w:rPr>
          <w:sz w:val="26"/>
          <w:szCs w:val="26"/>
        </w:rPr>
      </w:pPr>
      <w:r w:rsidRPr="00DE67AF">
        <w:rPr>
          <w:sz w:val="26"/>
          <w:szCs w:val="26"/>
        </w:rPr>
        <w:t xml:space="preserve">Trong tương lai, CASEDLE STORE cũng có thể tích hợp thêm các chức năng hỗ trợ kinh doanh như quản lý khuyến mãi, đánh giá sản phẩm, thống kê doanh thu, phân tích hành vi người dùng và gửi thông báo tự động đến khách hàng. Các tính </w:t>
      </w:r>
      <w:r w:rsidRPr="00DE67AF">
        <w:rPr>
          <w:sz w:val="26"/>
          <w:szCs w:val="26"/>
        </w:rPr>
        <w:lastRenderedPageBreak/>
        <w:t>năng này sẽ góp phần nâng cao hiệu quả quản lý và cải thiện trải nghiệm mua sắm trực tuyến.</w:t>
      </w:r>
    </w:p>
    <w:p w14:paraId="63A9AF5B" w14:textId="77777777" w:rsidR="00DE67AF" w:rsidRPr="00DE67AF" w:rsidRDefault="00DE67AF" w:rsidP="00DE67AF">
      <w:pPr>
        <w:pStyle w:val="zlae0wtextbase"/>
        <w:spacing w:before="0" w:beforeAutospacing="0" w:after="0" w:afterAutospacing="0" w:line="360" w:lineRule="auto"/>
        <w:ind w:firstLine="720"/>
        <w:jc w:val="both"/>
        <w:rPr>
          <w:sz w:val="26"/>
          <w:szCs w:val="26"/>
        </w:rPr>
      </w:pPr>
      <w:r w:rsidRPr="00DE67AF">
        <w:rPr>
          <w:sz w:val="26"/>
          <w:szCs w:val="26"/>
        </w:rPr>
        <w:t xml:space="preserve">Nhìn chung, việc phát triển theo các hướng trên sẽ giúp </w:t>
      </w:r>
      <w:r w:rsidRPr="00DE67AF">
        <w:rPr>
          <w:rStyle w:val="zlae0wtextbase1"/>
          <w:sz w:val="26"/>
          <w:szCs w:val="26"/>
        </w:rPr>
        <w:t>CASEDLE STORE</w:t>
      </w:r>
      <w:r w:rsidRPr="00DE67AF">
        <w:rPr>
          <w:sz w:val="26"/>
          <w:szCs w:val="26"/>
        </w:rPr>
        <w:t xml:space="preserve"> từng bước hoàn thiện thành một hệ thống thương mại điện tử hiện đại, có khả năng hỗ trợ hiệu quả hơn cho hoạt động kinh doanh, quản lý cửa hàng và tương tác với khách hàng trong môi trường trực tuyến thực tế.</w:t>
      </w:r>
    </w:p>
    <w:p w14:paraId="5A20CB71" w14:textId="3A09FC5E" w:rsidR="006B4D85" w:rsidRPr="00DE67AF" w:rsidRDefault="006B4D85" w:rsidP="00DE67AF">
      <w:pPr>
        <w:spacing w:after="0" w:line="360" w:lineRule="auto"/>
        <w:ind w:firstLine="720"/>
        <w:jc w:val="both"/>
        <w:rPr>
          <w:rFonts w:eastAsia="Times New Roman" w:cs="Times New Roman"/>
          <w:szCs w:val="26"/>
        </w:rPr>
      </w:pPr>
    </w:p>
    <w:p w14:paraId="1D88C469" w14:textId="77777777" w:rsidR="007378A0" w:rsidRPr="00DE67AF" w:rsidRDefault="007378A0" w:rsidP="00DE67AF">
      <w:pPr>
        <w:spacing w:after="0" w:line="360" w:lineRule="auto"/>
        <w:jc w:val="both"/>
        <w:rPr>
          <w:b/>
          <w:caps/>
          <w:szCs w:val="26"/>
        </w:rPr>
      </w:pPr>
      <w:r w:rsidRPr="00DE67AF">
        <w:rPr>
          <w:szCs w:val="26"/>
        </w:rPr>
        <w:br w:type="page"/>
      </w:r>
    </w:p>
    <w:p w14:paraId="22E3C172" w14:textId="77777777" w:rsidR="00314527" w:rsidRPr="008725B9" w:rsidRDefault="003D4A92" w:rsidP="00AE117C">
      <w:pPr>
        <w:pStyle w:val="DEMUC"/>
      </w:pPr>
      <w:bookmarkStart w:id="77" w:name="_Toc234748449"/>
      <w:r w:rsidRPr="008725B9">
        <w:lastRenderedPageBreak/>
        <w:t>Danh mục tài liệu tham khảo</w:t>
      </w:r>
      <w:bookmarkEnd w:id="77"/>
    </w:p>
    <w:p w14:paraId="1680E8F7" w14:textId="77777777" w:rsidR="00515850" w:rsidRPr="00515850" w:rsidRDefault="00D65A61" w:rsidP="00D579F0">
      <w:pPr>
        <w:pStyle w:val="Bibliography"/>
        <w:spacing w:line="360" w:lineRule="auto"/>
        <w:jc w:val="both"/>
      </w:pPr>
      <w:r>
        <w:rPr>
          <w:szCs w:val="26"/>
        </w:rPr>
        <w:fldChar w:fldCharType="begin"/>
      </w:r>
      <w:r>
        <w:rPr>
          <w:szCs w:val="26"/>
        </w:rPr>
        <w:instrText xml:space="preserve"> ADDIN ZOTERO_BIBL {"uncited":[],"omitted":[],"custom":[]} CSL_BIBLIOGRAPHY </w:instrText>
      </w:r>
      <w:r>
        <w:rPr>
          <w:szCs w:val="26"/>
        </w:rPr>
        <w:fldChar w:fldCharType="separate"/>
      </w:r>
      <w:r w:rsidR="00515850" w:rsidRPr="00515850">
        <w:t>[1]</w:t>
      </w:r>
      <w:r w:rsidR="00515850" w:rsidRPr="00515850">
        <w:tab/>
        <w:t xml:space="preserve">W. H. Murray and C. H. Pappas, </w:t>
      </w:r>
      <w:r w:rsidR="00515850" w:rsidRPr="00515850">
        <w:rPr>
          <w:i/>
          <w:iCs/>
        </w:rPr>
        <w:t>Javascript and HTML 4.0 user’s resource</w:t>
      </w:r>
      <w:r w:rsidR="00515850" w:rsidRPr="00515850">
        <w:t>. Upper Saddle River, NJ: Prentice Hall PTR, 1999.</w:t>
      </w:r>
    </w:p>
    <w:p w14:paraId="6A760832" w14:textId="77777777" w:rsidR="00515850" w:rsidRPr="00515850" w:rsidRDefault="00515850" w:rsidP="00D579F0">
      <w:pPr>
        <w:pStyle w:val="Bibliography"/>
        <w:spacing w:line="360" w:lineRule="auto"/>
        <w:jc w:val="both"/>
      </w:pPr>
      <w:r w:rsidRPr="00515850">
        <w:t>[2]</w:t>
      </w:r>
      <w:r w:rsidRPr="00515850">
        <w:tab/>
        <w:t xml:space="preserve">J. Duckett, </w:t>
      </w:r>
      <w:r w:rsidRPr="00515850">
        <w:rPr>
          <w:i/>
          <w:iCs/>
        </w:rPr>
        <w:t>HTML &amp; CSS: design and build websites</w:t>
      </w:r>
      <w:r w:rsidRPr="00515850">
        <w:t>. Indianapolis, IN: Wiley, 2011.</w:t>
      </w:r>
    </w:p>
    <w:p w14:paraId="4D255668" w14:textId="77777777" w:rsidR="00515850" w:rsidRPr="00515850" w:rsidRDefault="00515850" w:rsidP="00D579F0">
      <w:pPr>
        <w:pStyle w:val="Bibliography"/>
        <w:spacing w:line="360" w:lineRule="auto"/>
        <w:jc w:val="both"/>
      </w:pPr>
      <w:r w:rsidRPr="00515850">
        <w:t>[3]</w:t>
      </w:r>
      <w:r w:rsidRPr="00515850">
        <w:tab/>
        <w:t xml:space="preserve">M. E. S. Morris and M. E. Morris, </w:t>
      </w:r>
      <w:r w:rsidRPr="00515850">
        <w:rPr>
          <w:i/>
          <w:iCs/>
        </w:rPr>
        <w:t>HTML for fun and profit</w:t>
      </w:r>
      <w:r w:rsidRPr="00515850">
        <w:t>, 1. print. Mountain View, Calif: SunSoft Press, 1995.</w:t>
      </w:r>
    </w:p>
    <w:p w14:paraId="2C70B15E" w14:textId="77777777" w:rsidR="00515850" w:rsidRPr="00515850" w:rsidRDefault="00515850" w:rsidP="00D579F0">
      <w:pPr>
        <w:pStyle w:val="Bibliography"/>
        <w:spacing w:line="360" w:lineRule="auto"/>
        <w:jc w:val="both"/>
      </w:pPr>
      <w:r w:rsidRPr="00515850">
        <w:t>[4]</w:t>
      </w:r>
      <w:r w:rsidRPr="00515850">
        <w:tab/>
        <w:t xml:space="preserve">H. Refsnes, Ed., </w:t>
      </w:r>
      <w:r w:rsidRPr="00515850">
        <w:rPr>
          <w:i/>
          <w:iCs/>
        </w:rPr>
        <w:t>Learn CSS with w3schools: learn CSS the quick and easy way, from the experts at w3schools ; learn CSS syntax, style text, modify positions, float elements, apply colors</w:t>
      </w:r>
      <w:r w:rsidRPr="00515850">
        <w:t>. Hoboken, NJ: Wiley, 2010.</w:t>
      </w:r>
    </w:p>
    <w:p w14:paraId="7A5137F7" w14:textId="77777777" w:rsidR="00515850" w:rsidRPr="00515850" w:rsidRDefault="00515850" w:rsidP="00D579F0">
      <w:pPr>
        <w:pStyle w:val="Bibliography"/>
        <w:spacing w:line="360" w:lineRule="auto"/>
        <w:jc w:val="both"/>
      </w:pPr>
      <w:r w:rsidRPr="00515850">
        <w:t>[5]</w:t>
      </w:r>
      <w:r w:rsidRPr="00515850">
        <w:tab/>
        <w:t xml:space="preserve">R. Nixon, </w:t>
      </w:r>
      <w:r w:rsidRPr="00515850">
        <w:rPr>
          <w:i/>
          <w:iCs/>
        </w:rPr>
        <w:t>CSS &amp; CSS3: 20 lessons to successful web development</w:t>
      </w:r>
      <w:r w:rsidRPr="00515850">
        <w:t>. New York: McGraw-Hill Education, 2015.</w:t>
      </w:r>
    </w:p>
    <w:p w14:paraId="037C617A" w14:textId="77777777" w:rsidR="00CA6733" w:rsidRDefault="00515850" w:rsidP="00D579F0">
      <w:pPr>
        <w:pStyle w:val="Bibliography"/>
        <w:spacing w:line="360" w:lineRule="auto"/>
        <w:jc w:val="both"/>
        <w:rPr>
          <w:lang w:val="vi-VN"/>
        </w:rPr>
      </w:pPr>
      <w:r w:rsidRPr="00515850">
        <w:t>[6]</w:t>
      </w:r>
      <w:r w:rsidRPr="00515850">
        <w:tab/>
      </w:r>
      <w:r w:rsidR="00CA6733">
        <w:t>B. Otto and J. Thornton,</w:t>
      </w:r>
      <w:r w:rsidR="00CA6733" w:rsidRPr="00CA6733">
        <w:rPr>
          <w:i/>
          <w:iCs/>
        </w:rPr>
        <w:t xml:space="preserve"> </w:t>
      </w:r>
      <w:r w:rsidR="00CA6733" w:rsidRPr="008F0425">
        <w:rPr>
          <w:i/>
          <w:iCs/>
        </w:rPr>
        <w:t>Bootstrap: Responsive Web Development.</w:t>
      </w:r>
      <w:r w:rsidR="00CA6733" w:rsidRPr="00CA6733">
        <w:rPr>
          <w:i/>
          <w:iCs/>
        </w:rPr>
        <w:t xml:space="preserve"> </w:t>
      </w:r>
      <w:r w:rsidR="00CA6733" w:rsidRPr="00CA6733">
        <w:t xml:space="preserve">Birmingham, </w:t>
      </w:r>
      <w:r w:rsidR="00CA6733">
        <w:t>UK: Packt Publishing, 2014.</w:t>
      </w:r>
      <w:r w:rsidR="00CA6733" w:rsidRPr="00515850">
        <w:t xml:space="preserve"> </w:t>
      </w:r>
    </w:p>
    <w:p w14:paraId="6EF981EB" w14:textId="2B8AB632" w:rsidR="00515850" w:rsidRPr="00515850" w:rsidRDefault="00515850" w:rsidP="00D579F0">
      <w:pPr>
        <w:pStyle w:val="Bibliography"/>
        <w:spacing w:line="360" w:lineRule="auto"/>
        <w:jc w:val="both"/>
      </w:pPr>
      <w:r w:rsidRPr="00515850">
        <w:t>[7]</w:t>
      </w:r>
      <w:r w:rsidRPr="00515850">
        <w:tab/>
        <w:t xml:space="preserve">B. Efron and R. Tibshirani, </w:t>
      </w:r>
      <w:r w:rsidRPr="00515850">
        <w:rPr>
          <w:i/>
          <w:iCs/>
        </w:rPr>
        <w:t>An introduction to the bootstrap</w:t>
      </w:r>
      <w:r w:rsidRPr="00515850">
        <w:t>, Nachdr. in Monographs on statistics and applied probability, no. 57. Boca Raton, Fla.: Chapman &amp; Hall, 1998.</w:t>
      </w:r>
    </w:p>
    <w:p w14:paraId="74F9F6D3" w14:textId="77777777" w:rsidR="00515850" w:rsidRPr="00515850" w:rsidRDefault="00515850" w:rsidP="00D579F0">
      <w:pPr>
        <w:pStyle w:val="Bibliography"/>
        <w:spacing w:line="360" w:lineRule="auto"/>
        <w:jc w:val="both"/>
      </w:pPr>
      <w:r w:rsidRPr="00515850">
        <w:t>[8]</w:t>
      </w:r>
      <w:r w:rsidRPr="00515850">
        <w:tab/>
        <w:t xml:space="preserve">B. F. J. Manly, </w:t>
      </w:r>
      <w:r w:rsidRPr="00515850">
        <w:rPr>
          <w:i/>
          <w:iCs/>
        </w:rPr>
        <w:t>Randomization, bootstrap and Monte Carlo methods in biology</w:t>
      </w:r>
      <w:r w:rsidRPr="00515850">
        <w:t>, 3. ed. in Texts in statistical science series. Boca Raton, Fla.: Chapman &amp; Hall/ CRC, 2007.</w:t>
      </w:r>
    </w:p>
    <w:p w14:paraId="347EF06B" w14:textId="77777777" w:rsidR="00515850" w:rsidRPr="00515850" w:rsidRDefault="00515850" w:rsidP="00D579F0">
      <w:pPr>
        <w:pStyle w:val="Bibliography"/>
        <w:spacing w:line="360" w:lineRule="auto"/>
        <w:jc w:val="both"/>
      </w:pPr>
      <w:r w:rsidRPr="00515850">
        <w:t>[9]</w:t>
      </w:r>
      <w:r w:rsidRPr="00515850">
        <w:tab/>
        <w:t xml:space="preserve">B. Efron and R. J. Tibshirani, </w:t>
      </w:r>
      <w:r w:rsidRPr="00515850">
        <w:rPr>
          <w:i/>
          <w:iCs/>
        </w:rPr>
        <w:t>An introduction to the bootstrap</w:t>
      </w:r>
      <w:r w:rsidRPr="00515850">
        <w:t>. in Monographs on statistics and applied probability, no. 57. New York: Chapman &amp; Hall, 1993.</w:t>
      </w:r>
    </w:p>
    <w:p w14:paraId="04DA04C7" w14:textId="77777777" w:rsidR="00515850" w:rsidRPr="00515850" w:rsidRDefault="00515850" w:rsidP="00D579F0">
      <w:pPr>
        <w:pStyle w:val="Bibliography"/>
        <w:spacing w:line="360" w:lineRule="auto"/>
        <w:jc w:val="both"/>
      </w:pPr>
      <w:r w:rsidRPr="00515850">
        <w:t>[10]</w:t>
      </w:r>
      <w:r w:rsidRPr="00515850">
        <w:tab/>
        <w:t xml:space="preserve">J. Pollock, </w:t>
      </w:r>
      <w:r w:rsidRPr="00515850">
        <w:rPr>
          <w:i/>
          <w:iCs/>
        </w:rPr>
        <w:t>JavaScript: a beginner’s guide</w:t>
      </w:r>
      <w:r w:rsidRPr="00515850">
        <w:t>, Fourth edition. New York: McGraw Hill Education, 2013.</w:t>
      </w:r>
    </w:p>
    <w:p w14:paraId="3AF5F9D8" w14:textId="77777777" w:rsidR="00515850" w:rsidRPr="00515850" w:rsidRDefault="00515850" w:rsidP="00D579F0">
      <w:pPr>
        <w:pStyle w:val="Bibliography"/>
        <w:spacing w:line="360" w:lineRule="auto"/>
        <w:jc w:val="both"/>
      </w:pPr>
      <w:r w:rsidRPr="00515850">
        <w:t>[11]</w:t>
      </w:r>
      <w:r w:rsidRPr="00515850">
        <w:tab/>
        <w:t xml:space="preserve">J. Duckett, G. Ruppert, and J. Moore, </w:t>
      </w:r>
      <w:r w:rsidRPr="00515850">
        <w:rPr>
          <w:i/>
          <w:iCs/>
        </w:rPr>
        <w:t>JavaScript &amp; jQuery: interactive front-end web development</w:t>
      </w:r>
      <w:r w:rsidRPr="00515850">
        <w:t>. Indianapolis, IN: Wiley, 2014.</w:t>
      </w:r>
    </w:p>
    <w:p w14:paraId="097EAC1D" w14:textId="77777777" w:rsidR="00515850" w:rsidRPr="00515850" w:rsidRDefault="00515850" w:rsidP="00D579F0">
      <w:pPr>
        <w:pStyle w:val="Bibliography"/>
        <w:spacing w:line="360" w:lineRule="auto"/>
        <w:jc w:val="both"/>
      </w:pPr>
      <w:r w:rsidRPr="00515850">
        <w:t>[12]</w:t>
      </w:r>
      <w:r w:rsidRPr="00515850">
        <w:tab/>
        <w:t xml:space="preserve">J. McPeak, </w:t>
      </w:r>
      <w:r w:rsidRPr="00515850">
        <w:rPr>
          <w:i/>
          <w:iCs/>
        </w:rPr>
        <w:t>JavaScript 24-hour trainer</w:t>
      </w:r>
      <w:r w:rsidRPr="00515850">
        <w:t>. in Wrox guides. Indianapolis, Ind: Wiley Pub, 2011.</w:t>
      </w:r>
    </w:p>
    <w:p w14:paraId="5B9D8370" w14:textId="77777777" w:rsidR="00D65A61" w:rsidRPr="008725B9" w:rsidRDefault="00D65A61" w:rsidP="00D579F0">
      <w:pPr>
        <w:pStyle w:val="noidung"/>
        <w:rPr>
          <w:szCs w:val="26"/>
        </w:rPr>
      </w:pPr>
      <w:r>
        <w:rPr>
          <w:szCs w:val="26"/>
        </w:rPr>
        <w:fldChar w:fldCharType="end"/>
      </w:r>
    </w:p>
    <w:sectPr w:rsidR="00D65A61" w:rsidRPr="008725B9" w:rsidSect="00A6023F">
      <w:footerReference w:type="default" r:id="rId23"/>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6F9C80" w14:textId="77777777" w:rsidR="0034543D" w:rsidRDefault="0034543D" w:rsidP="00265292">
      <w:pPr>
        <w:spacing w:after="0" w:line="240" w:lineRule="auto"/>
      </w:pPr>
      <w:r>
        <w:separator/>
      </w:r>
    </w:p>
  </w:endnote>
  <w:endnote w:type="continuationSeparator" w:id="0">
    <w:p w14:paraId="18204256" w14:textId="77777777" w:rsidR="0034543D" w:rsidRDefault="0034543D"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8271227"/>
      <w:docPartObj>
        <w:docPartGallery w:val="Page Numbers (Bottom of Page)"/>
        <w:docPartUnique/>
      </w:docPartObj>
    </w:sdtPr>
    <w:sdtEndPr>
      <w:rPr>
        <w:noProof/>
      </w:rPr>
    </w:sdtEndPr>
    <w:sdtContent>
      <w:p w14:paraId="36E771FE" w14:textId="469C8CE9" w:rsidR="00363A63" w:rsidRDefault="00363A63">
        <w:pPr>
          <w:pStyle w:val="Footer"/>
          <w:jc w:val="right"/>
        </w:pPr>
        <w:r>
          <w:fldChar w:fldCharType="begin"/>
        </w:r>
        <w:r>
          <w:instrText xml:space="preserve"> PAGE   \* MERGEFORMAT </w:instrText>
        </w:r>
        <w:r>
          <w:fldChar w:fldCharType="separate"/>
        </w:r>
        <w:r w:rsidR="00A86A07">
          <w:rPr>
            <w:noProof/>
          </w:rPr>
          <w:t>iv</w:t>
        </w:r>
        <w:r>
          <w:rPr>
            <w:noProof/>
          </w:rPr>
          <w:fldChar w:fldCharType="end"/>
        </w:r>
      </w:p>
    </w:sdtContent>
  </w:sdt>
  <w:p w14:paraId="680CE9FF" w14:textId="77777777" w:rsidR="00363A63" w:rsidRDefault="00363A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1391154"/>
      <w:docPartObj>
        <w:docPartGallery w:val="Page Numbers (Bottom of Page)"/>
        <w:docPartUnique/>
      </w:docPartObj>
    </w:sdtPr>
    <w:sdtEndPr>
      <w:rPr>
        <w:noProof/>
      </w:rPr>
    </w:sdtEndPr>
    <w:sdtContent>
      <w:p w14:paraId="27F398C7" w14:textId="47AE9FDB" w:rsidR="00363A63" w:rsidRDefault="00363A63">
        <w:pPr>
          <w:pStyle w:val="Footer"/>
          <w:jc w:val="right"/>
        </w:pPr>
        <w:r>
          <w:fldChar w:fldCharType="begin"/>
        </w:r>
        <w:r>
          <w:instrText xml:space="preserve"> PAGE   \* MERGEFORMAT </w:instrText>
        </w:r>
        <w:r>
          <w:fldChar w:fldCharType="separate"/>
        </w:r>
        <w:r w:rsidR="00A86A07">
          <w:rPr>
            <w:noProof/>
          </w:rPr>
          <w:t>12</w:t>
        </w:r>
        <w:r>
          <w:rPr>
            <w:noProof/>
          </w:rPr>
          <w:fldChar w:fldCharType="end"/>
        </w:r>
      </w:p>
    </w:sdtContent>
  </w:sdt>
  <w:p w14:paraId="4738E3AF" w14:textId="77777777" w:rsidR="00363A63" w:rsidRDefault="00363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1BA048" w14:textId="77777777" w:rsidR="0034543D" w:rsidRDefault="0034543D" w:rsidP="00265292">
      <w:pPr>
        <w:spacing w:after="0" w:line="240" w:lineRule="auto"/>
      </w:pPr>
      <w:r>
        <w:separator/>
      </w:r>
    </w:p>
  </w:footnote>
  <w:footnote w:type="continuationSeparator" w:id="0">
    <w:p w14:paraId="67F36F88" w14:textId="77777777" w:rsidR="0034543D" w:rsidRDefault="0034543D"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37E3C"/>
    <w:multiLevelType w:val="hybridMultilevel"/>
    <w:tmpl w:val="B6A68E80"/>
    <w:lvl w:ilvl="0" w:tplc="5FD26EE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77F10"/>
    <w:multiLevelType w:val="multilevel"/>
    <w:tmpl w:val="A696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065D6"/>
    <w:multiLevelType w:val="multilevel"/>
    <w:tmpl w:val="01C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77D9C"/>
    <w:multiLevelType w:val="multilevel"/>
    <w:tmpl w:val="5D3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A35CA"/>
    <w:multiLevelType w:val="hybridMultilevel"/>
    <w:tmpl w:val="E208D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A22EDA"/>
    <w:multiLevelType w:val="multilevel"/>
    <w:tmpl w:val="A314AFA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50449"/>
    <w:multiLevelType w:val="hybridMultilevel"/>
    <w:tmpl w:val="7C34355E"/>
    <w:lvl w:ilvl="0" w:tplc="F162F7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81283E"/>
    <w:multiLevelType w:val="hybridMultilevel"/>
    <w:tmpl w:val="3E245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6A34A9"/>
    <w:multiLevelType w:val="hybridMultilevel"/>
    <w:tmpl w:val="8716DED4"/>
    <w:lvl w:ilvl="0" w:tplc="C038A71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346B9"/>
    <w:multiLevelType w:val="hybridMultilevel"/>
    <w:tmpl w:val="34E6A9AE"/>
    <w:lvl w:ilvl="0" w:tplc="B972F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4B03C7"/>
    <w:multiLevelType w:val="hybridMultilevel"/>
    <w:tmpl w:val="B504D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169C3"/>
    <w:multiLevelType w:val="multilevel"/>
    <w:tmpl w:val="6B2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C1D9C"/>
    <w:multiLevelType w:val="multilevel"/>
    <w:tmpl w:val="2700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3D1036"/>
    <w:multiLevelType w:val="hybridMultilevel"/>
    <w:tmpl w:val="9F4254D0"/>
    <w:lvl w:ilvl="0" w:tplc="E35831D8">
      <w:start w:val="1"/>
      <w:numFmt w:val="decimal"/>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7F5C2E6E"/>
    <w:multiLevelType w:val="multilevel"/>
    <w:tmpl w:val="D3E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15"/>
  </w:num>
  <w:num w:numId="4">
    <w:abstractNumId w:val="17"/>
  </w:num>
  <w:num w:numId="5">
    <w:abstractNumId w:val="17"/>
  </w:num>
  <w:num w:numId="6">
    <w:abstractNumId w:val="17"/>
  </w:num>
  <w:num w:numId="7">
    <w:abstractNumId w:val="17"/>
  </w:num>
  <w:num w:numId="8">
    <w:abstractNumId w:val="17"/>
  </w:num>
  <w:num w:numId="9">
    <w:abstractNumId w:val="17"/>
  </w:num>
  <w:num w:numId="10">
    <w:abstractNumId w:val="17"/>
  </w:num>
  <w:num w:numId="11">
    <w:abstractNumId w:val="17"/>
  </w:num>
  <w:num w:numId="12">
    <w:abstractNumId w:val="17"/>
  </w:num>
  <w:num w:numId="13">
    <w:abstractNumId w:val="17"/>
  </w:num>
  <w:num w:numId="14">
    <w:abstractNumId w:val="17"/>
  </w:num>
  <w:num w:numId="15">
    <w:abstractNumId w:val="17"/>
  </w:num>
  <w:num w:numId="16">
    <w:abstractNumId w:val="17"/>
  </w:num>
  <w:num w:numId="17">
    <w:abstractNumId w:val="17"/>
  </w:num>
  <w:num w:numId="18">
    <w:abstractNumId w:val="17"/>
  </w:num>
  <w:num w:numId="19">
    <w:abstractNumId w:val="17"/>
  </w:num>
  <w:num w:numId="20">
    <w:abstractNumId w:val="17"/>
  </w:num>
  <w:num w:numId="21">
    <w:abstractNumId w:val="17"/>
  </w:num>
  <w:num w:numId="22">
    <w:abstractNumId w:val="17"/>
  </w:num>
  <w:num w:numId="23">
    <w:abstractNumId w:val="3"/>
  </w:num>
  <w:num w:numId="24">
    <w:abstractNumId w:val="1"/>
  </w:num>
  <w:num w:numId="25">
    <w:abstractNumId w:val="10"/>
  </w:num>
  <w:num w:numId="26">
    <w:abstractNumId w:val="12"/>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11"/>
  </w:num>
  <w:num w:numId="30">
    <w:abstractNumId w:val="9"/>
  </w:num>
  <w:num w:numId="31">
    <w:abstractNumId w:val="8"/>
  </w:num>
  <w:num w:numId="32">
    <w:abstractNumId w:val="0"/>
  </w:num>
  <w:num w:numId="33">
    <w:abstractNumId w:val="6"/>
  </w:num>
  <w:num w:numId="34">
    <w:abstractNumId w:val="14"/>
  </w:num>
  <w:num w:numId="35">
    <w:abstractNumId w:val="4"/>
  </w:num>
  <w:num w:numId="36">
    <w:abstractNumId w:val="7"/>
  </w:num>
  <w:num w:numId="37">
    <w:abstractNumId w:val="2"/>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BA1"/>
    <w:rsid w:val="00005FA1"/>
    <w:rsid w:val="00006621"/>
    <w:rsid w:val="0002381A"/>
    <w:rsid w:val="00024595"/>
    <w:rsid w:val="00024B50"/>
    <w:rsid w:val="000278A1"/>
    <w:rsid w:val="00031298"/>
    <w:rsid w:val="00033243"/>
    <w:rsid w:val="000359A4"/>
    <w:rsid w:val="0005453D"/>
    <w:rsid w:val="00056799"/>
    <w:rsid w:val="000660BC"/>
    <w:rsid w:val="000667B0"/>
    <w:rsid w:val="00066D22"/>
    <w:rsid w:val="00080838"/>
    <w:rsid w:val="00082900"/>
    <w:rsid w:val="000845F6"/>
    <w:rsid w:val="00084BF4"/>
    <w:rsid w:val="0008727D"/>
    <w:rsid w:val="000919C0"/>
    <w:rsid w:val="00092DA3"/>
    <w:rsid w:val="00097707"/>
    <w:rsid w:val="000A32F1"/>
    <w:rsid w:val="000A5ADF"/>
    <w:rsid w:val="000B29F3"/>
    <w:rsid w:val="000B2D82"/>
    <w:rsid w:val="000B3C8E"/>
    <w:rsid w:val="000C13F4"/>
    <w:rsid w:val="000C3BDF"/>
    <w:rsid w:val="000C5E9D"/>
    <w:rsid w:val="000C7213"/>
    <w:rsid w:val="000D5C57"/>
    <w:rsid w:val="000E0665"/>
    <w:rsid w:val="000E4310"/>
    <w:rsid w:val="000E6F41"/>
    <w:rsid w:val="000E7C59"/>
    <w:rsid w:val="000F19FF"/>
    <w:rsid w:val="000F599F"/>
    <w:rsid w:val="00101E1F"/>
    <w:rsid w:val="00105D2B"/>
    <w:rsid w:val="00112830"/>
    <w:rsid w:val="00123F2A"/>
    <w:rsid w:val="001443F3"/>
    <w:rsid w:val="001531FE"/>
    <w:rsid w:val="0015475D"/>
    <w:rsid w:val="00154778"/>
    <w:rsid w:val="001558C1"/>
    <w:rsid w:val="00155B13"/>
    <w:rsid w:val="001711DC"/>
    <w:rsid w:val="001732C7"/>
    <w:rsid w:val="00181793"/>
    <w:rsid w:val="00184637"/>
    <w:rsid w:val="00192D4B"/>
    <w:rsid w:val="0019610B"/>
    <w:rsid w:val="001A3CDB"/>
    <w:rsid w:val="001B596E"/>
    <w:rsid w:val="001B7000"/>
    <w:rsid w:val="001C2F54"/>
    <w:rsid w:val="001E02F3"/>
    <w:rsid w:val="001E24AC"/>
    <w:rsid w:val="001E53C1"/>
    <w:rsid w:val="001F069E"/>
    <w:rsid w:val="00202FD6"/>
    <w:rsid w:val="002033F6"/>
    <w:rsid w:val="00205C9C"/>
    <w:rsid w:val="00210605"/>
    <w:rsid w:val="0021505C"/>
    <w:rsid w:val="00222503"/>
    <w:rsid w:val="00230745"/>
    <w:rsid w:val="002317BB"/>
    <w:rsid w:val="0023591C"/>
    <w:rsid w:val="0023749F"/>
    <w:rsid w:val="0024332C"/>
    <w:rsid w:val="00251060"/>
    <w:rsid w:val="00262520"/>
    <w:rsid w:val="002648D9"/>
    <w:rsid w:val="00265292"/>
    <w:rsid w:val="002704BD"/>
    <w:rsid w:val="002909D4"/>
    <w:rsid w:val="00292502"/>
    <w:rsid w:val="002A021B"/>
    <w:rsid w:val="002B7875"/>
    <w:rsid w:val="002B7F90"/>
    <w:rsid w:val="002C0413"/>
    <w:rsid w:val="002C65FF"/>
    <w:rsid w:val="002D15D0"/>
    <w:rsid w:val="002D1C16"/>
    <w:rsid w:val="002D378E"/>
    <w:rsid w:val="002D6E1C"/>
    <w:rsid w:val="002E2CAC"/>
    <w:rsid w:val="002E59A3"/>
    <w:rsid w:val="002E7BF4"/>
    <w:rsid w:val="002F3217"/>
    <w:rsid w:val="002F3677"/>
    <w:rsid w:val="00311A03"/>
    <w:rsid w:val="00311DD6"/>
    <w:rsid w:val="00314527"/>
    <w:rsid w:val="00317A8B"/>
    <w:rsid w:val="00317C61"/>
    <w:rsid w:val="0032308D"/>
    <w:rsid w:val="003242E3"/>
    <w:rsid w:val="00335BA2"/>
    <w:rsid w:val="0034543D"/>
    <w:rsid w:val="003505F4"/>
    <w:rsid w:val="0035699F"/>
    <w:rsid w:val="00356F79"/>
    <w:rsid w:val="00363A63"/>
    <w:rsid w:val="00366CCE"/>
    <w:rsid w:val="003673EA"/>
    <w:rsid w:val="003745E9"/>
    <w:rsid w:val="00376B88"/>
    <w:rsid w:val="003872AB"/>
    <w:rsid w:val="003912E6"/>
    <w:rsid w:val="003926AE"/>
    <w:rsid w:val="00397034"/>
    <w:rsid w:val="00397047"/>
    <w:rsid w:val="003A4C2C"/>
    <w:rsid w:val="003B3B61"/>
    <w:rsid w:val="003B599F"/>
    <w:rsid w:val="003B6B4B"/>
    <w:rsid w:val="003C4749"/>
    <w:rsid w:val="003C62B7"/>
    <w:rsid w:val="003D3272"/>
    <w:rsid w:val="003D4A92"/>
    <w:rsid w:val="003E1AA6"/>
    <w:rsid w:val="003E645C"/>
    <w:rsid w:val="003E7F7E"/>
    <w:rsid w:val="003F3646"/>
    <w:rsid w:val="003F5BA1"/>
    <w:rsid w:val="004024E8"/>
    <w:rsid w:val="004145E8"/>
    <w:rsid w:val="00415103"/>
    <w:rsid w:val="00422B56"/>
    <w:rsid w:val="00433132"/>
    <w:rsid w:val="0044375C"/>
    <w:rsid w:val="004466FF"/>
    <w:rsid w:val="004553D9"/>
    <w:rsid w:val="004603C3"/>
    <w:rsid w:val="0046160F"/>
    <w:rsid w:val="00463458"/>
    <w:rsid w:val="00473675"/>
    <w:rsid w:val="00480A46"/>
    <w:rsid w:val="00480B6F"/>
    <w:rsid w:val="0048491D"/>
    <w:rsid w:val="00493C28"/>
    <w:rsid w:val="004945DF"/>
    <w:rsid w:val="004953DE"/>
    <w:rsid w:val="004A44B0"/>
    <w:rsid w:val="004C08FC"/>
    <w:rsid w:val="004C0DDA"/>
    <w:rsid w:val="004D1125"/>
    <w:rsid w:val="004E14D6"/>
    <w:rsid w:val="004E4D99"/>
    <w:rsid w:val="004E6B60"/>
    <w:rsid w:val="004F536A"/>
    <w:rsid w:val="004F54F9"/>
    <w:rsid w:val="004F6AE6"/>
    <w:rsid w:val="00503A06"/>
    <w:rsid w:val="00503BF3"/>
    <w:rsid w:val="005115CD"/>
    <w:rsid w:val="005131E3"/>
    <w:rsid w:val="00515850"/>
    <w:rsid w:val="00515BF6"/>
    <w:rsid w:val="00525360"/>
    <w:rsid w:val="00532342"/>
    <w:rsid w:val="005342CE"/>
    <w:rsid w:val="00552471"/>
    <w:rsid w:val="00557BDC"/>
    <w:rsid w:val="00572E86"/>
    <w:rsid w:val="00574222"/>
    <w:rsid w:val="00575B05"/>
    <w:rsid w:val="005832FD"/>
    <w:rsid w:val="00593BFF"/>
    <w:rsid w:val="00595842"/>
    <w:rsid w:val="005960E7"/>
    <w:rsid w:val="00596410"/>
    <w:rsid w:val="005966AB"/>
    <w:rsid w:val="005A22C5"/>
    <w:rsid w:val="005B2915"/>
    <w:rsid w:val="005B2D98"/>
    <w:rsid w:val="005B31EF"/>
    <w:rsid w:val="005B501B"/>
    <w:rsid w:val="005C2AC0"/>
    <w:rsid w:val="005C4EAA"/>
    <w:rsid w:val="005C6A86"/>
    <w:rsid w:val="005C722E"/>
    <w:rsid w:val="005D6ABE"/>
    <w:rsid w:val="005E20F9"/>
    <w:rsid w:val="005F13A7"/>
    <w:rsid w:val="006066CC"/>
    <w:rsid w:val="00607511"/>
    <w:rsid w:val="00614182"/>
    <w:rsid w:val="0061750A"/>
    <w:rsid w:val="006325EF"/>
    <w:rsid w:val="00641850"/>
    <w:rsid w:val="0064288C"/>
    <w:rsid w:val="00644673"/>
    <w:rsid w:val="00650749"/>
    <w:rsid w:val="00653A3A"/>
    <w:rsid w:val="0065492E"/>
    <w:rsid w:val="00667859"/>
    <w:rsid w:val="006730BB"/>
    <w:rsid w:val="00673ED4"/>
    <w:rsid w:val="00692902"/>
    <w:rsid w:val="006A20D2"/>
    <w:rsid w:val="006A53D1"/>
    <w:rsid w:val="006A60CF"/>
    <w:rsid w:val="006B4D85"/>
    <w:rsid w:val="006C6C43"/>
    <w:rsid w:val="006C7617"/>
    <w:rsid w:val="006D0F64"/>
    <w:rsid w:val="006D6806"/>
    <w:rsid w:val="006D76EA"/>
    <w:rsid w:val="006F523F"/>
    <w:rsid w:val="006F57E7"/>
    <w:rsid w:val="007352DF"/>
    <w:rsid w:val="007378A0"/>
    <w:rsid w:val="00744C36"/>
    <w:rsid w:val="00745788"/>
    <w:rsid w:val="00753E74"/>
    <w:rsid w:val="00754552"/>
    <w:rsid w:val="00757CFB"/>
    <w:rsid w:val="0076325D"/>
    <w:rsid w:val="00764330"/>
    <w:rsid w:val="00764B9B"/>
    <w:rsid w:val="007665A4"/>
    <w:rsid w:val="00767340"/>
    <w:rsid w:val="00767871"/>
    <w:rsid w:val="00771E89"/>
    <w:rsid w:val="00773E02"/>
    <w:rsid w:val="00776A3F"/>
    <w:rsid w:val="0077779D"/>
    <w:rsid w:val="00783E68"/>
    <w:rsid w:val="007950DA"/>
    <w:rsid w:val="00795D89"/>
    <w:rsid w:val="00796DCF"/>
    <w:rsid w:val="007A6452"/>
    <w:rsid w:val="007B0A99"/>
    <w:rsid w:val="007B1E52"/>
    <w:rsid w:val="007C63BF"/>
    <w:rsid w:val="007D0AC6"/>
    <w:rsid w:val="007D1CB8"/>
    <w:rsid w:val="007E5D1E"/>
    <w:rsid w:val="007E6981"/>
    <w:rsid w:val="007F7FB1"/>
    <w:rsid w:val="00800925"/>
    <w:rsid w:val="00805E47"/>
    <w:rsid w:val="00812FAD"/>
    <w:rsid w:val="00837217"/>
    <w:rsid w:val="00847F61"/>
    <w:rsid w:val="00851DA8"/>
    <w:rsid w:val="00854EAB"/>
    <w:rsid w:val="00855DBD"/>
    <w:rsid w:val="008572F7"/>
    <w:rsid w:val="00863285"/>
    <w:rsid w:val="00863AAE"/>
    <w:rsid w:val="008658D6"/>
    <w:rsid w:val="008725B9"/>
    <w:rsid w:val="008759C1"/>
    <w:rsid w:val="00892F37"/>
    <w:rsid w:val="008944A5"/>
    <w:rsid w:val="00895EBB"/>
    <w:rsid w:val="008A01E9"/>
    <w:rsid w:val="008A498B"/>
    <w:rsid w:val="008B4790"/>
    <w:rsid w:val="008B5E34"/>
    <w:rsid w:val="008B6FC3"/>
    <w:rsid w:val="008B77E3"/>
    <w:rsid w:val="008C4CCD"/>
    <w:rsid w:val="008C4FA3"/>
    <w:rsid w:val="008D52CF"/>
    <w:rsid w:val="008E0DA4"/>
    <w:rsid w:val="008E7D26"/>
    <w:rsid w:val="008F0425"/>
    <w:rsid w:val="008F3D04"/>
    <w:rsid w:val="008F4660"/>
    <w:rsid w:val="00910868"/>
    <w:rsid w:val="0091630E"/>
    <w:rsid w:val="009226D5"/>
    <w:rsid w:val="00935417"/>
    <w:rsid w:val="0093746D"/>
    <w:rsid w:val="00940ABA"/>
    <w:rsid w:val="00945247"/>
    <w:rsid w:val="00946166"/>
    <w:rsid w:val="009529DB"/>
    <w:rsid w:val="00952ACA"/>
    <w:rsid w:val="00955CEA"/>
    <w:rsid w:val="00955E99"/>
    <w:rsid w:val="009605A4"/>
    <w:rsid w:val="009650E4"/>
    <w:rsid w:val="00970D48"/>
    <w:rsid w:val="009767DD"/>
    <w:rsid w:val="00982A44"/>
    <w:rsid w:val="00983C9E"/>
    <w:rsid w:val="0098728A"/>
    <w:rsid w:val="00991630"/>
    <w:rsid w:val="00992EAC"/>
    <w:rsid w:val="00993B5A"/>
    <w:rsid w:val="009A0546"/>
    <w:rsid w:val="009A125E"/>
    <w:rsid w:val="009B1D60"/>
    <w:rsid w:val="009B262B"/>
    <w:rsid w:val="009B2952"/>
    <w:rsid w:val="009B59AE"/>
    <w:rsid w:val="009B64B8"/>
    <w:rsid w:val="009B681A"/>
    <w:rsid w:val="009C6406"/>
    <w:rsid w:val="009D2F9A"/>
    <w:rsid w:val="009D51CD"/>
    <w:rsid w:val="009D628E"/>
    <w:rsid w:val="009D7DA8"/>
    <w:rsid w:val="009E0769"/>
    <w:rsid w:val="009E2D3F"/>
    <w:rsid w:val="009E4FE6"/>
    <w:rsid w:val="009F0A4D"/>
    <w:rsid w:val="009F5888"/>
    <w:rsid w:val="009F6042"/>
    <w:rsid w:val="00A17C76"/>
    <w:rsid w:val="00A20BE0"/>
    <w:rsid w:val="00A245AE"/>
    <w:rsid w:val="00A24F17"/>
    <w:rsid w:val="00A27A0B"/>
    <w:rsid w:val="00A27E2C"/>
    <w:rsid w:val="00A3792A"/>
    <w:rsid w:val="00A40507"/>
    <w:rsid w:val="00A45210"/>
    <w:rsid w:val="00A55194"/>
    <w:rsid w:val="00A5691B"/>
    <w:rsid w:val="00A6023F"/>
    <w:rsid w:val="00A60495"/>
    <w:rsid w:val="00A675D2"/>
    <w:rsid w:val="00A705BC"/>
    <w:rsid w:val="00A84325"/>
    <w:rsid w:val="00A86A07"/>
    <w:rsid w:val="00A96066"/>
    <w:rsid w:val="00AA5541"/>
    <w:rsid w:val="00AA76E8"/>
    <w:rsid w:val="00AA7878"/>
    <w:rsid w:val="00AB1A58"/>
    <w:rsid w:val="00AC0AF1"/>
    <w:rsid w:val="00AC1BFF"/>
    <w:rsid w:val="00AC3405"/>
    <w:rsid w:val="00AC346B"/>
    <w:rsid w:val="00AC702C"/>
    <w:rsid w:val="00AD244D"/>
    <w:rsid w:val="00AD3691"/>
    <w:rsid w:val="00AE117C"/>
    <w:rsid w:val="00AE352B"/>
    <w:rsid w:val="00AE617C"/>
    <w:rsid w:val="00AE636C"/>
    <w:rsid w:val="00AF06AB"/>
    <w:rsid w:val="00AF30EA"/>
    <w:rsid w:val="00AF4DBC"/>
    <w:rsid w:val="00AF4F61"/>
    <w:rsid w:val="00B0064A"/>
    <w:rsid w:val="00B038D5"/>
    <w:rsid w:val="00B13AF0"/>
    <w:rsid w:val="00B14A85"/>
    <w:rsid w:val="00B17FE1"/>
    <w:rsid w:val="00B213EC"/>
    <w:rsid w:val="00B322B7"/>
    <w:rsid w:val="00B3334D"/>
    <w:rsid w:val="00B350D1"/>
    <w:rsid w:val="00B36D07"/>
    <w:rsid w:val="00B466F4"/>
    <w:rsid w:val="00B52DB1"/>
    <w:rsid w:val="00B644C5"/>
    <w:rsid w:val="00B73A41"/>
    <w:rsid w:val="00B90CAF"/>
    <w:rsid w:val="00BA33BE"/>
    <w:rsid w:val="00BA3EEA"/>
    <w:rsid w:val="00BB06AE"/>
    <w:rsid w:val="00BB5AE4"/>
    <w:rsid w:val="00BC08D8"/>
    <w:rsid w:val="00BC2A3C"/>
    <w:rsid w:val="00BC5872"/>
    <w:rsid w:val="00BD00D0"/>
    <w:rsid w:val="00BD5721"/>
    <w:rsid w:val="00BE5691"/>
    <w:rsid w:val="00BE6B7C"/>
    <w:rsid w:val="00C01BEF"/>
    <w:rsid w:val="00C0225E"/>
    <w:rsid w:val="00C023A5"/>
    <w:rsid w:val="00C034E8"/>
    <w:rsid w:val="00C23116"/>
    <w:rsid w:val="00C308F9"/>
    <w:rsid w:val="00C345FB"/>
    <w:rsid w:val="00C420B7"/>
    <w:rsid w:val="00C43E8E"/>
    <w:rsid w:val="00C47F4A"/>
    <w:rsid w:val="00C50A2A"/>
    <w:rsid w:val="00C51C6E"/>
    <w:rsid w:val="00C61A64"/>
    <w:rsid w:val="00C61B91"/>
    <w:rsid w:val="00C67F6A"/>
    <w:rsid w:val="00C735AE"/>
    <w:rsid w:val="00C77F74"/>
    <w:rsid w:val="00C91129"/>
    <w:rsid w:val="00C91882"/>
    <w:rsid w:val="00C919A4"/>
    <w:rsid w:val="00C94398"/>
    <w:rsid w:val="00C95E34"/>
    <w:rsid w:val="00CA39D9"/>
    <w:rsid w:val="00CA4E72"/>
    <w:rsid w:val="00CA5BCD"/>
    <w:rsid w:val="00CA6733"/>
    <w:rsid w:val="00CC18F6"/>
    <w:rsid w:val="00CC2246"/>
    <w:rsid w:val="00CC521F"/>
    <w:rsid w:val="00CC6C66"/>
    <w:rsid w:val="00CD22D8"/>
    <w:rsid w:val="00CD5251"/>
    <w:rsid w:val="00CF6ED5"/>
    <w:rsid w:val="00D147B3"/>
    <w:rsid w:val="00D25A4D"/>
    <w:rsid w:val="00D25F7C"/>
    <w:rsid w:val="00D261E5"/>
    <w:rsid w:val="00D34EB2"/>
    <w:rsid w:val="00D3530D"/>
    <w:rsid w:val="00D35CE1"/>
    <w:rsid w:val="00D40060"/>
    <w:rsid w:val="00D43453"/>
    <w:rsid w:val="00D4383D"/>
    <w:rsid w:val="00D448E4"/>
    <w:rsid w:val="00D51EEA"/>
    <w:rsid w:val="00D579F0"/>
    <w:rsid w:val="00D6080A"/>
    <w:rsid w:val="00D62EA0"/>
    <w:rsid w:val="00D657A3"/>
    <w:rsid w:val="00D65A61"/>
    <w:rsid w:val="00D724C7"/>
    <w:rsid w:val="00D7789C"/>
    <w:rsid w:val="00D840FB"/>
    <w:rsid w:val="00D97A0B"/>
    <w:rsid w:val="00D97C72"/>
    <w:rsid w:val="00DA69C0"/>
    <w:rsid w:val="00DB0A66"/>
    <w:rsid w:val="00DB2AD8"/>
    <w:rsid w:val="00DB6698"/>
    <w:rsid w:val="00DC0693"/>
    <w:rsid w:val="00DC23F1"/>
    <w:rsid w:val="00DC6911"/>
    <w:rsid w:val="00DD0265"/>
    <w:rsid w:val="00DD1D56"/>
    <w:rsid w:val="00DD7DE3"/>
    <w:rsid w:val="00DE67AF"/>
    <w:rsid w:val="00DE6FBB"/>
    <w:rsid w:val="00DF06F5"/>
    <w:rsid w:val="00DF0F5D"/>
    <w:rsid w:val="00DF6C66"/>
    <w:rsid w:val="00E02C6B"/>
    <w:rsid w:val="00E03C8B"/>
    <w:rsid w:val="00E048DF"/>
    <w:rsid w:val="00E05488"/>
    <w:rsid w:val="00E07FEA"/>
    <w:rsid w:val="00E146B9"/>
    <w:rsid w:val="00E15BBF"/>
    <w:rsid w:val="00E15E7A"/>
    <w:rsid w:val="00E24767"/>
    <w:rsid w:val="00E248DB"/>
    <w:rsid w:val="00E26D23"/>
    <w:rsid w:val="00E2770D"/>
    <w:rsid w:val="00E40233"/>
    <w:rsid w:val="00E40BFC"/>
    <w:rsid w:val="00E45A96"/>
    <w:rsid w:val="00E51D53"/>
    <w:rsid w:val="00E562B0"/>
    <w:rsid w:val="00E57822"/>
    <w:rsid w:val="00E63199"/>
    <w:rsid w:val="00E66900"/>
    <w:rsid w:val="00E70E2A"/>
    <w:rsid w:val="00E74099"/>
    <w:rsid w:val="00E75B8F"/>
    <w:rsid w:val="00E80B23"/>
    <w:rsid w:val="00EA0FB6"/>
    <w:rsid w:val="00EB02B1"/>
    <w:rsid w:val="00EB6EAB"/>
    <w:rsid w:val="00EC5402"/>
    <w:rsid w:val="00EC73AD"/>
    <w:rsid w:val="00ED2D2A"/>
    <w:rsid w:val="00ED6643"/>
    <w:rsid w:val="00EE4A8D"/>
    <w:rsid w:val="00EF7C9D"/>
    <w:rsid w:val="00F05C37"/>
    <w:rsid w:val="00F127EB"/>
    <w:rsid w:val="00F15D9D"/>
    <w:rsid w:val="00F21EE8"/>
    <w:rsid w:val="00F2428E"/>
    <w:rsid w:val="00F30F20"/>
    <w:rsid w:val="00F3194D"/>
    <w:rsid w:val="00F3286C"/>
    <w:rsid w:val="00F50FA9"/>
    <w:rsid w:val="00F55323"/>
    <w:rsid w:val="00F6772D"/>
    <w:rsid w:val="00F749BD"/>
    <w:rsid w:val="00F804D1"/>
    <w:rsid w:val="00F8134D"/>
    <w:rsid w:val="00F81BEC"/>
    <w:rsid w:val="00F936FE"/>
    <w:rsid w:val="00F95516"/>
    <w:rsid w:val="00FA182E"/>
    <w:rsid w:val="00FA25B9"/>
    <w:rsid w:val="00FA599E"/>
    <w:rsid w:val="00FA7008"/>
    <w:rsid w:val="00FB0EA4"/>
    <w:rsid w:val="00FB14BA"/>
    <w:rsid w:val="00FB6152"/>
    <w:rsid w:val="00FB72F7"/>
    <w:rsid w:val="00FB7C30"/>
    <w:rsid w:val="00FB7D69"/>
    <w:rsid w:val="00FD0DB4"/>
    <w:rsid w:val="00FD1215"/>
    <w:rsid w:val="00FD20F2"/>
    <w:rsid w:val="00FD44BF"/>
    <w:rsid w:val="00FD4874"/>
    <w:rsid w:val="00FD6C7D"/>
    <w:rsid w:val="00FE0F99"/>
    <w:rsid w:val="00FE6B2B"/>
    <w:rsid w:val="00FE6C63"/>
    <w:rsid w:val="00FF1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101D"/>
  <w15:chartTrackingRefBased/>
  <w15:docId w15:val="{BD6DD5D5-5117-443E-BA36-8302EF96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AE117C"/>
    <w:pPr>
      <w:tabs>
        <w:tab w:val="right" w:leader="dot" w:pos="8778"/>
      </w:tabs>
      <w:spacing w:after="100"/>
      <w:jc w:val="both"/>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unhideWhenUsed/>
    <w:rsid w:val="0048491D"/>
    <w:pPr>
      <w:spacing w:before="100" w:beforeAutospacing="1" w:after="100" w:afterAutospacing="1" w:line="240" w:lineRule="auto"/>
    </w:pPr>
    <w:rPr>
      <w:rFonts w:eastAsia="Times New Roman" w:cs="Times New Roman"/>
      <w:sz w:val="24"/>
      <w:szCs w:val="24"/>
    </w:rPr>
  </w:style>
  <w:style w:type="paragraph" w:customStyle="1" w:styleId="isselectedend">
    <w:name w:val="isselectedend"/>
    <w:basedOn w:val="Normal"/>
    <w:rsid w:val="00AC1BF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AC1BFF"/>
    <w:rPr>
      <w:b/>
      <w:bCs/>
    </w:rPr>
  </w:style>
  <w:style w:type="character" w:styleId="HTMLCode">
    <w:name w:val="HTML Code"/>
    <w:basedOn w:val="DefaultParagraphFont"/>
    <w:uiPriority w:val="99"/>
    <w:semiHidden/>
    <w:unhideWhenUsed/>
    <w:rsid w:val="00503A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6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617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650E4"/>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TableofFigures">
    <w:name w:val="table of figures"/>
    <w:basedOn w:val="Normal"/>
    <w:next w:val="Normal"/>
    <w:uiPriority w:val="99"/>
    <w:unhideWhenUsed/>
    <w:rsid w:val="003745E9"/>
    <w:pPr>
      <w:spacing w:after="0"/>
    </w:pPr>
  </w:style>
  <w:style w:type="character" w:customStyle="1" w:styleId="commentcolor">
    <w:name w:val="commentcolor"/>
    <w:basedOn w:val="DefaultParagraphFont"/>
    <w:rsid w:val="00552471"/>
  </w:style>
  <w:style w:type="character" w:customStyle="1" w:styleId="tagnamecolor">
    <w:name w:val="tagnamecolor"/>
    <w:basedOn w:val="DefaultParagraphFont"/>
    <w:rsid w:val="00552471"/>
  </w:style>
  <w:style w:type="character" w:customStyle="1" w:styleId="tagcolor">
    <w:name w:val="tagcolor"/>
    <w:basedOn w:val="DefaultParagraphFont"/>
    <w:rsid w:val="00552471"/>
  </w:style>
  <w:style w:type="character" w:customStyle="1" w:styleId="attributecolor">
    <w:name w:val="attributecolor"/>
    <w:basedOn w:val="DefaultParagraphFont"/>
    <w:rsid w:val="00552471"/>
  </w:style>
  <w:style w:type="character" w:customStyle="1" w:styleId="attributevaluecolor">
    <w:name w:val="attributevaluecolor"/>
    <w:basedOn w:val="DefaultParagraphFont"/>
    <w:rsid w:val="00552471"/>
  </w:style>
  <w:style w:type="character" w:styleId="Emphasis">
    <w:name w:val="Emphasis"/>
    <w:basedOn w:val="DefaultParagraphFont"/>
    <w:uiPriority w:val="20"/>
    <w:qFormat/>
    <w:rsid w:val="0077779D"/>
    <w:rPr>
      <w:i/>
      <w:iCs/>
    </w:rPr>
  </w:style>
  <w:style w:type="paragraph" w:styleId="Bibliography">
    <w:name w:val="Bibliography"/>
    <w:basedOn w:val="Normal"/>
    <w:next w:val="Normal"/>
    <w:uiPriority w:val="37"/>
    <w:unhideWhenUsed/>
    <w:rsid w:val="00D65A61"/>
    <w:pPr>
      <w:tabs>
        <w:tab w:val="left" w:pos="384"/>
      </w:tabs>
      <w:spacing w:after="0" w:line="240" w:lineRule="auto"/>
      <w:ind w:left="384" w:hanging="384"/>
    </w:pPr>
  </w:style>
  <w:style w:type="character" w:customStyle="1" w:styleId="o">
    <w:name w:val="ͼo"/>
    <w:basedOn w:val="DefaultParagraphFont"/>
    <w:rsid w:val="00C345FB"/>
  </w:style>
  <w:style w:type="character" w:customStyle="1" w:styleId="j">
    <w:name w:val="ͼj"/>
    <w:basedOn w:val="DefaultParagraphFont"/>
    <w:rsid w:val="00C345FB"/>
  </w:style>
  <w:style w:type="character" w:customStyle="1" w:styleId="g">
    <w:name w:val="ͼg"/>
    <w:basedOn w:val="DefaultParagraphFont"/>
    <w:rsid w:val="00C345FB"/>
  </w:style>
  <w:style w:type="paragraph" w:customStyle="1" w:styleId="pdq2pgselectionanchorcontainer">
    <w:name w:val="pdq2pg_selectionanchorcontainer"/>
    <w:basedOn w:val="Normal"/>
    <w:rsid w:val="00024B50"/>
    <w:pPr>
      <w:spacing w:before="100" w:beforeAutospacing="1" w:after="100" w:afterAutospacing="1" w:line="240" w:lineRule="auto"/>
    </w:pPr>
    <w:rPr>
      <w:rFonts w:eastAsia="Times New Roman" w:cs="Times New Roman"/>
      <w:sz w:val="24"/>
      <w:szCs w:val="24"/>
    </w:rPr>
  </w:style>
  <w:style w:type="character" w:customStyle="1" w:styleId="m">
    <w:name w:val="ͼm"/>
    <w:basedOn w:val="DefaultParagraphFont"/>
    <w:rsid w:val="00C023A5"/>
  </w:style>
  <w:style w:type="character" w:customStyle="1" w:styleId="k">
    <w:name w:val="ͼk"/>
    <w:basedOn w:val="DefaultParagraphFont"/>
    <w:rsid w:val="00C023A5"/>
  </w:style>
  <w:style w:type="character" w:customStyle="1" w:styleId="n">
    <w:name w:val="ͼn"/>
    <w:basedOn w:val="DefaultParagraphFont"/>
    <w:rsid w:val="00C023A5"/>
  </w:style>
  <w:style w:type="paragraph" w:customStyle="1" w:styleId="zlae0wtextbase">
    <w:name w:val="zlae0w_textbase"/>
    <w:basedOn w:val="Normal"/>
    <w:rsid w:val="005832FD"/>
    <w:pPr>
      <w:spacing w:before="100" w:beforeAutospacing="1" w:after="100" w:afterAutospacing="1" w:line="240" w:lineRule="auto"/>
    </w:pPr>
    <w:rPr>
      <w:rFonts w:eastAsia="Times New Roman" w:cs="Times New Roman"/>
      <w:sz w:val="24"/>
      <w:szCs w:val="24"/>
    </w:rPr>
  </w:style>
  <w:style w:type="character" w:customStyle="1" w:styleId="zlae0wtextbase1">
    <w:name w:val="zlae0w_textbase1"/>
    <w:basedOn w:val="DefaultParagraphFont"/>
    <w:rsid w:val="0032308D"/>
  </w:style>
  <w:style w:type="paragraph" w:styleId="Revision">
    <w:name w:val="Revision"/>
    <w:hidden/>
    <w:uiPriority w:val="99"/>
    <w:semiHidden/>
    <w:rsid w:val="00855D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66912">
      <w:bodyDiv w:val="1"/>
      <w:marLeft w:val="0"/>
      <w:marRight w:val="0"/>
      <w:marTop w:val="0"/>
      <w:marBottom w:val="0"/>
      <w:divBdr>
        <w:top w:val="none" w:sz="0" w:space="0" w:color="auto"/>
        <w:left w:val="none" w:sz="0" w:space="0" w:color="auto"/>
        <w:bottom w:val="none" w:sz="0" w:space="0" w:color="auto"/>
        <w:right w:val="none" w:sz="0" w:space="0" w:color="auto"/>
      </w:divBdr>
      <w:divsChild>
        <w:div w:id="83112787">
          <w:marLeft w:val="0"/>
          <w:marRight w:val="0"/>
          <w:marTop w:val="0"/>
          <w:marBottom w:val="0"/>
          <w:divBdr>
            <w:top w:val="none" w:sz="0" w:space="0" w:color="auto"/>
            <w:left w:val="none" w:sz="0" w:space="0" w:color="auto"/>
            <w:bottom w:val="none" w:sz="0" w:space="0" w:color="auto"/>
            <w:right w:val="none" w:sz="0" w:space="0" w:color="auto"/>
          </w:divBdr>
        </w:div>
      </w:divsChild>
    </w:div>
    <w:div w:id="78915074">
      <w:bodyDiv w:val="1"/>
      <w:marLeft w:val="0"/>
      <w:marRight w:val="0"/>
      <w:marTop w:val="0"/>
      <w:marBottom w:val="0"/>
      <w:divBdr>
        <w:top w:val="none" w:sz="0" w:space="0" w:color="auto"/>
        <w:left w:val="none" w:sz="0" w:space="0" w:color="auto"/>
        <w:bottom w:val="none" w:sz="0" w:space="0" w:color="auto"/>
        <w:right w:val="none" w:sz="0" w:space="0" w:color="auto"/>
      </w:divBdr>
    </w:div>
    <w:div w:id="81293630">
      <w:bodyDiv w:val="1"/>
      <w:marLeft w:val="0"/>
      <w:marRight w:val="0"/>
      <w:marTop w:val="0"/>
      <w:marBottom w:val="0"/>
      <w:divBdr>
        <w:top w:val="none" w:sz="0" w:space="0" w:color="auto"/>
        <w:left w:val="none" w:sz="0" w:space="0" w:color="auto"/>
        <w:bottom w:val="none" w:sz="0" w:space="0" w:color="auto"/>
        <w:right w:val="none" w:sz="0" w:space="0" w:color="auto"/>
      </w:divBdr>
      <w:divsChild>
        <w:div w:id="1083916543">
          <w:marLeft w:val="0"/>
          <w:marRight w:val="0"/>
          <w:marTop w:val="0"/>
          <w:marBottom w:val="0"/>
          <w:divBdr>
            <w:top w:val="none" w:sz="0" w:space="0" w:color="auto"/>
            <w:left w:val="none" w:sz="0" w:space="0" w:color="auto"/>
            <w:bottom w:val="none" w:sz="0" w:space="0" w:color="auto"/>
            <w:right w:val="none" w:sz="0" w:space="0" w:color="auto"/>
          </w:divBdr>
          <w:divsChild>
            <w:div w:id="853375770">
              <w:marLeft w:val="0"/>
              <w:marRight w:val="0"/>
              <w:marTop w:val="0"/>
              <w:marBottom w:val="0"/>
              <w:divBdr>
                <w:top w:val="none" w:sz="0" w:space="0" w:color="auto"/>
                <w:left w:val="none" w:sz="0" w:space="0" w:color="auto"/>
                <w:bottom w:val="none" w:sz="0" w:space="0" w:color="auto"/>
                <w:right w:val="none" w:sz="0" w:space="0" w:color="auto"/>
              </w:divBdr>
              <w:divsChild>
                <w:div w:id="994996708">
                  <w:marLeft w:val="0"/>
                  <w:marRight w:val="0"/>
                  <w:marTop w:val="0"/>
                  <w:marBottom w:val="0"/>
                  <w:divBdr>
                    <w:top w:val="none" w:sz="0" w:space="0" w:color="auto"/>
                    <w:left w:val="none" w:sz="0" w:space="0" w:color="auto"/>
                    <w:bottom w:val="none" w:sz="0" w:space="0" w:color="auto"/>
                    <w:right w:val="none" w:sz="0" w:space="0" w:color="auto"/>
                  </w:divBdr>
                  <w:divsChild>
                    <w:div w:id="534654734">
                      <w:marLeft w:val="0"/>
                      <w:marRight w:val="0"/>
                      <w:marTop w:val="0"/>
                      <w:marBottom w:val="0"/>
                      <w:divBdr>
                        <w:top w:val="none" w:sz="0" w:space="0" w:color="auto"/>
                        <w:left w:val="none" w:sz="0" w:space="0" w:color="auto"/>
                        <w:bottom w:val="none" w:sz="0" w:space="0" w:color="auto"/>
                        <w:right w:val="none" w:sz="0" w:space="0" w:color="auto"/>
                      </w:divBdr>
                      <w:divsChild>
                        <w:div w:id="19036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98884">
                  <w:marLeft w:val="0"/>
                  <w:marRight w:val="0"/>
                  <w:marTop w:val="0"/>
                  <w:marBottom w:val="0"/>
                  <w:divBdr>
                    <w:top w:val="none" w:sz="0" w:space="0" w:color="auto"/>
                    <w:left w:val="none" w:sz="0" w:space="0" w:color="auto"/>
                    <w:bottom w:val="none" w:sz="0" w:space="0" w:color="auto"/>
                    <w:right w:val="none" w:sz="0" w:space="0" w:color="auto"/>
                  </w:divBdr>
                  <w:divsChild>
                    <w:div w:id="1329602102">
                      <w:marLeft w:val="0"/>
                      <w:marRight w:val="0"/>
                      <w:marTop w:val="0"/>
                      <w:marBottom w:val="0"/>
                      <w:divBdr>
                        <w:top w:val="none" w:sz="0" w:space="0" w:color="auto"/>
                        <w:left w:val="none" w:sz="0" w:space="0" w:color="auto"/>
                        <w:bottom w:val="none" w:sz="0" w:space="0" w:color="auto"/>
                        <w:right w:val="none" w:sz="0" w:space="0" w:color="auto"/>
                      </w:divBdr>
                    </w:div>
                  </w:divsChild>
                </w:div>
                <w:div w:id="824930284">
                  <w:marLeft w:val="0"/>
                  <w:marRight w:val="0"/>
                  <w:marTop w:val="0"/>
                  <w:marBottom w:val="0"/>
                  <w:divBdr>
                    <w:top w:val="none" w:sz="0" w:space="0" w:color="auto"/>
                    <w:left w:val="none" w:sz="0" w:space="0" w:color="auto"/>
                    <w:bottom w:val="none" w:sz="0" w:space="0" w:color="auto"/>
                    <w:right w:val="none" w:sz="0" w:space="0" w:color="auto"/>
                  </w:divBdr>
                  <w:divsChild>
                    <w:div w:id="156960680">
                      <w:marLeft w:val="0"/>
                      <w:marRight w:val="0"/>
                      <w:marTop w:val="0"/>
                      <w:marBottom w:val="0"/>
                      <w:divBdr>
                        <w:top w:val="none" w:sz="0" w:space="0" w:color="auto"/>
                        <w:left w:val="none" w:sz="0" w:space="0" w:color="auto"/>
                        <w:bottom w:val="none" w:sz="0" w:space="0" w:color="auto"/>
                        <w:right w:val="none" w:sz="0" w:space="0" w:color="auto"/>
                      </w:divBdr>
                    </w:div>
                  </w:divsChild>
                </w:div>
                <w:div w:id="1788160832">
                  <w:marLeft w:val="0"/>
                  <w:marRight w:val="0"/>
                  <w:marTop w:val="0"/>
                  <w:marBottom w:val="0"/>
                  <w:divBdr>
                    <w:top w:val="none" w:sz="0" w:space="0" w:color="auto"/>
                    <w:left w:val="none" w:sz="0" w:space="0" w:color="auto"/>
                    <w:bottom w:val="none" w:sz="0" w:space="0" w:color="auto"/>
                    <w:right w:val="none" w:sz="0" w:space="0" w:color="auto"/>
                  </w:divBdr>
                  <w:divsChild>
                    <w:div w:id="1885865330">
                      <w:marLeft w:val="0"/>
                      <w:marRight w:val="0"/>
                      <w:marTop w:val="0"/>
                      <w:marBottom w:val="0"/>
                      <w:divBdr>
                        <w:top w:val="none" w:sz="0" w:space="0" w:color="auto"/>
                        <w:left w:val="none" w:sz="0" w:space="0" w:color="auto"/>
                        <w:bottom w:val="none" w:sz="0" w:space="0" w:color="auto"/>
                        <w:right w:val="none" w:sz="0" w:space="0" w:color="auto"/>
                      </w:divBdr>
                      <w:divsChild>
                        <w:div w:id="583731902">
                          <w:marLeft w:val="0"/>
                          <w:marRight w:val="0"/>
                          <w:marTop w:val="0"/>
                          <w:marBottom w:val="0"/>
                          <w:divBdr>
                            <w:top w:val="none" w:sz="0" w:space="0" w:color="auto"/>
                            <w:left w:val="none" w:sz="0" w:space="0" w:color="auto"/>
                            <w:bottom w:val="none" w:sz="0" w:space="0" w:color="auto"/>
                            <w:right w:val="none" w:sz="0" w:space="0" w:color="auto"/>
                          </w:divBdr>
                          <w:divsChild>
                            <w:div w:id="1435322711">
                              <w:marLeft w:val="0"/>
                              <w:marRight w:val="0"/>
                              <w:marTop w:val="0"/>
                              <w:marBottom w:val="0"/>
                              <w:divBdr>
                                <w:top w:val="none" w:sz="0" w:space="0" w:color="auto"/>
                                <w:left w:val="none" w:sz="0" w:space="0" w:color="auto"/>
                                <w:bottom w:val="none" w:sz="0" w:space="0" w:color="auto"/>
                                <w:right w:val="none" w:sz="0" w:space="0" w:color="auto"/>
                              </w:divBdr>
                              <w:divsChild>
                                <w:div w:id="18043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1019">
                          <w:marLeft w:val="0"/>
                          <w:marRight w:val="0"/>
                          <w:marTop w:val="0"/>
                          <w:marBottom w:val="0"/>
                          <w:divBdr>
                            <w:top w:val="none" w:sz="0" w:space="0" w:color="auto"/>
                            <w:left w:val="none" w:sz="0" w:space="0" w:color="auto"/>
                            <w:bottom w:val="none" w:sz="0" w:space="0" w:color="auto"/>
                            <w:right w:val="none" w:sz="0" w:space="0" w:color="auto"/>
                          </w:divBdr>
                          <w:divsChild>
                            <w:div w:id="448166118">
                              <w:marLeft w:val="0"/>
                              <w:marRight w:val="0"/>
                              <w:marTop w:val="0"/>
                              <w:marBottom w:val="0"/>
                              <w:divBdr>
                                <w:top w:val="none" w:sz="0" w:space="0" w:color="auto"/>
                                <w:left w:val="none" w:sz="0" w:space="0" w:color="auto"/>
                                <w:bottom w:val="none" w:sz="0" w:space="0" w:color="auto"/>
                                <w:right w:val="none" w:sz="0" w:space="0" w:color="auto"/>
                              </w:divBdr>
                              <w:divsChild>
                                <w:div w:id="6172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7874">
                          <w:marLeft w:val="0"/>
                          <w:marRight w:val="0"/>
                          <w:marTop w:val="0"/>
                          <w:marBottom w:val="0"/>
                          <w:divBdr>
                            <w:top w:val="none" w:sz="0" w:space="0" w:color="auto"/>
                            <w:left w:val="none" w:sz="0" w:space="0" w:color="auto"/>
                            <w:bottom w:val="none" w:sz="0" w:space="0" w:color="auto"/>
                            <w:right w:val="none" w:sz="0" w:space="0" w:color="auto"/>
                          </w:divBdr>
                          <w:divsChild>
                            <w:div w:id="2135564429">
                              <w:marLeft w:val="0"/>
                              <w:marRight w:val="0"/>
                              <w:marTop w:val="0"/>
                              <w:marBottom w:val="0"/>
                              <w:divBdr>
                                <w:top w:val="none" w:sz="0" w:space="0" w:color="auto"/>
                                <w:left w:val="none" w:sz="0" w:space="0" w:color="auto"/>
                                <w:bottom w:val="none" w:sz="0" w:space="0" w:color="auto"/>
                                <w:right w:val="none" w:sz="0" w:space="0" w:color="auto"/>
                              </w:divBdr>
                              <w:divsChild>
                                <w:div w:id="4748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008043">
                  <w:marLeft w:val="0"/>
                  <w:marRight w:val="0"/>
                  <w:marTop w:val="0"/>
                  <w:marBottom w:val="0"/>
                  <w:divBdr>
                    <w:top w:val="none" w:sz="0" w:space="0" w:color="auto"/>
                    <w:left w:val="none" w:sz="0" w:space="0" w:color="auto"/>
                    <w:bottom w:val="none" w:sz="0" w:space="0" w:color="auto"/>
                    <w:right w:val="none" w:sz="0" w:space="0" w:color="auto"/>
                  </w:divBdr>
                  <w:divsChild>
                    <w:div w:id="9655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9341">
      <w:bodyDiv w:val="1"/>
      <w:marLeft w:val="0"/>
      <w:marRight w:val="0"/>
      <w:marTop w:val="0"/>
      <w:marBottom w:val="0"/>
      <w:divBdr>
        <w:top w:val="none" w:sz="0" w:space="0" w:color="auto"/>
        <w:left w:val="none" w:sz="0" w:space="0" w:color="auto"/>
        <w:bottom w:val="none" w:sz="0" w:space="0" w:color="auto"/>
        <w:right w:val="none" w:sz="0" w:space="0" w:color="auto"/>
      </w:divBdr>
      <w:divsChild>
        <w:div w:id="290212959">
          <w:marLeft w:val="0"/>
          <w:marRight w:val="0"/>
          <w:marTop w:val="0"/>
          <w:marBottom w:val="0"/>
          <w:divBdr>
            <w:top w:val="none" w:sz="0" w:space="0" w:color="auto"/>
            <w:left w:val="none" w:sz="0" w:space="0" w:color="auto"/>
            <w:bottom w:val="none" w:sz="0" w:space="0" w:color="auto"/>
            <w:right w:val="none" w:sz="0" w:space="0" w:color="auto"/>
          </w:divBdr>
        </w:div>
      </w:divsChild>
    </w:div>
    <w:div w:id="104808467">
      <w:bodyDiv w:val="1"/>
      <w:marLeft w:val="0"/>
      <w:marRight w:val="0"/>
      <w:marTop w:val="0"/>
      <w:marBottom w:val="0"/>
      <w:divBdr>
        <w:top w:val="none" w:sz="0" w:space="0" w:color="auto"/>
        <w:left w:val="none" w:sz="0" w:space="0" w:color="auto"/>
        <w:bottom w:val="none" w:sz="0" w:space="0" w:color="auto"/>
        <w:right w:val="none" w:sz="0" w:space="0" w:color="auto"/>
      </w:divBdr>
      <w:divsChild>
        <w:div w:id="1704209728">
          <w:marLeft w:val="0"/>
          <w:marRight w:val="0"/>
          <w:marTop w:val="0"/>
          <w:marBottom w:val="0"/>
          <w:divBdr>
            <w:top w:val="none" w:sz="0" w:space="0" w:color="auto"/>
            <w:left w:val="none" w:sz="0" w:space="0" w:color="auto"/>
            <w:bottom w:val="none" w:sz="0" w:space="0" w:color="auto"/>
            <w:right w:val="none" w:sz="0" w:space="0" w:color="auto"/>
          </w:divBdr>
        </w:div>
      </w:divsChild>
    </w:div>
    <w:div w:id="105008632">
      <w:bodyDiv w:val="1"/>
      <w:marLeft w:val="0"/>
      <w:marRight w:val="0"/>
      <w:marTop w:val="0"/>
      <w:marBottom w:val="0"/>
      <w:divBdr>
        <w:top w:val="none" w:sz="0" w:space="0" w:color="auto"/>
        <w:left w:val="none" w:sz="0" w:space="0" w:color="auto"/>
        <w:bottom w:val="none" w:sz="0" w:space="0" w:color="auto"/>
        <w:right w:val="none" w:sz="0" w:space="0" w:color="auto"/>
      </w:divBdr>
      <w:divsChild>
        <w:div w:id="18352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44721">
      <w:bodyDiv w:val="1"/>
      <w:marLeft w:val="0"/>
      <w:marRight w:val="0"/>
      <w:marTop w:val="0"/>
      <w:marBottom w:val="0"/>
      <w:divBdr>
        <w:top w:val="none" w:sz="0" w:space="0" w:color="auto"/>
        <w:left w:val="none" w:sz="0" w:space="0" w:color="auto"/>
        <w:bottom w:val="none" w:sz="0" w:space="0" w:color="auto"/>
        <w:right w:val="none" w:sz="0" w:space="0" w:color="auto"/>
      </w:divBdr>
    </w:div>
    <w:div w:id="155194764">
      <w:bodyDiv w:val="1"/>
      <w:marLeft w:val="0"/>
      <w:marRight w:val="0"/>
      <w:marTop w:val="0"/>
      <w:marBottom w:val="0"/>
      <w:divBdr>
        <w:top w:val="none" w:sz="0" w:space="0" w:color="auto"/>
        <w:left w:val="none" w:sz="0" w:space="0" w:color="auto"/>
        <w:bottom w:val="none" w:sz="0" w:space="0" w:color="auto"/>
        <w:right w:val="none" w:sz="0" w:space="0" w:color="auto"/>
      </w:divBdr>
    </w:div>
    <w:div w:id="182943132">
      <w:bodyDiv w:val="1"/>
      <w:marLeft w:val="0"/>
      <w:marRight w:val="0"/>
      <w:marTop w:val="0"/>
      <w:marBottom w:val="0"/>
      <w:divBdr>
        <w:top w:val="none" w:sz="0" w:space="0" w:color="auto"/>
        <w:left w:val="none" w:sz="0" w:space="0" w:color="auto"/>
        <w:bottom w:val="none" w:sz="0" w:space="0" w:color="auto"/>
        <w:right w:val="none" w:sz="0" w:space="0" w:color="auto"/>
      </w:divBdr>
    </w:div>
    <w:div w:id="188838390">
      <w:bodyDiv w:val="1"/>
      <w:marLeft w:val="0"/>
      <w:marRight w:val="0"/>
      <w:marTop w:val="0"/>
      <w:marBottom w:val="0"/>
      <w:divBdr>
        <w:top w:val="none" w:sz="0" w:space="0" w:color="auto"/>
        <w:left w:val="none" w:sz="0" w:space="0" w:color="auto"/>
        <w:bottom w:val="none" w:sz="0" w:space="0" w:color="auto"/>
        <w:right w:val="none" w:sz="0" w:space="0" w:color="auto"/>
      </w:divBdr>
    </w:div>
    <w:div w:id="203294861">
      <w:bodyDiv w:val="1"/>
      <w:marLeft w:val="0"/>
      <w:marRight w:val="0"/>
      <w:marTop w:val="0"/>
      <w:marBottom w:val="0"/>
      <w:divBdr>
        <w:top w:val="none" w:sz="0" w:space="0" w:color="auto"/>
        <w:left w:val="none" w:sz="0" w:space="0" w:color="auto"/>
        <w:bottom w:val="none" w:sz="0" w:space="0" w:color="auto"/>
        <w:right w:val="none" w:sz="0" w:space="0" w:color="auto"/>
      </w:divBdr>
    </w:div>
    <w:div w:id="217522416">
      <w:bodyDiv w:val="1"/>
      <w:marLeft w:val="0"/>
      <w:marRight w:val="0"/>
      <w:marTop w:val="0"/>
      <w:marBottom w:val="0"/>
      <w:divBdr>
        <w:top w:val="none" w:sz="0" w:space="0" w:color="auto"/>
        <w:left w:val="none" w:sz="0" w:space="0" w:color="auto"/>
        <w:bottom w:val="none" w:sz="0" w:space="0" w:color="auto"/>
        <w:right w:val="none" w:sz="0" w:space="0" w:color="auto"/>
      </w:divBdr>
    </w:div>
    <w:div w:id="224991394">
      <w:bodyDiv w:val="1"/>
      <w:marLeft w:val="0"/>
      <w:marRight w:val="0"/>
      <w:marTop w:val="0"/>
      <w:marBottom w:val="0"/>
      <w:divBdr>
        <w:top w:val="none" w:sz="0" w:space="0" w:color="auto"/>
        <w:left w:val="none" w:sz="0" w:space="0" w:color="auto"/>
        <w:bottom w:val="none" w:sz="0" w:space="0" w:color="auto"/>
        <w:right w:val="none" w:sz="0" w:space="0" w:color="auto"/>
      </w:divBdr>
    </w:div>
    <w:div w:id="263460018">
      <w:bodyDiv w:val="1"/>
      <w:marLeft w:val="0"/>
      <w:marRight w:val="0"/>
      <w:marTop w:val="0"/>
      <w:marBottom w:val="0"/>
      <w:divBdr>
        <w:top w:val="none" w:sz="0" w:space="0" w:color="auto"/>
        <w:left w:val="none" w:sz="0" w:space="0" w:color="auto"/>
        <w:bottom w:val="none" w:sz="0" w:space="0" w:color="auto"/>
        <w:right w:val="none" w:sz="0" w:space="0" w:color="auto"/>
      </w:divBdr>
    </w:div>
    <w:div w:id="281621457">
      <w:bodyDiv w:val="1"/>
      <w:marLeft w:val="0"/>
      <w:marRight w:val="0"/>
      <w:marTop w:val="0"/>
      <w:marBottom w:val="0"/>
      <w:divBdr>
        <w:top w:val="none" w:sz="0" w:space="0" w:color="auto"/>
        <w:left w:val="none" w:sz="0" w:space="0" w:color="auto"/>
        <w:bottom w:val="none" w:sz="0" w:space="0" w:color="auto"/>
        <w:right w:val="none" w:sz="0" w:space="0" w:color="auto"/>
      </w:divBdr>
    </w:div>
    <w:div w:id="296185432">
      <w:bodyDiv w:val="1"/>
      <w:marLeft w:val="0"/>
      <w:marRight w:val="0"/>
      <w:marTop w:val="0"/>
      <w:marBottom w:val="0"/>
      <w:divBdr>
        <w:top w:val="none" w:sz="0" w:space="0" w:color="auto"/>
        <w:left w:val="none" w:sz="0" w:space="0" w:color="auto"/>
        <w:bottom w:val="none" w:sz="0" w:space="0" w:color="auto"/>
        <w:right w:val="none" w:sz="0" w:space="0" w:color="auto"/>
      </w:divBdr>
    </w:div>
    <w:div w:id="307051568">
      <w:bodyDiv w:val="1"/>
      <w:marLeft w:val="0"/>
      <w:marRight w:val="0"/>
      <w:marTop w:val="0"/>
      <w:marBottom w:val="0"/>
      <w:divBdr>
        <w:top w:val="none" w:sz="0" w:space="0" w:color="auto"/>
        <w:left w:val="none" w:sz="0" w:space="0" w:color="auto"/>
        <w:bottom w:val="none" w:sz="0" w:space="0" w:color="auto"/>
        <w:right w:val="none" w:sz="0" w:space="0" w:color="auto"/>
      </w:divBdr>
    </w:div>
    <w:div w:id="351958896">
      <w:bodyDiv w:val="1"/>
      <w:marLeft w:val="0"/>
      <w:marRight w:val="0"/>
      <w:marTop w:val="0"/>
      <w:marBottom w:val="0"/>
      <w:divBdr>
        <w:top w:val="none" w:sz="0" w:space="0" w:color="auto"/>
        <w:left w:val="none" w:sz="0" w:space="0" w:color="auto"/>
        <w:bottom w:val="none" w:sz="0" w:space="0" w:color="auto"/>
        <w:right w:val="none" w:sz="0" w:space="0" w:color="auto"/>
      </w:divBdr>
      <w:divsChild>
        <w:div w:id="1707409472">
          <w:marLeft w:val="0"/>
          <w:marRight w:val="0"/>
          <w:marTop w:val="0"/>
          <w:marBottom w:val="0"/>
          <w:divBdr>
            <w:top w:val="none" w:sz="0" w:space="0" w:color="auto"/>
            <w:left w:val="none" w:sz="0" w:space="0" w:color="auto"/>
            <w:bottom w:val="none" w:sz="0" w:space="0" w:color="auto"/>
            <w:right w:val="none" w:sz="0" w:space="0" w:color="auto"/>
          </w:divBdr>
          <w:divsChild>
            <w:div w:id="138590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46179">
      <w:bodyDiv w:val="1"/>
      <w:marLeft w:val="0"/>
      <w:marRight w:val="0"/>
      <w:marTop w:val="0"/>
      <w:marBottom w:val="0"/>
      <w:divBdr>
        <w:top w:val="none" w:sz="0" w:space="0" w:color="auto"/>
        <w:left w:val="none" w:sz="0" w:space="0" w:color="auto"/>
        <w:bottom w:val="none" w:sz="0" w:space="0" w:color="auto"/>
        <w:right w:val="none" w:sz="0" w:space="0" w:color="auto"/>
      </w:divBdr>
    </w:div>
    <w:div w:id="374426432">
      <w:bodyDiv w:val="1"/>
      <w:marLeft w:val="0"/>
      <w:marRight w:val="0"/>
      <w:marTop w:val="0"/>
      <w:marBottom w:val="0"/>
      <w:divBdr>
        <w:top w:val="none" w:sz="0" w:space="0" w:color="auto"/>
        <w:left w:val="none" w:sz="0" w:space="0" w:color="auto"/>
        <w:bottom w:val="none" w:sz="0" w:space="0" w:color="auto"/>
        <w:right w:val="none" w:sz="0" w:space="0" w:color="auto"/>
      </w:divBdr>
    </w:div>
    <w:div w:id="378625381">
      <w:bodyDiv w:val="1"/>
      <w:marLeft w:val="0"/>
      <w:marRight w:val="0"/>
      <w:marTop w:val="0"/>
      <w:marBottom w:val="0"/>
      <w:divBdr>
        <w:top w:val="none" w:sz="0" w:space="0" w:color="auto"/>
        <w:left w:val="none" w:sz="0" w:space="0" w:color="auto"/>
        <w:bottom w:val="none" w:sz="0" w:space="0" w:color="auto"/>
        <w:right w:val="none" w:sz="0" w:space="0" w:color="auto"/>
      </w:divBdr>
    </w:div>
    <w:div w:id="391395017">
      <w:bodyDiv w:val="1"/>
      <w:marLeft w:val="0"/>
      <w:marRight w:val="0"/>
      <w:marTop w:val="0"/>
      <w:marBottom w:val="0"/>
      <w:divBdr>
        <w:top w:val="none" w:sz="0" w:space="0" w:color="auto"/>
        <w:left w:val="none" w:sz="0" w:space="0" w:color="auto"/>
        <w:bottom w:val="none" w:sz="0" w:space="0" w:color="auto"/>
        <w:right w:val="none" w:sz="0" w:space="0" w:color="auto"/>
      </w:divBdr>
    </w:div>
    <w:div w:id="441806361">
      <w:bodyDiv w:val="1"/>
      <w:marLeft w:val="0"/>
      <w:marRight w:val="0"/>
      <w:marTop w:val="0"/>
      <w:marBottom w:val="0"/>
      <w:divBdr>
        <w:top w:val="none" w:sz="0" w:space="0" w:color="auto"/>
        <w:left w:val="none" w:sz="0" w:space="0" w:color="auto"/>
        <w:bottom w:val="none" w:sz="0" w:space="0" w:color="auto"/>
        <w:right w:val="none" w:sz="0" w:space="0" w:color="auto"/>
      </w:divBdr>
    </w:div>
    <w:div w:id="453060825">
      <w:bodyDiv w:val="1"/>
      <w:marLeft w:val="0"/>
      <w:marRight w:val="0"/>
      <w:marTop w:val="0"/>
      <w:marBottom w:val="0"/>
      <w:divBdr>
        <w:top w:val="none" w:sz="0" w:space="0" w:color="auto"/>
        <w:left w:val="none" w:sz="0" w:space="0" w:color="auto"/>
        <w:bottom w:val="none" w:sz="0" w:space="0" w:color="auto"/>
        <w:right w:val="none" w:sz="0" w:space="0" w:color="auto"/>
      </w:divBdr>
    </w:div>
    <w:div w:id="464083496">
      <w:bodyDiv w:val="1"/>
      <w:marLeft w:val="0"/>
      <w:marRight w:val="0"/>
      <w:marTop w:val="0"/>
      <w:marBottom w:val="0"/>
      <w:divBdr>
        <w:top w:val="none" w:sz="0" w:space="0" w:color="auto"/>
        <w:left w:val="none" w:sz="0" w:space="0" w:color="auto"/>
        <w:bottom w:val="none" w:sz="0" w:space="0" w:color="auto"/>
        <w:right w:val="none" w:sz="0" w:space="0" w:color="auto"/>
      </w:divBdr>
    </w:div>
    <w:div w:id="482506404">
      <w:bodyDiv w:val="1"/>
      <w:marLeft w:val="0"/>
      <w:marRight w:val="0"/>
      <w:marTop w:val="0"/>
      <w:marBottom w:val="0"/>
      <w:divBdr>
        <w:top w:val="none" w:sz="0" w:space="0" w:color="auto"/>
        <w:left w:val="none" w:sz="0" w:space="0" w:color="auto"/>
        <w:bottom w:val="none" w:sz="0" w:space="0" w:color="auto"/>
        <w:right w:val="none" w:sz="0" w:space="0" w:color="auto"/>
      </w:divBdr>
    </w:div>
    <w:div w:id="501941057">
      <w:bodyDiv w:val="1"/>
      <w:marLeft w:val="0"/>
      <w:marRight w:val="0"/>
      <w:marTop w:val="0"/>
      <w:marBottom w:val="0"/>
      <w:divBdr>
        <w:top w:val="none" w:sz="0" w:space="0" w:color="auto"/>
        <w:left w:val="none" w:sz="0" w:space="0" w:color="auto"/>
        <w:bottom w:val="none" w:sz="0" w:space="0" w:color="auto"/>
        <w:right w:val="none" w:sz="0" w:space="0" w:color="auto"/>
      </w:divBdr>
    </w:div>
    <w:div w:id="501971886">
      <w:bodyDiv w:val="1"/>
      <w:marLeft w:val="0"/>
      <w:marRight w:val="0"/>
      <w:marTop w:val="0"/>
      <w:marBottom w:val="0"/>
      <w:divBdr>
        <w:top w:val="none" w:sz="0" w:space="0" w:color="auto"/>
        <w:left w:val="none" w:sz="0" w:space="0" w:color="auto"/>
        <w:bottom w:val="none" w:sz="0" w:space="0" w:color="auto"/>
        <w:right w:val="none" w:sz="0" w:space="0" w:color="auto"/>
      </w:divBdr>
    </w:div>
    <w:div w:id="536888666">
      <w:bodyDiv w:val="1"/>
      <w:marLeft w:val="0"/>
      <w:marRight w:val="0"/>
      <w:marTop w:val="0"/>
      <w:marBottom w:val="0"/>
      <w:divBdr>
        <w:top w:val="none" w:sz="0" w:space="0" w:color="auto"/>
        <w:left w:val="none" w:sz="0" w:space="0" w:color="auto"/>
        <w:bottom w:val="none" w:sz="0" w:space="0" w:color="auto"/>
        <w:right w:val="none" w:sz="0" w:space="0" w:color="auto"/>
      </w:divBdr>
    </w:div>
    <w:div w:id="620261418">
      <w:bodyDiv w:val="1"/>
      <w:marLeft w:val="0"/>
      <w:marRight w:val="0"/>
      <w:marTop w:val="0"/>
      <w:marBottom w:val="0"/>
      <w:divBdr>
        <w:top w:val="none" w:sz="0" w:space="0" w:color="auto"/>
        <w:left w:val="none" w:sz="0" w:space="0" w:color="auto"/>
        <w:bottom w:val="none" w:sz="0" w:space="0" w:color="auto"/>
        <w:right w:val="none" w:sz="0" w:space="0" w:color="auto"/>
      </w:divBdr>
    </w:div>
    <w:div w:id="631013153">
      <w:bodyDiv w:val="1"/>
      <w:marLeft w:val="0"/>
      <w:marRight w:val="0"/>
      <w:marTop w:val="0"/>
      <w:marBottom w:val="0"/>
      <w:divBdr>
        <w:top w:val="none" w:sz="0" w:space="0" w:color="auto"/>
        <w:left w:val="none" w:sz="0" w:space="0" w:color="auto"/>
        <w:bottom w:val="none" w:sz="0" w:space="0" w:color="auto"/>
        <w:right w:val="none" w:sz="0" w:space="0" w:color="auto"/>
      </w:divBdr>
    </w:div>
    <w:div w:id="654259825">
      <w:bodyDiv w:val="1"/>
      <w:marLeft w:val="0"/>
      <w:marRight w:val="0"/>
      <w:marTop w:val="0"/>
      <w:marBottom w:val="0"/>
      <w:divBdr>
        <w:top w:val="none" w:sz="0" w:space="0" w:color="auto"/>
        <w:left w:val="none" w:sz="0" w:space="0" w:color="auto"/>
        <w:bottom w:val="none" w:sz="0" w:space="0" w:color="auto"/>
        <w:right w:val="none" w:sz="0" w:space="0" w:color="auto"/>
      </w:divBdr>
      <w:divsChild>
        <w:div w:id="738098332">
          <w:marLeft w:val="0"/>
          <w:marRight w:val="0"/>
          <w:marTop w:val="0"/>
          <w:marBottom w:val="0"/>
          <w:divBdr>
            <w:top w:val="none" w:sz="0" w:space="0" w:color="auto"/>
            <w:left w:val="none" w:sz="0" w:space="0" w:color="auto"/>
            <w:bottom w:val="none" w:sz="0" w:space="0" w:color="auto"/>
            <w:right w:val="none" w:sz="0" w:space="0" w:color="auto"/>
          </w:divBdr>
        </w:div>
      </w:divsChild>
    </w:div>
    <w:div w:id="723455066">
      <w:bodyDiv w:val="1"/>
      <w:marLeft w:val="0"/>
      <w:marRight w:val="0"/>
      <w:marTop w:val="0"/>
      <w:marBottom w:val="0"/>
      <w:divBdr>
        <w:top w:val="none" w:sz="0" w:space="0" w:color="auto"/>
        <w:left w:val="none" w:sz="0" w:space="0" w:color="auto"/>
        <w:bottom w:val="none" w:sz="0" w:space="0" w:color="auto"/>
        <w:right w:val="none" w:sz="0" w:space="0" w:color="auto"/>
      </w:divBdr>
    </w:div>
    <w:div w:id="764225304">
      <w:bodyDiv w:val="1"/>
      <w:marLeft w:val="0"/>
      <w:marRight w:val="0"/>
      <w:marTop w:val="0"/>
      <w:marBottom w:val="0"/>
      <w:divBdr>
        <w:top w:val="none" w:sz="0" w:space="0" w:color="auto"/>
        <w:left w:val="none" w:sz="0" w:space="0" w:color="auto"/>
        <w:bottom w:val="none" w:sz="0" w:space="0" w:color="auto"/>
        <w:right w:val="none" w:sz="0" w:space="0" w:color="auto"/>
      </w:divBdr>
    </w:div>
    <w:div w:id="773550372">
      <w:bodyDiv w:val="1"/>
      <w:marLeft w:val="0"/>
      <w:marRight w:val="0"/>
      <w:marTop w:val="0"/>
      <w:marBottom w:val="0"/>
      <w:divBdr>
        <w:top w:val="none" w:sz="0" w:space="0" w:color="auto"/>
        <w:left w:val="none" w:sz="0" w:space="0" w:color="auto"/>
        <w:bottom w:val="none" w:sz="0" w:space="0" w:color="auto"/>
        <w:right w:val="none" w:sz="0" w:space="0" w:color="auto"/>
      </w:divBdr>
    </w:div>
    <w:div w:id="777481478">
      <w:bodyDiv w:val="1"/>
      <w:marLeft w:val="0"/>
      <w:marRight w:val="0"/>
      <w:marTop w:val="0"/>
      <w:marBottom w:val="0"/>
      <w:divBdr>
        <w:top w:val="none" w:sz="0" w:space="0" w:color="auto"/>
        <w:left w:val="none" w:sz="0" w:space="0" w:color="auto"/>
        <w:bottom w:val="none" w:sz="0" w:space="0" w:color="auto"/>
        <w:right w:val="none" w:sz="0" w:space="0" w:color="auto"/>
      </w:divBdr>
    </w:div>
    <w:div w:id="777598664">
      <w:bodyDiv w:val="1"/>
      <w:marLeft w:val="0"/>
      <w:marRight w:val="0"/>
      <w:marTop w:val="0"/>
      <w:marBottom w:val="0"/>
      <w:divBdr>
        <w:top w:val="none" w:sz="0" w:space="0" w:color="auto"/>
        <w:left w:val="none" w:sz="0" w:space="0" w:color="auto"/>
        <w:bottom w:val="none" w:sz="0" w:space="0" w:color="auto"/>
        <w:right w:val="none" w:sz="0" w:space="0" w:color="auto"/>
      </w:divBdr>
    </w:div>
    <w:div w:id="799810919">
      <w:bodyDiv w:val="1"/>
      <w:marLeft w:val="0"/>
      <w:marRight w:val="0"/>
      <w:marTop w:val="0"/>
      <w:marBottom w:val="0"/>
      <w:divBdr>
        <w:top w:val="none" w:sz="0" w:space="0" w:color="auto"/>
        <w:left w:val="none" w:sz="0" w:space="0" w:color="auto"/>
        <w:bottom w:val="none" w:sz="0" w:space="0" w:color="auto"/>
        <w:right w:val="none" w:sz="0" w:space="0" w:color="auto"/>
      </w:divBdr>
    </w:div>
    <w:div w:id="837814836">
      <w:bodyDiv w:val="1"/>
      <w:marLeft w:val="0"/>
      <w:marRight w:val="0"/>
      <w:marTop w:val="0"/>
      <w:marBottom w:val="0"/>
      <w:divBdr>
        <w:top w:val="none" w:sz="0" w:space="0" w:color="auto"/>
        <w:left w:val="none" w:sz="0" w:space="0" w:color="auto"/>
        <w:bottom w:val="none" w:sz="0" w:space="0" w:color="auto"/>
        <w:right w:val="none" w:sz="0" w:space="0" w:color="auto"/>
      </w:divBdr>
    </w:div>
    <w:div w:id="919870855">
      <w:bodyDiv w:val="1"/>
      <w:marLeft w:val="0"/>
      <w:marRight w:val="0"/>
      <w:marTop w:val="0"/>
      <w:marBottom w:val="0"/>
      <w:divBdr>
        <w:top w:val="none" w:sz="0" w:space="0" w:color="auto"/>
        <w:left w:val="none" w:sz="0" w:space="0" w:color="auto"/>
        <w:bottom w:val="none" w:sz="0" w:space="0" w:color="auto"/>
        <w:right w:val="none" w:sz="0" w:space="0" w:color="auto"/>
      </w:divBdr>
      <w:divsChild>
        <w:div w:id="493030706">
          <w:marLeft w:val="0"/>
          <w:marRight w:val="0"/>
          <w:marTop w:val="0"/>
          <w:marBottom w:val="0"/>
          <w:divBdr>
            <w:top w:val="none" w:sz="0" w:space="0" w:color="auto"/>
            <w:left w:val="none" w:sz="0" w:space="0" w:color="auto"/>
            <w:bottom w:val="none" w:sz="0" w:space="0" w:color="auto"/>
            <w:right w:val="none" w:sz="0" w:space="0" w:color="auto"/>
          </w:divBdr>
        </w:div>
        <w:div w:id="1311443531">
          <w:marLeft w:val="0"/>
          <w:marRight w:val="0"/>
          <w:marTop w:val="0"/>
          <w:marBottom w:val="0"/>
          <w:divBdr>
            <w:top w:val="none" w:sz="0" w:space="0" w:color="auto"/>
            <w:left w:val="none" w:sz="0" w:space="0" w:color="auto"/>
            <w:bottom w:val="none" w:sz="0" w:space="0" w:color="auto"/>
            <w:right w:val="none" w:sz="0" w:space="0" w:color="auto"/>
          </w:divBdr>
        </w:div>
        <w:div w:id="2026903926">
          <w:marLeft w:val="0"/>
          <w:marRight w:val="0"/>
          <w:marTop w:val="0"/>
          <w:marBottom w:val="0"/>
          <w:divBdr>
            <w:top w:val="none" w:sz="0" w:space="0" w:color="auto"/>
            <w:left w:val="none" w:sz="0" w:space="0" w:color="auto"/>
            <w:bottom w:val="none" w:sz="0" w:space="0" w:color="auto"/>
            <w:right w:val="none" w:sz="0" w:space="0" w:color="auto"/>
          </w:divBdr>
        </w:div>
        <w:div w:id="1330795537">
          <w:marLeft w:val="0"/>
          <w:marRight w:val="0"/>
          <w:marTop w:val="0"/>
          <w:marBottom w:val="0"/>
          <w:divBdr>
            <w:top w:val="none" w:sz="0" w:space="0" w:color="auto"/>
            <w:left w:val="none" w:sz="0" w:space="0" w:color="auto"/>
            <w:bottom w:val="none" w:sz="0" w:space="0" w:color="auto"/>
            <w:right w:val="none" w:sz="0" w:space="0" w:color="auto"/>
          </w:divBdr>
        </w:div>
      </w:divsChild>
    </w:div>
    <w:div w:id="922951379">
      <w:bodyDiv w:val="1"/>
      <w:marLeft w:val="0"/>
      <w:marRight w:val="0"/>
      <w:marTop w:val="0"/>
      <w:marBottom w:val="0"/>
      <w:divBdr>
        <w:top w:val="none" w:sz="0" w:space="0" w:color="auto"/>
        <w:left w:val="none" w:sz="0" w:space="0" w:color="auto"/>
        <w:bottom w:val="none" w:sz="0" w:space="0" w:color="auto"/>
        <w:right w:val="none" w:sz="0" w:space="0" w:color="auto"/>
      </w:divBdr>
      <w:divsChild>
        <w:div w:id="268896742">
          <w:marLeft w:val="0"/>
          <w:marRight w:val="0"/>
          <w:marTop w:val="0"/>
          <w:marBottom w:val="0"/>
          <w:divBdr>
            <w:top w:val="none" w:sz="0" w:space="0" w:color="auto"/>
            <w:left w:val="none" w:sz="0" w:space="0" w:color="auto"/>
            <w:bottom w:val="none" w:sz="0" w:space="0" w:color="auto"/>
            <w:right w:val="none" w:sz="0" w:space="0" w:color="auto"/>
          </w:divBdr>
          <w:divsChild>
            <w:div w:id="17074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5144">
      <w:bodyDiv w:val="1"/>
      <w:marLeft w:val="0"/>
      <w:marRight w:val="0"/>
      <w:marTop w:val="0"/>
      <w:marBottom w:val="0"/>
      <w:divBdr>
        <w:top w:val="none" w:sz="0" w:space="0" w:color="auto"/>
        <w:left w:val="none" w:sz="0" w:space="0" w:color="auto"/>
        <w:bottom w:val="none" w:sz="0" w:space="0" w:color="auto"/>
        <w:right w:val="none" w:sz="0" w:space="0" w:color="auto"/>
      </w:divBdr>
    </w:div>
    <w:div w:id="969436842">
      <w:bodyDiv w:val="1"/>
      <w:marLeft w:val="0"/>
      <w:marRight w:val="0"/>
      <w:marTop w:val="0"/>
      <w:marBottom w:val="0"/>
      <w:divBdr>
        <w:top w:val="none" w:sz="0" w:space="0" w:color="auto"/>
        <w:left w:val="none" w:sz="0" w:space="0" w:color="auto"/>
        <w:bottom w:val="none" w:sz="0" w:space="0" w:color="auto"/>
        <w:right w:val="none" w:sz="0" w:space="0" w:color="auto"/>
      </w:divBdr>
    </w:div>
    <w:div w:id="1033193238">
      <w:bodyDiv w:val="1"/>
      <w:marLeft w:val="0"/>
      <w:marRight w:val="0"/>
      <w:marTop w:val="0"/>
      <w:marBottom w:val="0"/>
      <w:divBdr>
        <w:top w:val="none" w:sz="0" w:space="0" w:color="auto"/>
        <w:left w:val="none" w:sz="0" w:space="0" w:color="auto"/>
        <w:bottom w:val="none" w:sz="0" w:space="0" w:color="auto"/>
        <w:right w:val="none" w:sz="0" w:space="0" w:color="auto"/>
      </w:divBdr>
    </w:div>
    <w:div w:id="1071005480">
      <w:bodyDiv w:val="1"/>
      <w:marLeft w:val="0"/>
      <w:marRight w:val="0"/>
      <w:marTop w:val="0"/>
      <w:marBottom w:val="0"/>
      <w:divBdr>
        <w:top w:val="none" w:sz="0" w:space="0" w:color="auto"/>
        <w:left w:val="none" w:sz="0" w:space="0" w:color="auto"/>
        <w:bottom w:val="none" w:sz="0" w:space="0" w:color="auto"/>
        <w:right w:val="none" w:sz="0" w:space="0" w:color="auto"/>
      </w:divBdr>
    </w:div>
    <w:div w:id="1074936368">
      <w:bodyDiv w:val="1"/>
      <w:marLeft w:val="0"/>
      <w:marRight w:val="0"/>
      <w:marTop w:val="0"/>
      <w:marBottom w:val="0"/>
      <w:divBdr>
        <w:top w:val="none" w:sz="0" w:space="0" w:color="auto"/>
        <w:left w:val="none" w:sz="0" w:space="0" w:color="auto"/>
        <w:bottom w:val="none" w:sz="0" w:space="0" w:color="auto"/>
        <w:right w:val="none" w:sz="0" w:space="0" w:color="auto"/>
      </w:divBdr>
      <w:divsChild>
        <w:div w:id="1813399187">
          <w:marLeft w:val="547"/>
          <w:marRight w:val="0"/>
          <w:marTop w:val="0"/>
          <w:marBottom w:val="0"/>
          <w:divBdr>
            <w:top w:val="none" w:sz="0" w:space="0" w:color="auto"/>
            <w:left w:val="none" w:sz="0" w:space="0" w:color="auto"/>
            <w:bottom w:val="none" w:sz="0" w:space="0" w:color="auto"/>
            <w:right w:val="none" w:sz="0" w:space="0" w:color="auto"/>
          </w:divBdr>
        </w:div>
        <w:div w:id="444157661">
          <w:marLeft w:val="1166"/>
          <w:marRight w:val="0"/>
          <w:marTop w:val="0"/>
          <w:marBottom w:val="0"/>
          <w:divBdr>
            <w:top w:val="none" w:sz="0" w:space="0" w:color="auto"/>
            <w:left w:val="none" w:sz="0" w:space="0" w:color="auto"/>
            <w:bottom w:val="none" w:sz="0" w:space="0" w:color="auto"/>
            <w:right w:val="none" w:sz="0" w:space="0" w:color="auto"/>
          </w:divBdr>
        </w:div>
        <w:div w:id="2011367854">
          <w:marLeft w:val="1166"/>
          <w:marRight w:val="0"/>
          <w:marTop w:val="0"/>
          <w:marBottom w:val="0"/>
          <w:divBdr>
            <w:top w:val="none" w:sz="0" w:space="0" w:color="auto"/>
            <w:left w:val="none" w:sz="0" w:space="0" w:color="auto"/>
            <w:bottom w:val="none" w:sz="0" w:space="0" w:color="auto"/>
            <w:right w:val="none" w:sz="0" w:space="0" w:color="auto"/>
          </w:divBdr>
        </w:div>
        <w:div w:id="1973901408">
          <w:marLeft w:val="1800"/>
          <w:marRight w:val="0"/>
          <w:marTop w:val="0"/>
          <w:marBottom w:val="0"/>
          <w:divBdr>
            <w:top w:val="none" w:sz="0" w:space="0" w:color="auto"/>
            <w:left w:val="none" w:sz="0" w:space="0" w:color="auto"/>
            <w:bottom w:val="none" w:sz="0" w:space="0" w:color="auto"/>
            <w:right w:val="none" w:sz="0" w:space="0" w:color="auto"/>
          </w:divBdr>
        </w:div>
        <w:div w:id="773668413">
          <w:marLeft w:val="1166"/>
          <w:marRight w:val="0"/>
          <w:marTop w:val="0"/>
          <w:marBottom w:val="0"/>
          <w:divBdr>
            <w:top w:val="none" w:sz="0" w:space="0" w:color="auto"/>
            <w:left w:val="none" w:sz="0" w:space="0" w:color="auto"/>
            <w:bottom w:val="none" w:sz="0" w:space="0" w:color="auto"/>
            <w:right w:val="none" w:sz="0" w:space="0" w:color="auto"/>
          </w:divBdr>
        </w:div>
        <w:div w:id="2064601641">
          <w:marLeft w:val="1800"/>
          <w:marRight w:val="0"/>
          <w:marTop w:val="0"/>
          <w:marBottom w:val="0"/>
          <w:divBdr>
            <w:top w:val="none" w:sz="0" w:space="0" w:color="auto"/>
            <w:left w:val="none" w:sz="0" w:space="0" w:color="auto"/>
            <w:bottom w:val="none" w:sz="0" w:space="0" w:color="auto"/>
            <w:right w:val="none" w:sz="0" w:space="0" w:color="auto"/>
          </w:divBdr>
        </w:div>
        <w:div w:id="1310135092">
          <w:marLeft w:val="1800"/>
          <w:marRight w:val="0"/>
          <w:marTop w:val="0"/>
          <w:marBottom w:val="0"/>
          <w:divBdr>
            <w:top w:val="none" w:sz="0" w:space="0" w:color="auto"/>
            <w:left w:val="none" w:sz="0" w:space="0" w:color="auto"/>
            <w:bottom w:val="none" w:sz="0" w:space="0" w:color="auto"/>
            <w:right w:val="none" w:sz="0" w:space="0" w:color="auto"/>
          </w:divBdr>
        </w:div>
        <w:div w:id="1003632695">
          <w:marLeft w:val="1800"/>
          <w:marRight w:val="0"/>
          <w:marTop w:val="0"/>
          <w:marBottom w:val="0"/>
          <w:divBdr>
            <w:top w:val="none" w:sz="0" w:space="0" w:color="auto"/>
            <w:left w:val="none" w:sz="0" w:space="0" w:color="auto"/>
            <w:bottom w:val="none" w:sz="0" w:space="0" w:color="auto"/>
            <w:right w:val="none" w:sz="0" w:space="0" w:color="auto"/>
          </w:divBdr>
        </w:div>
        <w:div w:id="913248358">
          <w:marLeft w:val="1800"/>
          <w:marRight w:val="0"/>
          <w:marTop w:val="0"/>
          <w:marBottom w:val="0"/>
          <w:divBdr>
            <w:top w:val="none" w:sz="0" w:space="0" w:color="auto"/>
            <w:left w:val="none" w:sz="0" w:space="0" w:color="auto"/>
            <w:bottom w:val="none" w:sz="0" w:space="0" w:color="auto"/>
            <w:right w:val="none" w:sz="0" w:space="0" w:color="auto"/>
          </w:divBdr>
        </w:div>
        <w:div w:id="1698265615">
          <w:marLeft w:val="1166"/>
          <w:marRight w:val="0"/>
          <w:marTop w:val="0"/>
          <w:marBottom w:val="0"/>
          <w:divBdr>
            <w:top w:val="none" w:sz="0" w:space="0" w:color="auto"/>
            <w:left w:val="none" w:sz="0" w:space="0" w:color="auto"/>
            <w:bottom w:val="none" w:sz="0" w:space="0" w:color="auto"/>
            <w:right w:val="none" w:sz="0" w:space="0" w:color="auto"/>
          </w:divBdr>
        </w:div>
      </w:divsChild>
    </w:div>
    <w:div w:id="1145003670">
      <w:bodyDiv w:val="1"/>
      <w:marLeft w:val="0"/>
      <w:marRight w:val="0"/>
      <w:marTop w:val="0"/>
      <w:marBottom w:val="0"/>
      <w:divBdr>
        <w:top w:val="none" w:sz="0" w:space="0" w:color="auto"/>
        <w:left w:val="none" w:sz="0" w:space="0" w:color="auto"/>
        <w:bottom w:val="none" w:sz="0" w:space="0" w:color="auto"/>
        <w:right w:val="none" w:sz="0" w:space="0" w:color="auto"/>
      </w:divBdr>
    </w:div>
    <w:div w:id="1156460841">
      <w:bodyDiv w:val="1"/>
      <w:marLeft w:val="0"/>
      <w:marRight w:val="0"/>
      <w:marTop w:val="0"/>
      <w:marBottom w:val="0"/>
      <w:divBdr>
        <w:top w:val="none" w:sz="0" w:space="0" w:color="auto"/>
        <w:left w:val="none" w:sz="0" w:space="0" w:color="auto"/>
        <w:bottom w:val="none" w:sz="0" w:space="0" w:color="auto"/>
        <w:right w:val="none" w:sz="0" w:space="0" w:color="auto"/>
      </w:divBdr>
    </w:div>
    <w:div w:id="1173373177">
      <w:bodyDiv w:val="1"/>
      <w:marLeft w:val="0"/>
      <w:marRight w:val="0"/>
      <w:marTop w:val="0"/>
      <w:marBottom w:val="0"/>
      <w:divBdr>
        <w:top w:val="none" w:sz="0" w:space="0" w:color="auto"/>
        <w:left w:val="none" w:sz="0" w:space="0" w:color="auto"/>
        <w:bottom w:val="none" w:sz="0" w:space="0" w:color="auto"/>
        <w:right w:val="none" w:sz="0" w:space="0" w:color="auto"/>
      </w:divBdr>
    </w:div>
    <w:div w:id="1184318564">
      <w:bodyDiv w:val="1"/>
      <w:marLeft w:val="0"/>
      <w:marRight w:val="0"/>
      <w:marTop w:val="0"/>
      <w:marBottom w:val="0"/>
      <w:divBdr>
        <w:top w:val="none" w:sz="0" w:space="0" w:color="auto"/>
        <w:left w:val="none" w:sz="0" w:space="0" w:color="auto"/>
        <w:bottom w:val="none" w:sz="0" w:space="0" w:color="auto"/>
        <w:right w:val="none" w:sz="0" w:space="0" w:color="auto"/>
      </w:divBdr>
    </w:div>
    <w:div w:id="1185288691">
      <w:bodyDiv w:val="1"/>
      <w:marLeft w:val="0"/>
      <w:marRight w:val="0"/>
      <w:marTop w:val="0"/>
      <w:marBottom w:val="0"/>
      <w:divBdr>
        <w:top w:val="none" w:sz="0" w:space="0" w:color="auto"/>
        <w:left w:val="none" w:sz="0" w:space="0" w:color="auto"/>
        <w:bottom w:val="none" w:sz="0" w:space="0" w:color="auto"/>
        <w:right w:val="none" w:sz="0" w:space="0" w:color="auto"/>
      </w:divBdr>
    </w:div>
    <w:div w:id="1199902347">
      <w:bodyDiv w:val="1"/>
      <w:marLeft w:val="0"/>
      <w:marRight w:val="0"/>
      <w:marTop w:val="0"/>
      <w:marBottom w:val="0"/>
      <w:divBdr>
        <w:top w:val="none" w:sz="0" w:space="0" w:color="auto"/>
        <w:left w:val="none" w:sz="0" w:space="0" w:color="auto"/>
        <w:bottom w:val="none" w:sz="0" w:space="0" w:color="auto"/>
        <w:right w:val="none" w:sz="0" w:space="0" w:color="auto"/>
      </w:divBdr>
      <w:divsChild>
        <w:div w:id="134878328">
          <w:marLeft w:val="0"/>
          <w:marRight w:val="0"/>
          <w:marTop w:val="0"/>
          <w:marBottom w:val="0"/>
          <w:divBdr>
            <w:top w:val="none" w:sz="0" w:space="0" w:color="auto"/>
            <w:left w:val="none" w:sz="0" w:space="0" w:color="auto"/>
            <w:bottom w:val="none" w:sz="0" w:space="0" w:color="auto"/>
            <w:right w:val="none" w:sz="0" w:space="0" w:color="auto"/>
          </w:divBdr>
        </w:div>
      </w:divsChild>
    </w:div>
    <w:div w:id="1228223140">
      <w:bodyDiv w:val="1"/>
      <w:marLeft w:val="0"/>
      <w:marRight w:val="0"/>
      <w:marTop w:val="0"/>
      <w:marBottom w:val="0"/>
      <w:divBdr>
        <w:top w:val="none" w:sz="0" w:space="0" w:color="auto"/>
        <w:left w:val="none" w:sz="0" w:space="0" w:color="auto"/>
        <w:bottom w:val="none" w:sz="0" w:space="0" w:color="auto"/>
        <w:right w:val="none" w:sz="0" w:space="0" w:color="auto"/>
      </w:divBdr>
    </w:div>
    <w:div w:id="1242716880">
      <w:bodyDiv w:val="1"/>
      <w:marLeft w:val="0"/>
      <w:marRight w:val="0"/>
      <w:marTop w:val="0"/>
      <w:marBottom w:val="0"/>
      <w:divBdr>
        <w:top w:val="none" w:sz="0" w:space="0" w:color="auto"/>
        <w:left w:val="none" w:sz="0" w:space="0" w:color="auto"/>
        <w:bottom w:val="none" w:sz="0" w:space="0" w:color="auto"/>
        <w:right w:val="none" w:sz="0" w:space="0" w:color="auto"/>
      </w:divBdr>
    </w:div>
    <w:div w:id="1242833874">
      <w:bodyDiv w:val="1"/>
      <w:marLeft w:val="0"/>
      <w:marRight w:val="0"/>
      <w:marTop w:val="0"/>
      <w:marBottom w:val="0"/>
      <w:divBdr>
        <w:top w:val="none" w:sz="0" w:space="0" w:color="auto"/>
        <w:left w:val="none" w:sz="0" w:space="0" w:color="auto"/>
        <w:bottom w:val="none" w:sz="0" w:space="0" w:color="auto"/>
        <w:right w:val="none" w:sz="0" w:space="0" w:color="auto"/>
      </w:divBdr>
    </w:div>
    <w:div w:id="1263994288">
      <w:bodyDiv w:val="1"/>
      <w:marLeft w:val="0"/>
      <w:marRight w:val="0"/>
      <w:marTop w:val="0"/>
      <w:marBottom w:val="0"/>
      <w:divBdr>
        <w:top w:val="none" w:sz="0" w:space="0" w:color="auto"/>
        <w:left w:val="none" w:sz="0" w:space="0" w:color="auto"/>
        <w:bottom w:val="none" w:sz="0" w:space="0" w:color="auto"/>
        <w:right w:val="none" w:sz="0" w:space="0" w:color="auto"/>
      </w:divBdr>
    </w:div>
    <w:div w:id="1284113617">
      <w:bodyDiv w:val="1"/>
      <w:marLeft w:val="0"/>
      <w:marRight w:val="0"/>
      <w:marTop w:val="0"/>
      <w:marBottom w:val="0"/>
      <w:divBdr>
        <w:top w:val="none" w:sz="0" w:space="0" w:color="auto"/>
        <w:left w:val="none" w:sz="0" w:space="0" w:color="auto"/>
        <w:bottom w:val="none" w:sz="0" w:space="0" w:color="auto"/>
        <w:right w:val="none" w:sz="0" w:space="0" w:color="auto"/>
      </w:divBdr>
      <w:divsChild>
        <w:div w:id="143090794">
          <w:marLeft w:val="0"/>
          <w:marRight w:val="0"/>
          <w:marTop w:val="0"/>
          <w:marBottom w:val="0"/>
          <w:divBdr>
            <w:top w:val="none" w:sz="0" w:space="0" w:color="auto"/>
            <w:left w:val="none" w:sz="0" w:space="0" w:color="auto"/>
            <w:bottom w:val="none" w:sz="0" w:space="0" w:color="auto"/>
            <w:right w:val="none" w:sz="0" w:space="0" w:color="auto"/>
          </w:divBdr>
          <w:divsChild>
            <w:div w:id="1003237810">
              <w:marLeft w:val="0"/>
              <w:marRight w:val="0"/>
              <w:marTop w:val="0"/>
              <w:marBottom w:val="0"/>
              <w:divBdr>
                <w:top w:val="none" w:sz="0" w:space="0" w:color="auto"/>
                <w:left w:val="none" w:sz="0" w:space="0" w:color="auto"/>
                <w:bottom w:val="none" w:sz="0" w:space="0" w:color="auto"/>
                <w:right w:val="none" w:sz="0" w:space="0" w:color="auto"/>
              </w:divBdr>
              <w:divsChild>
                <w:div w:id="1149709600">
                  <w:marLeft w:val="0"/>
                  <w:marRight w:val="0"/>
                  <w:marTop w:val="0"/>
                  <w:marBottom w:val="0"/>
                  <w:divBdr>
                    <w:top w:val="none" w:sz="0" w:space="0" w:color="auto"/>
                    <w:left w:val="none" w:sz="0" w:space="0" w:color="auto"/>
                    <w:bottom w:val="none" w:sz="0" w:space="0" w:color="auto"/>
                    <w:right w:val="none" w:sz="0" w:space="0" w:color="auto"/>
                  </w:divBdr>
                  <w:divsChild>
                    <w:div w:id="1708528736">
                      <w:marLeft w:val="0"/>
                      <w:marRight w:val="0"/>
                      <w:marTop w:val="0"/>
                      <w:marBottom w:val="0"/>
                      <w:divBdr>
                        <w:top w:val="none" w:sz="0" w:space="0" w:color="auto"/>
                        <w:left w:val="none" w:sz="0" w:space="0" w:color="auto"/>
                        <w:bottom w:val="none" w:sz="0" w:space="0" w:color="auto"/>
                        <w:right w:val="none" w:sz="0" w:space="0" w:color="auto"/>
                      </w:divBdr>
                      <w:divsChild>
                        <w:div w:id="1396127734">
                          <w:marLeft w:val="0"/>
                          <w:marRight w:val="0"/>
                          <w:marTop w:val="0"/>
                          <w:marBottom w:val="0"/>
                          <w:divBdr>
                            <w:top w:val="none" w:sz="0" w:space="0" w:color="auto"/>
                            <w:left w:val="none" w:sz="0" w:space="0" w:color="auto"/>
                            <w:bottom w:val="none" w:sz="0" w:space="0" w:color="auto"/>
                            <w:right w:val="none" w:sz="0" w:space="0" w:color="auto"/>
                          </w:divBdr>
                          <w:divsChild>
                            <w:div w:id="2132967285">
                              <w:marLeft w:val="0"/>
                              <w:marRight w:val="0"/>
                              <w:marTop w:val="0"/>
                              <w:marBottom w:val="0"/>
                              <w:divBdr>
                                <w:top w:val="none" w:sz="0" w:space="0" w:color="auto"/>
                                <w:left w:val="none" w:sz="0" w:space="0" w:color="auto"/>
                                <w:bottom w:val="none" w:sz="0" w:space="0" w:color="auto"/>
                                <w:right w:val="none" w:sz="0" w:space="0" w:color="auto"/>
                              </w:divBdr>
                              <w:divsChild>
                                <w:div w:id="1997682535">
                                  <w:marLeft w:val="0"/>
                                  <w:marRight w:val="0"/>
                                  <w:marTop w:val="0"/>
                                  <w:marBottom w:val="0"/>
                                  <w:divBdr>
                                    <w:top w:val="none" w:sz="0" w:space="0" w:color="auto"/>
                                    <w:left w:val="none" w:sz="0" w:space="0" w:color="auto"/>
                                    <w:bottom w:val="none" w:sz="0" w:space="0" w:color="auto"/>
                                    <w:right w:val="none" w:sz="0" w:space="0" w:color="auto"/>
                                  </w:divBdr>
                                  <w:divsChild>
                                    <w:div w:id="751009754">
                                      <w:marLeft w:val="0"/>
                                      <w:marRight w:val="0"/>
                                      <w:marTop w:val="0"/>
                                      <w:marBottom w:val="0"/>
                                      <w:divBdr>
                                        <w:top w:val="none" w:sz="0" w:space="0" w:color="auto"/>
                                        <w:left w:val="none" w:sz="0" w:space="0" w:color="auto"/>
                                        <w:bottom w:val="none" w:sz="0" w:space="0" w:color="auto"/>
                                        <w:right w:val="none" w:sz="0" w:space="0" w:color="auto"/>
                                      </w:divBdr>
                                      <w:divsChild>
                                        <w:div w:id="1612004964">
                                          <w:marLeft w:val="0"/>
                                          <w:marRight w:val="0"/>
                                          <w:marTop w:val="0"/>
                                          <w:marBottom w:val="0"/>
                                          <w:divBdr>
                                            <w:top w:val="none" w:sz="0" w:space="0" w:color="auto"/>
                                            <w:left w:val="none" w:sz="0" w:space="0" w:color="auto"/>
                                            <w:bottom w:val="none" w:sz="0" w:space="0" w:color="auto"/>
                                            <w:right w:val="none" w:sz="0" w:space="0" w:color="auto"/>
                                          </w:divBdr>
                                          <w:divsChild>
                                            <w:div w:id="34307500">
                                              <w:marLeft w:val="0"/>
                                              <w:marRight w:val="0"/>
                                              <w:marTop w:val="0"/>
                                              <w:marBottom w:val="0"/>
                                              <w:divBdr>
                                                <w:top w:val="none" w:sz="0" w:space="0" w:color="auto"/>
                                                <w:left w:val="none" w:sz="0" w:space="0" w:color="auto"/>
                                                <w:bottom w:val="none" w:sz="0" w:space="0" w:color="auto"/>
                                                <w:right w:val="none" w:sz="0" w:space="0" w:color="auto"/>
                                              </w:divBdr>
                                              <w:divsChild>
                                                <w:div w:id="1253661772">
                                                  <w:marLeft w:val="0"/>
                                                  <w:marRight w:val="0"/>
                                                  <w:marTop w:val="0"/>
                                                  <w:marBottom w:val="0"/>
                                                  <w:divBdr>
                                                    <w:top w:val="none" w:sz="0" w:space="0" w:color="auto"/>
                                                    <w:left w:val="none" w:sz="0" w:space="0" w:color="auto"/>
                                                    <w:bottom w:val="none" w:sz="0" w:space="0" w:color="auto"/>
                                                    <w:right w:val="none" w:sz="0" w:space="0" w:color="auto"/>
                                                  </w:divBdr>
                                                  <w:divsChild>
                                                    <w:div w:id="1460144097">
                                                      <w:marLeft w:val="0"/>
                                                      <w:marRight w:val="0"/>
                                                      <w:marTop w:val="0"/>
                                                      <w:marBottom w:val="0"/>
                                                      <w:divBdr>
                                                        <w:top w:val="none" w:sz="0" w:space="0" w:color="auto"/>
                                                        <w:left w:val="none" w:sz="0" w:space="0" w:color="auto"/>
                                                        <w:bottom w:val="none" w:sz="0" w:space="0" w:color="auto"/>
                                                        <w:right w:val="none" w:sz="0" w:space="0" w:color="auto"/>
                                                      </w:divBdr>
                                                      <w:divsChild>
                                                        <w:div w:id="594243507">
                                                          <w:marLeft w:val="0"/>
                                                          <w:marRight w:val="0"/>
                                                          <w:marTop w:val="0"/>
                                                          <w:marBottom w:val="0"/>
                                                          <w:divBdr>
                                                            <w:top w:val="none" w:sz="0" w:space="0" w:color="auto"/>
                                                            <w:left w:val="none" w:sz="0" w:space="0" w:color="auto"/>
                                                            <w:bottom w:val="none" w:sz="0" w:space="0" w:color="auto"/>
                                                            <w:right w:val="none" w:sz="0" w:space="0" w:color="auto"/>
                                                          </w:divBdr>
                                                          <w:divsChild>
                                                            <w:div w:id="4838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2903399">
      <w:bodyDiv w:val="1"/>
      <w:marLeft w:val="0"/>
      <w:marRight w:val="0"/>
      <w:marTop w:val="0"/>
      <w:marBottom w:val="0"/>
      <w:divBdr>
        <w:top w:val="none" w:sz="0" w:space="0" w:color="auto"/>
        <w:left w:val="none" w:sz="0" w:space="0" w:color="auto"/>
        <w:bottom w:val="none" w:sz="0" w:space="0" w:color="auto"/>
        <w:right w:val="none" w:sz="0" w:space="0" w:color="auto"/>
      </w:divBdr>
    </w:div>
    <w:div w:id="1301423812">
      <w:bodyDiv w:val="1"/>
      <w:marLeft w:val="0"/>
      <w:marRight w:val="0"/>
      <w:marTop w:val="0"/>
      <w:marBottom w:val="0"/>
      <w:divBdr>
        <w:top w:val="none" w:sz="0" w:space="0" w:color="auto"/>
        <w:left w:val="none" w:sz="0" w:space="0" w:color="auto"/>
        <w:bottom w:val="none" w:sz="0" w:space="0" w:color="auto"/>
        <w:right w:val="none" w:sz="0" w:space="0" w:color="auto"/>
      </w:divBdr>
    </w:div>
    <w:div w:id="1304501609">
      <w:bodyDiv w:val="1"/>
      <w:marLeft w:val="0"/>
      <w:marRight w:val="0"/>
      <w:marTop w:val="0"/>
      <w:marBottom w:val="0"/>
      <w:divBdr>
        <w:top w:val="none" w:sz="0" w:space="0" w:color="auto"/>
        <w:left w:val="none" w:sz="0" w:space="0" w:color="auto"/>
        <w:bottom w:val="none" w:sz="0" w:space="0" w:color="auto"/>
        <w:right w:val="none" w:sz="0" w:space="0" w:color="auto"/>
      </w:divBdr>
    </w:div>
    <w:div w:id="1307516382">
      <w:bodyDiv w:val="1"/>
      <w:marLeft w:val="0"/>
      <w:marRight w:val="0"/>
      <w:marTop w:val="0"/>
      <w:marBottom w:val="0"/>
      <w:divBdr>
        <w:top w:val="none" w:sz="0" w:space="0" w:color="auto"/>
        <w:left w:val="none" w:sz="0" w:space="0" w:color="auto"/>
        <w:bottom w:val="none" w:sz="0" w:space="0" w:color="auto"/>
        <w:right w:val="none" w:sz="0" w:space="0" w:color="auto"/>
      </w:divBdr>
    </w:div>
    <w:div w:id="1309743400">
      <w:bodyDiv w:val="1"/>
      <w:marLeft w:val="0"/>
      <w:marRight w:val="0"/>
      <w:marTop w:val="0"/>
      <w:marBottom w:val="0"/>
      <w:divBdr>
        <w:top w:val="none" w:sz="0" w:space="0" w:color="auto"/>
        <w:left w:val="none" w:sz="0" w:space="0" w:color="auto"/>
        <w:bottom w:val="none" w:sz="0" w:space="0" w:color="auto"/>
        <w:right w:val="none" w:sz="0" w:space="0" w:color="auto"/>
      </w:divBdr>
    </w:div>
    <w:div w:id="1321084231">
      <w:bodyDiv w:val="1"/>
      <w:marLeft w:val="0"/>
      <w:marRight w:val="0"/>
      <w:marTop w:val="0"/>
      <w:marBottom w:val="0"/>
      <w:divBdr>
        <w:top w:val="none" w:sz="0" w:space="0" w:color="auto"/>
        <w:left w:val="none" w:sz="0" w:space="0" w:color="auto"/>
        <w:bottom w:val="none" w:sz="0" w:space="0" w:color="auto"/>
        <w:right w:val="none" w:sz="0" w:space="0" w:color="auto"/>
      </w:divBdr>
    </w:div>
    <w:div w:id="1324628938">
      <w:bodyDiv w:val="1"/>
      <w:marLeft w:val="0"/>
      <w:marRight w:val="0"/>
      <w:marTop w:val="0"/>
      <w:marBottom w:val="0"/>
      <w:divBdr>
        <w:top w:val="none" w:sz="0" w:space="0" w:color="auto"/>
        <w:left w:val="none" w:sz="0" w:space="0" w:color="auto"/>
        <w:bottom w:val="none" w:sz="0" w:space="0" w:color="auto"/>
        <w:right w:val="none" w:sz="0" w:space="0" w:color="auto"/>
      </w:divBdr>
    </w:div>
    <w:div w:id="1338921639">
      <w:bodyDiv w:val="1"/>
      <w:marLeft w:val="0"/>
      <w:marRight w:val="0"/>
      <w:marTop w:val="0"/>
      <w:marBottom w:val="0"/>
      <w:divBdr>
        <w:top w:val="none" w:sz="0" w:space="0" w:color="auto"/>
        <w:left w:val="none" w:sz="0" w:space="0" w:color="auto"/>
        <w:bottom w:val="none" w:sz="0" w:space="0" w:color="auto"/>
        <w:right w:val="none" w:sz="0" w:space="0" w:color="auto"/>
      </w:divBdr>
    </w:div>
    <w:div w:id="1369988166">
      <w:bodyDiv w:val="1"/>
      <w:marLeft w:val="0"/>
      <w:marRight w:val="0"/>
      <w:marTop w:val="0"/>
      <w:marBottom w:val="0"/>
      <w:divBdr>
        <w:top w:val="none" w:sz="0" w:space="0" w:color="auto"/>
        <w:left w:val="none" w:sz="0" w:space="0" w:color="auto"/>
        <w:bottom w:val="none" w:sz="0" w:space="0" w:color="auto"/>
        <w:right w:val="none" w:sz="0" w:space="0" w:color="auto"/>
      </w:divBdr>
      <w:divsChild>
        <w:div w:id="1006444338">
          <w:marLeft w:val="0"/>
          <w:marRight w:val="0"/>
          <w:marTop w:val="0"/>
          <w:marBottom w:val="0"/>
          <w:divBdr>
            <w:top w:val="none" w:sz="0" w:space="0" w:color="auto"/>
            <w:left w:val="none" w:sz="0" w:space="0" w:color="auto"/>
            <w:bottom w:val="none" w:sz="0" w:space="0" w:color="auto"/>
            <w:right w:val="none" w:sz="0" w:space="0" w:color="auto"/>
          </w:divBdr>
        </w:div>
      </w:divsChild>
    </w:div>
    <w:div w:id="1376345808">
      <w:bodyDiv w:val="1"/>
      <w:marLeft w:val="0"/>
      <w:marRight w:val="0"/>
      <w:marTop w:val="0"/>
      <w:marBottom w:val="0"/>
      <w:divBdr>
        <w:top w:val="none" w:sz="0" w:space="0" w:color="auto"/>
        <w:left w:val="none" w:sz="0" w:space="0" w:color="auto"/>
        <w:bottom w:val="none" w:sz="0" w:space="0" w:color="auto"/>
        <w:right w:val="none" w:sz="0" w:space="0" w:color="auto"/>
      </w:divBdr>
    </w:div>
    <w:div w:id="1397169920">
      <w:bodyDiv w:val="1"/>
      <w:marLeft w:val="0"/>
      <w:marRight w:val="0"/>
      <w:marTop w:val="0"/>
      <w:marBottom w:val="0"/>
      <w:divBdr>
        <w:top w:val="none" w:sz="0" w:space="0" w:color="auto"/>
        <w:left w:val="none" w:sz="0" w:space="0" w:color="auto"/>
        <w:bottom w:val="none" w:sz="0" w:space="0" w:color="auto"/>
        <w:right w:val="none" w:sz="0" w:space="0" w:color="auto"/>
      </w:divBdr>
    </w:div>
    <w:div w:id="1405882918">
      <w:bodyDiv w:val="1"/>
      <w:marLeft w:val="0"/>
      <w:marRight w:val="0"/>
      <w:marTop w:val="0"/>
      <w:marBottom w:val="0"/>
      <w:divBdr>
        <w:top w:val="none" w:sz="0" w:space="0" w:color="auto"/>
        <w:left w:val="none" w:sz="0" w:space="0" w:color="auto"/>
        <w:bottom w:val="none" w:sz="0" w:space="0" w:color="auto"/>
        <w:right w:val="none" w:sz="0" w:space="0" w:color="auto"/>
      </w:divBdr>
    </w:div>
    <w:div w:id="1436946064">
      <w:bodyDiv w:val="1"/>
      <w:marLeft w:val="0"/>
      <w:marRight w:val="0"/>
      <w:marTop w:val="0"/>
      <w:marBottom w:val="0"/>
      <w:divBdr>
        <w:top w:val="none" w:sz="0" w:space="0" w:color="auto"/>
        <w:left w:val="none" w:sz="0" w:space="0" w:color="auto"/>
        <w:bottom w:val="none" w:sz="0" w:space="0" w:color="auto"/>
        <w:right w:val="none" w:sz="0" w:space="0" w:color="auto"/>
      </w:divBdr>
      <w:divsChild>
        <w:div w:id="604731786">
          <w:marLeft w:val="0"/>
          <w:marRight w:val="0"/>
          <w:marTop w:val="0"/>
          <w:marBottom w:val="0"/>
          <w:divBdr>
            <w:top w:val="none" w:sz="0" w:space="0" w:color="auto"/>
            <w:left w:val="none" w:sz="0" w:space="0" w:color="auto"/>
            <w:bottom w:val="none" w:sz="0" w:space="0" w:color="auto"/>
            <w:right w:val="none" w:sz="0" w:space="0" w:color="auto"/>
          </w:divBdr>
        </w:div>
      </w:divsChild>
    </w:div>
    <w:div w:id="1497838010">
      <w:bodyDiv w:val="1"/>
      <w:marLeft w:val="0"/>
      <w:marRight w:val="0"/>
      <w:marTop w:val="0"/>
      <w:marBottom w:val="0"/>
      <w:divBdr>
        <w:top w:val="none" w:sz="0" w:space="0" w:color="auto"/>
        <w:left w:val="none" w:sz="0" w:space="0" w:color="auto"/>
        <w:bottom w:val="none" w:sz="0" w:space="0" w:color="auto"/>
        <w:right w:val="none" w:sz="0" w:space="0" w:color="auto"/>
      </w:divBdr>
    </w:div>
    <w:div w:id="1532843654">
      <w:bodyDiv w:val="1"/>
      <w:marLeft w:val="0"/>
      <w:marRight w:val="0"/>
      <w:marTop w:val="0"/>
      <w:marBottom w:val="0"/>
      <w:divBdr>
        <w:top w:val="none" w:sz="0" w:space="0" w:color="auto"/>
        <w:left w:val="none" w:sz="0" w:space="0" w:color="auto"/>
        <w:bottom w:val="none" w:sz="0" w:space="0" w:color="auto"/>
        <w:right w:val="none" w:sz="0" w:space="0" w:color="auto"/>
      </w:divBdr>
      <w:divsChild>
        <w:div w:id="1584335985">
          <w:marLeft w:val="-300"/>
          <w:marRight w:val="-300"/>
          <w:marTop w:val="360"/>
          <w:marBottom w:val="360"/>
          <w:divBdr>
            <w:top w:val="none" w:sz="0" w:space="0" w:color="auto"/>
            <w:left w:val="none" w:sz="0" w:space="0" w:color="auto"/>
            <w:bottom w:val="none" w:sz="0" w:space="0" w:color="auto"/>
            <w:right w:val="none" w:sz="0" w:space="0" w:color="auto"/>
          </w:divBdr>
          <w:divsChild>
            <w:div w:id="198030565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33609178">
      <w:bodyDiv w:val="1"/>
      <w:marLeft w:val="0"/>
      <w:marRight w:val="0"/>
      <w:marTop w:val="0"/>
      <w:marBottom w:val="0"/>
      <w:divBdr>
        <w:top w:val="none" w:sz="0" w:space="0" w:color="auto"/>
        <w:left w:val="none" w:sz="0" w:space="0" w:color="auto"/>
        <w:bottom w:val="none" w:sz="0" w:space="0" w:color="auto"/>
        <w:right w:val="none" w:sz="0" w:space="0" w:color="auto"/>
      </w:divBdr>
    </w:div>
    <w:div w:id="1533808520">
      <w:bodyDiv w:val="1"/>
      <w:marLeft w:val="0"/>
      <w:marRight w:val="0"/>
      <w:marTop w:val="0"/>
      <w:marBottom w:val="0"/>
      <w:divBdr>
        <w:top w:val="none" w:sz="0" w:space="0" w:color="auto"/>
        <w:left w:val="none" w:sz="0" w:space="0" w:color="auto"/>
        <w:bottom w:val="none" w:sz="0" w:space="0" w:color="auto"/>
        <w:right w:val="none" w:sz="0" w:space="0" w:color="auto"/>
      </w:divBdr>
    </w:div>
    <w:div w:id="1566454775">
      <w:bodyDiv w:val="1"/>
      <w:marLeft w:val="0"/>
      <w:marRight w:val="0"/>
      <w:marTop w:val="0"/>
      <w:marBottom w:val="0"/>
      <w:divBdr>
        <w:top w:val="none" w:sz="0" w:space="0" w:color="auto"/>
        <w:left w:val="none" w:sz="0" w:space="0" w:color="auto"/>
        <w:bottom w:val="none" w:sz="0" w:space="0" w:color="auto"/>
        <w:right w:val="none" w:sz="0" w:space="0" w:color="auto"/>
      </w:divBdr>
    </w:div>
    <w:div w:id="1578634966">
      <w:bodyDiv w:val="1"/>
      <w:marLeft w:val="0"/>
      <w:marRight w:val="0"/>
      <w:marTop w:val="0"/>
      <w:marBottom w:val="0"/>
      <w:divBdr>
        <w:top w:val="none" w:sz="0" w:space="0" w:color="auto"/>
        <w:left w:val="none" w:sz="0" w:space="0" w:color="auto"/>
        <w:bottom w:val="none" w:sz="0" w:space="0" w:color="auto"/>
        <w:right w:val="none" w:sz="0" w:space="0" w:color="auto"/>
      </w:divBdr>
    </w:div>
    <w:div w:id="1617449866">
      <w:bodyDiv w:val="1"/>
      <w:marLeft w:val="0"/>
      <w:marRight w:val="0"/>
      <w:marTop w:val="0"/>
      <w:marBottom w:val="0"/>
      <w:divBdr>
        <w:top w:val="none" w:sz="0" w:space="0" w:color="auto"/>
        <w:left w:val="none" w:sz="0" w:space="0" w:color="auto"/>
        <w:bottom w:val="none" w:sz="0" w:space="0" w:color="auto"/>
        <w:right w:val="none" w:sz="0" w:space="0" w:color="auto"/>
      </w:divBdr>
    </w:div>
    <w:div w:id="1628393664">
      <w:bodyDiv w:val="1"/>
      <w:marLeft w:val="0"/>
      <w:marRight w:val="0"/>
      <w:marTop w:val="0"/>
      <w:marBottom w:val="0"/>
      <w:divBdr>
        <w:top w:val="none" w:sz="0" w:space="0" w:color="auto"/>
        <w:left w:val="none" w:sz="0" w:space="0" w:color="auto"/>
        <w:bottom w:val="none" w:sz="0" w:space="0" w:color="auto"/>
        <w:right w:val="none" w:sz="0" w:space="0" w:color="auto"/>
      </w:divBdr>
    </w:div>
    <w:div w:id="1632441826">
      <w:bodyDiv w:val="1"/>
      <w:marLeft w:val="0"/>
      <w:marRight w:val="0"/>
      <w:marTop w:val="0"/>
      <w:marBottom w:val="0"/>
      <w:divBdr>
        <w:top w:val="none" w:sz="0" w:space="0" w:color="auto"/>
        <w:left w:val="none" w:sz="0" w:space="0" w:color="auto"/>
        <w:bottom w:val="none" w:sz="0" w:space="0" w:color="auto"/>
        <w:right w:val="none" w:sz="0" w:space="0" w:color="auto"/>
      </w:divBdr>
      <w:divsChild>
        <w:div w:id="582644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86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638224">
      <w:bodyDiv w:val="1"/>
      <w:marLeft w:val="0"/>
      <w:marRight w:val="0"/>
      <w:marTop w:val="0"/>
      <w:marBottom w:val="0"/>
      <w:divBdr>
        <w:top w:val="none" w:sz="0" w:space="0" w:color="auto"/>
        <w:left w:val="none" w:sz="0" w:space="0" w:color="auto"/>
        <w:bottom w:val="none" w:sz="0" w:space="0" w:color="auto"/>
        <w:right w:val="none" w:sz="0" w:space="0" w:color="auto"/>
      </w:divBdr>
    </w:div>
    <w:div w:id="1670644209">
      <w:bodyDiv w:val="1"/>
      <w:marLeft w:val="0"/>
      <w:marRight w:val="0"/>
      <w:marTop w:val="0"/>
      <w:marBottom w:val="0"/>
      <w:divBdr>
        <w:top w:val="none" w:sz="0" w:space="0" w:color="auto"/>
        <w:left w:val="none" w:sz="0" w:space="0" w:color="auto"/>
        <w:bottom w:val="none" w:sz="0" w:space="0" w:color="auto"/>
        <w:right w:val="none" w:sz="0" w:space="0" w:color="auto"/>
      </w:divBdr>
    </w:div>
    <w:div w:id="1674651646">
      <w:bodyDiv w:val="1"/>
      <w:marLeft w:val="0"/>
      <w:marRight w:val="0"/>
      <w:marTop w:val="0"/>
      <w:marBottom w:val="0"/>
      <w:divBdr>
        <w:top w:val="none" w:sz="0" w:space="0" w:color="auto"/>
        <w:left w:val="none" w:sz="0" w:space="0" w:color="auto"/>
        <w:bottom w:val="none" w:sz="0" w:space="0" w:color="auto"/>
        <w:right w:val="none" w:sz="0" w:space="0" w:color="auto"/>
      </w:divBdr>
    </w:div>
    <w:div w:id="1681925551">
      <w:bodyDiv w:val="1"/>
      <w:marLeft w:val="0"/>
      <w:marRight w:val="0"/>
      <w:marTop w:val="0"/>
      <w:marBottom w:val="0"/>
      <w:divBdr>
        <w:top w:val="none" w:sz="0" w:space="0" w:color="auto"/>
        <w:left w:val="none" w:sz="0" w:space="0" w:color="auto"/>
        <w:bottom w:val="none" w:sz="0" w:space="0" w:color="auto"/>
        <w:right w:val="none" w:sz="0" w:space="0" w:color="auto"/>
      </w:divBdr>
    </w:div>
    <w:div w:id="1716152345">
      <w:bodyDiv w:val="1"/>
      <w:marLeft w:val="0"/>
      <w:marRight w:val="0"/>
      <w:marTop w:val="0"/>
      <w:marBottom w:val="0"/>
      <w:divBdr>
        <w:top w:val="none" w:sz="0" w:space="0" w:color="auto"/>
        <w:left w:val="none" w:sz="0" w:space="0" w:color="auto"/>
        <w:bottom w:val="none" w:sz="0" w:space="0" w:color="auto"/>
        <w:right w:val="none" w:sz="0" w:space="0" w:color="auto"/>
      </w:divBdr>
    </w:div>
    <w:div w:id="1727139087">
      <w:bodyDiv w:val="1"/>
      <w:marLeft w:val="0"/>
      <w:marRight w:val="0"/>
      <w:marTop w:val="0"/>
      <w:marBottom w:val="0"/>
      <w:divBdr>
        <w:top w:val="none" w:sz="0" w:space="0" w:color="auto"/>
        <w:left w:val="none" w:sz="0" w:space="0" w:color="auto"/>
        <w:bottom w:val="none" w:sz="0" w:space="0" w:color="auto"/>
        <w:right w:val="none" w:sz="0" w:space="0" w:color="auto"/>
      </w:divBdr>
    </w:div>
    <w:div w:id="1750733866">
      <w:bodyDiv w:val="1"/>
      <w:marLeft w:val="0"/>
      <w:marRight w:val="0"/>
      <w:marTop w:val="0"/>
      <w:marBottom w:val="0"/>
      <w:divBdr>
        <w:top w:val="none" w:sz="0" w:space="0" w:color="auto"/>
        <w:left w:val="none" w:sz="0" w:space="0" w:color="auto"/>
        <w:bottom w:val="none" w:sz="0" w:space="0" w:color="auto"/>
        <w:right w:val="none" w:sz="0" w:space="0" w:color="auto"/>
      </w:divBdr>
      <w:divsChild>
        <w:div w:id="133068427">
          <w:marLeft w:val="0"/>
          <w:marRight w:val="0"/>
          <w:marTop w:val="0"/>
          <w:marBottom w:val="0"/>
          <w:divBdr>
            <w:top w:val="none" w:sz="0" w:space="0" w:color="auto"/>
            <w:left w:val="none" w:sz="0" w:space="0" w:color="auto"/>
            <w:bottom w:val="none" w:sz="0" w:space="0" w:color="auto"/>
            <w:right w:val="none" w:sz="0" w:space="0" w:color="auto"/>
          </w:divBdr>
        </w:div>
      </w:divsChild>
    </w:div>
    <w:div w:id="1763642662">
      <w:bodyDiv w:val="1"/>
      <w:marLeft w:val="0"/>
      <w:marRight w:val="0"/>
      <w:marTop w:val="0"/>
      <w:marBottom w:val="0"/>
      <w:divBdr>
        <w:top w:val="none" w:sz="0" w:space="0" w:color="auto"/>
        <w:left w:val="none" w:sz="0" w:space="0" w:color="auto"/>
        <w:bottom w:val="none" w:sz="0" w:space="0" w:color="auto"/>
        <w:right w:val="none" w:sz="0" w:space="0" w:color="auto"/>
      </w:divBdr>
    </w:div>
    <w:div w:id="1769815967">
      <w:bodyDiv w:val="1"/>
      <w:marLeft w:val="0"/>
      <w:marRight w:val="0"/>
      <w:marTop w:val="0"/>
      <w:marBottom w:val="0"/>
      <w:divBdr>
        <w:top w:val="none" w:sz="0" w:space="0" w:color="auto"/>
        <w:left w:val="none" w:sz="0" w:space="0" w:color="auto"/>
        <w:bottom w:val="none" w:sz="0" w:space="0" w:color="auto"/>
        <w:right w:val="none" w:sz="0" w:space="0" w:color="auto"/>
      </w:divBdr>
    </w:div>
    <w:div w:id="1809132421">
      <w:bodyDiv w:val="1"/>
      <w:marLeft w:val="0"/>
      <w:marRight w:val="0"/>
      <w:marTop w:val="0"/>
      <w:marBottom w:val="0"/>
      <w:divBdr>
        <w:top w:val="none" w:sz="0" w:space="0" w:color="auto"/>
        <w:left w:val="none" w:sz="0" w:space="0" w:color="auto"/>
        <w:bottom w:val="none" w:sz="0" w:space="0" w:color="auto"/>
        <w:right w:val="none" w:sz="0" w:space="0" w:color="auto"/>
      </w:divBdr>
    </w:div>
    <w:div w:id="1835682881">
      <w:bodyDiv w:val="1"/>
      <w:marLeft w:val="0"/>
      <w:marRight w:val="0"/>
      <w:marTop w:val="0"/>
      <w:marBottom w:val="0"/>
      <w:divBdr>
        <w:top w:val="none" w:sz="0" w:space="0" w:color="auto"/>
        <w:left w:val="none" w:sz="0" w:space="0" w:color="auto"/>
        <w:bottom w:val="none" w:sz="0" w:space="0" w:color="auto"/>
        <w:right w:val="none" w:sz="0" w:space="0" w:color="auto"/>
      </w:divBdr>
      <w:divsChild>
        <w:div w:id="909383182">
          <w:blockQuote w:val="1"/>
          <w:marLeft w:val="720"/>
          <w:marRight w:val="720"/>
          <w:marTop w:val="100"/>
          <w:marBottom w:val="100"/>
          <w:divBdr>
            <w:top w:val="none" w:sz="0" w:space="0" w:color="auto"/>
            <w:left w:val="none" w:sz="0" w:space="0" w:color="auto"/>
            <w:bottom w:val="none" w:sz="0" w:space="0" w:color="auto"/>
            <w:right w:val="none" w:sz="0" w:space="0" w:color="auto"/>
          </w:divBdr>
        </w:div>
        <w:div w:id="688139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576153">
      <w:bodyDiv w:val="1"/>
      <w:marLeft w:val="0"/>
      <w:marRight w:val="0"/>
      <w:marTop w:val="0"/>
      <w:marBottom w:val="0"/>
      <w:divBdr>
        <w:top w:val="none" w:sz="0" w:space="0" w:color="auto"/>
        <w:left w:val="none" w:sz="0" w:space="0" w:color="auto"/>
        <w:bottom w:val="none" w:sz="0" w:space="0" w:color="auto"/>
        <w:right w:val="none" w:sz="0" w:space="0" w:color="auto"/>
      </w:divBdr>
      <w:divsChild>
        <w:div w:id="1451361193">
          <w:marLeft w:val="0"/>
          <w:marRight w:val="0"/>
          <w:marTop w:val="0"/>
          <w:marBottom w:val="0"/>
          <w:divBdr>
            <w:top w:val="none" w:sz="0" w:space="0" w:color="auto"/>
            <w:left w:val="none" w:sz="0" w:space="0" w:color="auto"/>
            <w:bottom w:val="none" w:sz="0" w:space="0" w:color="auto"/>
            <w:right w:val="none" w:sz="0" w:space="0" w:color="auto"/>
          </w:divBdr>
        </w:div>
      </w:divsChild>
    </w:div>
    <w:div w:id="1850411873">
      <w:bodyDiv w:val="1"/>
      <w:marLeft w:val="0"/>
      <w:marRight w:val="0"/>
      <w:marTop w:val="0"/>
      <w:marBottom w:val="0"/>
      <w:divBdr>
        <w:top w:val="none" w:sz="0" w:space="0" w:color="auto"/>
        <w:left w:val="none" w:sz="0" w:space="0" w:color="auto"/>
        <w:bottom w:val="none" w:sz="0" w:space="0" w:color="auto"/>
        <w:right w:val="none" w:sz="0" w:space="0" w:color="auto"/>
      </w:divBdr>
    </w:div>
    <w:div w:id="1854032647">
      <w:bodyDiv w:val="1"/>
      <w:marLeft w:val="0"/>
      <w:marRight w:val="0"/>
      <w:marTop w:val="0"/>
      <w:marBottom w:val="0"/>
      <w:divBdr>
        <w:top w:val="none" w:sz="0" w:space="0" w:color="auto"/>
        <w:left w:val="none" w:sz="0" w:space="0" w:color="auto"/>
        <w:bottom w:val="none" w:sz="0" w:space="0" w:color="auto"/>
        <w:right w:val="none" w:sz="0" w:space="0" w:color="auto"/>
      </w:divBdr>
    </w:div>
    <w:div w:id="1876379852">
      <w:bodyDiv w:val="1"/>
      <w:marLeft w:val="0"/>
      <w:marRight w:val="0"/>
      <w:marTop w:val="0"/>
      <w:marBottom w:val="0"/>
      <w:divBdr>
        <w:top w:val="none" w:sz="0" w:space="0" w:color="auto"/>
        <w:left w:val="none" w:sz="0" w:space="0" w:color="auto"/>
        <w:bottom w:val="none" w:sz="0" w:space="0" w:color="auto"/>
        <w:right w:val="none" w:sz="0" w:space="0" w:color="auto"/>
      </w:divBdr>
    </w:div>
    <w:div w:id="1912766406">
      <w:bodyDiv w:val="1"/>
      <w:marLeft w:val="0"/>
      <w:marRight w:val="0"/>
      <w:marTop w:val="0"/>
      <w:marBottom w:val="0"/>
      <w:divBdr>
        <w:top w:val="none" w:sz="0" w:space="0" w:color="auto"/>
        <w:left w:val="none" w:sz="0" w:space="0" w:color="auto"/>
        <w:bottom w:val="none" w:sz="0" w:space="0" w:color="auto"/>
        <w:right w:val="none" w:sz="0" w:space="0" w:color="auto"/>
      </w:divBdr>
    </w:div>
    <w:div w:id="1924492230">
      <w:bodyDiv w:val="1"/>
      <w:marLeft w:val="0"/>
      <w:marRight w:val="0"/>
      <w:marTop w:val="0"/>
      <w:marBottom w:val="0"/>
      <w:divBdr>
        <w:top w:val="none" w:sz="0" w:space="0" w:color="auto"/>
        <w:left w:val="none" w:sz="0" w:space="0" w:color="auto"/>
        <w:bottom w:val="none" w:sz="0" w:space="0" w:color="auto"/>
        <w:right w:val="none" w:sz="0" w:space="0" w:color="auto"/>
      </w:divBdr>
    </w:div>
    <w:div w:id="1925796050">
      <w:bodyDiv w:val="1"/>
      <w:marLeft w:val="0"/>
      <w:marRight w:val="0"/>
      <w:marTop w:val="0"/>
      <w:marBottom w:val="0"/>
      <w:divBdr>
        <w:top w:val="none" w:sz="0" w:space="0" w:color="auto"/>
        <w:left w:val="none" w:sz="0" w:space="0" w:color="auto"/>
        <w:bottom w:val="none" w:sz="0" w:space="0" w:color="auto"/>
        <w:right w:val="none" w:sz="0" w:space="0" w:color="auto"/>
      </w:divBdr>
      <w:divsChild>
        <w:div w:id="977303140">
          <w:marLeft w:val="0"/>
          <w:marRight w:val="0"/>
          <w:marTop w:val="0"/>
          <w:marBottom w:val="0"/>
          <w:divBdr>
            <w:top w:val="none" w:sz="0" w:space="0" w:color="auto"/>
            <w:left w:val="none" w:sz="0" w:space="0" w:color="auto"/>
            <w:bottom w:val="none" w:sz="0" w:space="0" w:color="auto"/>
            <w:right w:val="none" w:sz="0" w:space="0" w:color="auto"/>
          </w:divBdr>
        </w:div>
      </w:divsChild>
    </w:div>
    <w:div w:id="1935549337">
      <w:bodyDiv w:val="1"/>
      <w:marLeft w:val="0"/>
      <w:marRight w:val="0"/>
      <w:marTop w:val="0"/>
      <w:marBottom w:val="0"/>
      <w:divBdr>
        <w:top w:val="none" w:sz="0" w:space="0" w:color="auto"/>
        <w:left w:val="none" w:sz="0" w:space="0" w:color="auto"/>
        <w:bottom w:val="none" w:sz="0" w:space="0" w:color="auto"/>
        <w:right w:val="none" w:sz="0" w:space="0" w:color="auto"/>
      </w:divBdr>
    </w:div>
    <w:div w:id="1981574160">
      <w:bodyDiv w:val="1"/>
      <w:marLeft w:val="0"/>
      <w:marRight w:val="0"/>
      <w:marTop w:val="0"/>
      <w:marBottom w:val="0"/>
      <w:divBdr>
        <w:top w:val="none" w:sz="0" w:space="0" w:color="auto"/>
        <w:left w:val="none" w:sz="0" w:space="0" w:color="auto"/>
        <w:bottom w:val="none" w:sz="0" w:space="0" w:color="auto"/>
        <w:right w:val="none" w:sz="0" w:space="0" w:color="auto"/>
      </w:divBdr>
    </w:div>
    <w:div w:id="1999773227">
      <w:bodyDiv w:val="1"/>
      <w:marLeft w:val="0"/>
      <w:marRight w:val="0"/>
      <w:marTop w:val="0"/>
      <w:marBottom w:val="0"/>
      <w:divBdr>
        <w:top w:val="none" w:sz="0" w:space="0" w:color="auto"/>
        <w:left w:val="none" w:sz="0" w:space="0" w:color="auto"/>
        <w:bottom w:val="none" w:sz="0" w:space="0" w:color="auto"/>
        <w:right w:val="none" w:sz="0" w:space="0" w:color="auto"/>
      </w:divBdr>
    </w:div>
    <w:div w:id="2003659433">
      <w:bodyDiv w:val="1"/>
      <w:marLeft w:val="0"/>
      <w:marRight w:val="0"/>
      <w:marTop w:val="0"/>
      <w:marBottom w:val="0"/>
      <w:divBdr>
        <w:top w:val="none" w:sz="0" w:space="0" w:color="auto"/>
        <w:left w:val="none" w:sz="0" w:space="0" w:color="auto"/>
        <w:bottom w:val="none" w:sz="0" w:space="0" w:color="auto"/>
        <w:right w:val="none" w:sz="0" w:space="0" w:color="auto"/>
      </w:divBdr>
    </w:div>
    <w:div w:id="2006393867">
      <w:bodyDiv w:val="1"/>
      <w:marLeft w:val="0"/>
      <w:marRight w:val="0"/>
      <w:marTop w:val="0"/>
      <w:marBottom w:val="0"/>
      <w:divBdr>
        <w:top w:val="none" w:sz="0" w:space="0" w:color="auto"/>
        <w:left w:val="none" w:sz="0" w:space="0" w:color="auto"/>
        <w:bottom w:val="none" w:sz="0" w:space="0" w:color="auto"/>
        <w:right w:val="none" w:sz="0" w:space="0" w:color="auto"/>
      </w:divBdr>
    </w:div>
    <w:div w:id="2040621873">
      <w:bodyDiv w:val="1"/>
      <w:marLeft w:val="0"/>
      <w:marRight w:val="0"/>
      <w:marTop w:val="0"/>
      <w:marBottom w:val="0"/>
      <w:divBdr>
        <w:top w:val="none" w:sz="0" w:space="0" w:color="auto"/>
        <w:left w:val="none" w:sz="0" w:space="0" w:color="auto"/>
        <w:bottom w:val="none" w:sz="0" w:space="0" w:color="auto"/>
        <w:right w:val="none" w:sz="0" w:space="0" w:color="auto"/>
      </w:divBdr>
    </w:div>
    <w:div w:id="2079398018">
      <w:bodyDiv w:val="1"/>
      <w:marLeft w:val="0"/>
      <w:marRight w:val="0"/>
      <w:marTop w:val="0"/>
      <w:marBottom w:val="0"/>
      <w:divBdr>
        <w:top w:val="none" w:sz="0" w:space="0" w:color="auto"/>
        <w:left w:val="none" w:sz="0" w:space="0" w:color="auto"/>
        <w:bottom w:val="none" w:sz="0" w:space="0" w:color="auto"/>
        <w:right w:val="none" w:sz="0" w:space="0" w:color="auto"/>
      </w:divBdr>
    </w:div>
    <w:div w:id="2084836414">
      <w:bodyDiv w:val="1"/>
      <w:marLeft w:val="0"/>
      <w:marRight w:val="0"/>
      <w:marTop w:val="0"/>
      <w:marBottom w:val="0"/>
      <w:divBdr>
        <w:top w:val="none" w:sz="0" w:space="0" w:color="auto"/>
        <w:left w:val="none" w:sz="0" w:space="0" w:color="auto"/>
        <w:bottom w:val="none" w:sz="0" w:space="0" w:color="auto"/>
        <w:right w:val="none" w:sz="0" w:space="0" w:color="auto"/>
      </w:divBdr>
    </w:div>
    <w:div w:id="2087339859">
      <w:bodyDiv w:val="1"/>
      <w:marLeft w:val="0"/>
      <w:marRight w:val="0"/>
      <w:marTop w:val="0"/>
      <w:marBottom w:val="0"/>
      <w:divBdr>
        <w:top w:val="none" w:sz="0" w:space="0" w:color="auto"/>
        <w:left w:val="none" w:sz="0" w:space="0" w:color="auto"/>
        <w:bottom w:val="none" w:sz="0" w:space="0" w:color="auto"/>
        <w:right w:val="none" w:sz="0" w:space="0" w:color="auto"/>
      </w:divBdr>
    </w:div>
    <w:div w:id="2103791067">
      <w:bodyDiv w:val="1"/>
      <w:marLeft w:val="0"/>
      <w:marRight w:val="0"/>
      <w:marTop w:val="0"/>
      <w:marBottom w:val="0"/>
      <w:divBdr>
        <w:top w:val="none" w:sz="0" w:space="0" w:color="auto"/>
        <w:left w:val="none" w:sz="0" w:space="0" w:color="auto"/>
        <w:bottom w:val="none" w:sz="0" w:space="0" w:color="auto"/>
        <w:right w:val="none" w:sz="0" w:space="0" w:color="auto"/>
      </w:divBdr>
    </w:div>
    <w:div w:id="212372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Data" Target="diagrams/data1.xml"/><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tkw1\final-test-web-design-TruongAnhThu30\assets\thesis\template_thesis.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770E2C-E044-4C87-A3F8-FF4FAF2A4A4D}"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C8EB67A0-066A-4AA3-8783-0EE9DC82F913}">
      <dgm:prSet phldrT="[Text]" custT="1"/>
      <dgm:spPr/>
      <dgm:t>
        <a:bodyPr/>
        <a:lstStyle/>
        <a:p>
          <a:r>
            <a:rPr lang="en-US" sz="1300">
              <a:latin typeface="Times New Roman" panose="02020603050405020304" pitchFamily="18" charset="0"/>
              <a:cs typeface="Times New Roman" panose="02020603050405020304" pitchFamily="18" charset="0"/>
            </a:rPr>
            <a:t> Casedle store</a:t>
          </a:r>
        </a:p>
      </dgm:t>
    </dgm:pt>
    <dgm:pt modelId="{2DDB5C2F-E83E-4F09-A140-96E9C9670C9A}" type="parTrans" cxnId="{5258BC65-F767-4837-9215-6ED5D2B5FE2E}">
      <dgm:prSet/>
      <dgm:spPr/>
      <dgm:t>
        <a:bodyPr/>
        <a:lstStyle/>
        <a:p>
          <a:endParaRPr lang="en-US" sz="1300">
            <a:latin typeface="Times New Roman" panose="02020603050405020304" pitchFamily="18" charset="0"/>
            <a:cs typeface="Times New Roman" panose="02020603050405020304" pitchFamily="18" charset="0"/>
          </a:endParaRPr>
        </a:p>
      </dgm:t>
    </dgm:pt>
    <dgm:pt modelId="{6D8D2F62-9339-4EAF-AABB-9E638FAFD44E}" type="sibTrans" cxnId="{5258BC65-F767-4837-9215-6ED5D2B5FE2E}">
      <dgm:prSet/>
      <dgm:spPr/>
      <dgm:t>
        <a:bodyPr/>
        <a:lstStyle/>
        <a:p>
          <a:endParaRPr lang="en-US" sz="1300">
            <a:latin typeface="Times New Roman" panose="02020603050405020304" pitchFamily="18" charset="0"/>
            <a:cs typeface="Times New Roman" panose="02020603050405020304" pitchFamily="18" charset="0"/>
          </a:endParaRPr>
        </a:p>
      </dgm:t>
    </dgm:pt>
    <dgm:pt modelId="{04FCDBF5-EAD2-4D7A-901E-190F18A7628D}">
      <dgm:prSet custT="1"/>
      <dgm:spPr/>
      <dgm:t>
        <a:bodyPr/>
        <a:lstStyle/>
        <a:p>
          <a:r>
            <a:rPr lang="en-US" sz="1300">
              <a:latin typeface="Times New Roman" panose="02020603050405020304" pitchFamily="18" charset="0"/>
              <a:cs typeface="Times New Roman" panose="02020603050405020304" pitchFamily="18" charset="0"/>
            </a:rPr>
            <a:t>san-pham.html</a:t>
          </a:r>
        </a:p>
      </dgm:t>
    </dgm:pt>
    <dgm:pt modelId="{17446254-0E06-480D-B657-3EFADD7A70E7}" type="parTrans" cxnId="{E313E375-FF9C-4ABF-AEF9-DB20A51D66EA}">
      <dgm:prSet/>
      <dgm:spPr/>
      <dgm:t>
        <a:bodyPr/>
        <a:lstStyle/>
        <a:p>
          <a:endParaRPr lang="en-US" sz="1300">
            <a:latin typeface="Times New Roman" panose="02020603050405020304" pitchFamily="18" charset="0"/>
            <a:cs typeface="Times New Roman" panose="02020603050405020304" pitchFamily="18" charset="0"/>
          </a:endParaRPr>
        </a:p>
      </dgm:t>
    </dgm:pt>
    <dgm:pt modelId="{064322A9-479B-44D2-9EB6-DF9F51BE91DD}" type="sibTrans" cxnId="{E313E375-FF9C-4ABF-AEF9-DB20A51D66EA}">
      <dgm:prSet/>
      <dgm:spPr/>
      <dgm:t>
        <a:bodyPr/>
        <a:lstStyle/>
        <a:p>
          <a:endParaRPr lang="en-US" sz="1300">
            <a:latin typeface="Times New Roman" panose="02020603050405020304" pitchFamily="18" charset="0"/>
            <a:cs typeface="Times New Roman" panose="02020603050405020304" pitchFamily="18" charset="0"/>
          </a:endParaRPr>
        </a:p>
      </dgm:t>
    </dgm:pt>
    <dgm:pt modelId="{2F62D8D8-8AE5-4129-9E79-6CC7FD247952}">
      <dgm:prSet custT="1"/>
      <dgm:spPr/>
      <dgm:t>
        <a:bodyPr/>
        <a:lstStyle/>
        <a:p>
          <a:r>
            <a:rPr lang="en-US" sz="1300">
              <a:latin typeface="Times New Roman" panose="02020603050405020304" pitchFamily="18" charset="0"/>
              <a:cs typeface="Times New Roman" panose="02020603050405020304" pitchFamily="18" charset="0"/>
            </a:rPr>
            <a:t>danhmuc.html</a:t>
          </a:r>
        </a:p>
      </dgm:t>
    </dgm:pt>
    <dgm:pt modelId="{DDA8DBBD-F073-4DFE-A0E8-1D7039713492}" type="parTrans" cxnId="{E31EF76B-AF1B-4D95-A917-97BB9C8C6A67}">
      <dgm:prSet/>
      <dgm:spPr/>
      <dgm:t>
        <a:bodyPr/>
        <a:lstStyle/>
        <a:p>
          <a:endParaRPr lang="en-US" sz="1300">
            <a:latin typeface="Times New Roman" panose="02020603050405020304" pitchFamily="18" charset="0"/>
            <a:cs typeface="Times New Roman" panose="02020603050405020304" pitchFamily="18" charset="0"/>
          </a:endParaRPr>
        </a:p>
      </dgm:t>
    </dgm:pt>
    <dgm:pt modelId="{13BB4314-01CA-4AD9-9C0F-9BDC94550C68}" type="sibTrans" cxnId="{E31EF76B-AF1B-4D95-A917-97BB9C8C6A67}">
      <dgm:prSet/>
      <dgm:spPr/>
      <dgm:t>
        <a:bodyPr/>
        <a:lstStyle/>
        <a:p>
          <a:endParaRPr lang="en-US" sz="1300">
            <a:latin typeface="Times New Roman" panose="02020603050405020304" pitchFamily="18" charset="0"/>
            <a:cs typeface="Times New Roman" panose="02020603050405020304" pitchFamily="18" charset="0"/>
          </a:endParaRPr>
        </a:p>
      </dgm:t>
    </dgm:pt>
    <dgm:pt modelId="{0EF1FEDC-D036-4380-AEAE-96D531296EAB}">
      <dgm:prSet custT="1"/>
      <dgm:spPr/>
      <dgm:t>
        <a:bodyPr/>
        <a:lstStyle/>
        <a:p>
          <a:r>
            <a:rPr lang="en-US" sz="1300">
              <a:latin typeface="Times New Roman" panose="02020603050405020304" pitchFamily="18" charset="0"/>
              <a:cs typeface="Times New Roman" panose="02020603050405020304" pitchFamily="18" charset="0"/>
            </a:rPr>
            <a:t>thoitrangnam.html</a:t>
          </a:r>
        </a:p>
      </dgm:t>
    </dgm:pt>
    <dgm:pt modelId="{9C58F7F4-A30F-4FD1-8949-CA654A11933C}" type="parTrans" cxnId="{481CDB35-D92D-4714-ADDD-376B75590259}">
      <dgm:prSet/>
      <dgm:spPr/>
      <dgm:t>
        <a:bodyPr/>
        <a:lstStyle/>
        <a:p>
          <a:endParaRPr lang="en-US" sz="1300">
            <a:latin typeface="Times New Roman" panose="02020603050405020304" pitchFamily="18" charset="0"/>
            <a:cs typeface="Times New Roman" panose="02020603050405020304" pitchFamily="18" charset="0"/>
          </a:endParaRPr>
        </a:p>
      </dgm:t>
    </dgm:pt>
    <dgm:pt modelId="{E3DF784E-106D-4246-AC1A-596F2622AF58}" type="sibTrans" cxnId="{481CDB35-D92D-4714-ADDD-376B75590259}">
      <dgm:prSet/>
      <dgm:spPr/>
      <dgm:t>
        <a:bodyPr/>
        <a:lstStyle/>
        <a:p>
          <a:endParaRPr lang="en-US" sz="1300">
            <a:latin typeface="Times New Roman" panose="02020603050405020304" pitchFamily="18" charset="0"/>
            <a:cs typeface="Times New Roman" panose="02020603050405020304" pitchFamily="18" charset="0"/>
          </a:endParaRPr>
        </a:p>
      </dgm:t>
    </dgm:pt>
    <dgm:pt modelId="{B01534BA-A451-4A82-8051-64E1E8EE2C7A}">
      <dgm:prSet custT="1"/>
      <dgm:spPr/>
      <dgm:t>
        <a:bodyPr/>
        <a:lstStyle/>
        <a:p>
          <a:r>
            <a:rPr lang="en-US" sz="1300">
              <a:latin typeface="Times New Roman" panose="02020603050405020304" pitchFamily="18" charset="0"/>
              <a:cs typeface="Times New Roman" panose="02020603050405020304" pitchFamily="18" charset="0"/>
            </a:rPr>
            <a:t>thoitrangnu.html</a:t>
          </a:r>
        </a:p>
      </dgm:t>
    </dgm:pt>
    <dgm:pt modelId="{08964B61-38E1-4D11-8626-71D47B1D334D}" type="parTrans" cxnId="{927AF23A-418E-4C1F-9BBE-EC759277D107}">
      <dgm:prSet/>
      <dgm:spPr/>
      <dgm:t>
        <a:bodyPr/>
        <a:lstStyle/>
        <a:p>
          <a:endParaRPr lang="en-US" sz="1300">
            <a:latin typeface="Times New Roman" panose="02020603050405020304" pitchFamily="18" charset="0"/>
            <a:cs typeface="Times New Roman" panose="02020603050405020304" pitchFamily="18" charset="0"/>
          </a:endParaRPr>
        </a:p>
      </dgm:t>
    </dgm:pt>
    <dgm:pt modelId="{6862BFD5-2C14-41C9-89CE-A2548A913C5E}" type="sibTrans" cxnId="{927AF23A-418E-4C1F-9BBE-EC759277D107}">
      <dgm:prSet/>
      <dgm:spPr/>
      <dgm:t>
        <a:bodyPr/>
        <a:lstStyle/>
        <a:p>
          <a:endParaRPr lang="en-US" sz="1300">
            <a:latin typeface="Times New Roman" panose="02020603050405020304" pitchFamily="18" charset="0"/>
            <a:cs typeface="Times New Roman" panose="02020603050405020304" pitchFamily="18" charset="0"/>
          </a:endParaRPr>
        </a:p>
      </dgm:t>
    </dgm:pt>
    <dgm:pt modelId="{71E8FA43-DE1D-4105-8B93-3ED9C2879BFD}">
      <dgm:prSet custT="1"/>
      <dgm:spPr/>
      <dgm:t>
        <a:bodyPr/>
        <a:lstStyle/>
        <a:p>
          <a:r>
            <a:rPr lang="en-US" sz="1300">
              <a:latin typeface="Times New Roman" panose="02020603050405020304" pitchFamily="18" charset="0"/>
              <a:cs typeface="Times New Roman" panose="02020603050405020304" pitchFamily="18" charset="0"/>
            </a:rPr>
            <a:t>giaydep.html</a:t>
          </a:r>
        </a:p>
      </dgm:t>
    </dgm:pt>
    <dgm:pt modelId="{12AE557F-39AD-42EF-AB45-B18754BBF6FB}" type="parTrans" cxnId="{952AD76F-7EF7-4205-8F15-36DA4D64BB5B}">
      <dgm:prSet/>
      <dgm:spPr/>
      <dgm:t>
        <a:bodyPr/>
        <a:lstStyle/>
        <a:p>
          <a:endParaRPr lang="en-US" sz="1300">
            <a:latin typeface="Times New Roman" panose="02020603050405020304" pitchFamily="18" charset="0"/>
            <a:cs typeface="Times New Roman" panose="02020603050405020304" pitchFamily="18" charset="0"/>
          </a:endParaRPr>
        </a:p>
      </dgm:t>
    </dgm:pt>
    <dgm:pt modelId="{5B394B04-8D39-4C8E-8406-BDC1635F0303}" type="sibTrans" cxnId="{952AD76F-7EF7-4205-8F15-36DA4D64BB5B}">
      <dgm:prSet/>
      <dgm:spPr/>
      <dgm:t>
        <a:bodyPr/>
        <a:lstStyle/>
        <a:p>
          <a:endParaRPr lang="en-US" sz="1300">
            <a:latin typeface="Times New Roman" panose="02020603050405020304" pitchFamily="18" charset="0"/>
            <a:cs typeface="Times New Roman" panose="02020603050405020304" pitchFamily="18" charset="0"/>
          </a:endParaRPr>
        </a:p>
      </dgm:t>
    </dgm:pt>
    <dgm:pt modelId="{5BC3D46B-3EEA-4A6A-A0A7-B231861A0266}">
      <dgm:prSet custT="1"/>
      <dgm:spPr/>
      <dgm:t>
        <a:bodyPr/>
        <a:lstStyle/>
        <a:p>
          <a:r>
            <a:rPr lang="en-US" sz="1300">
              <a:latin typeface="Times New Roman" panose="02020603050405020304" pitchFamily="18" charset="0"/>
              <a:cs typeface="Times New Roman" panose="02020603050405020304" pitchFamily="18" charset="0"/>
            </a:rPr>
            <a:t>lien he.html</a:t>
          </a:r>
        </a:p>
      </dgm:t>
    </dgm:pt>
    <dgm:pt modelId="{26D3EE38-F4DD-4441-8062-7048C82D07BB}" type="parTrans" cxnId="{08C3F9B5-B61D-4F26-839F-4A37032FFD96}">
      <dgm:prSet/>
      <dgm:spPr/>
      <dgm:t>
        <a:bodyPr/>
        <a:lstStyle/>
        <a:p>
          <a:endParaRPr lang="en-US" sz="1300">
            <a:latin typeface="Times New Roman" panose="02020603050405020304" pitchFamily="18" charset="0"/>
            <a:cs typeface="Times New Roman" panose="02020603050405020304" pitchFamily="18" charset="0"/>
          </a:endParaRPr>
        </a:p>
      </dgm:t>
    </dgm:pt>
    <dgm:pt modelId="{922748F5-2FD5-462E-958B-EFD2A5C3D71F}" type="sibTrans" cxnId="{08C3F9B5-B61D-4F26-839F-4A37032FFD96}">
      <dgm:prSet/>
      <dgm:spPr/>
      <dgm:t>
        <a:bodyPr/>
        <a:lstStyle/>
        <a:p>
          <a:endParaRPr lang="en-US" sz="1300">
            <a:latin typeface="Times New Roman" panose="02020603050405020304" pitchFamily="18" charset="0"/>
            <a:cs typeface="Times New Roman" panose="02020603050405020304" pitchFamily="18" charset="0"/>
          </a:endParaRPr>
        </a:p>
      </dgm:t>
    </dgm:pt>
    <dgm:pt modelId="{889CB621-B725-48B0-AD0D-D05BE06AF37F}">
      <dgm:prSet custT="1"/>
      <dgm:spPr/>
      <dgm:t>
        <a:bodyPr/>
        <a:lstStyle/>
        <a:p>
          <a:r>
            <a:rPr lang="en-US" sz="1300">
              <a:latin typeface="Times New Roman" panose="02020603050405020304" pitchFamily="18" charset="0"/>
              <a:cs typeface="Times New Roman" panose="02020603050405020304" pitchFamily="18" charset="0"/>
            </a:rPr>
            <a:t>chitiet.html</a:t>
          </a:r>
        </a:p>
      </dgm:t>
    </dgm:pt>
    <dgm:pt modelId="{0564015D-CA00-42FC-94E7-DEEB24A945E1}" type="parTrans" cxnId="{777204F3-06F4-4397-9600-439EDFC78346}">
      <dgm:prSet/>
      <dgm:spPr/>
      <dgm:t>
        <a:bodyPr/>
        <a:lstStyle/>
        <a:p>
          <a:endParaRPr lang="en-US" sz="1300">
            <a:latin typeface="Times New Roman" panose="02020603050405020304" pitchFamily="18" charset="0"/>
            <a:cs typeface="Times New Roman" panose="02020603050405020304" pitchFamily="18" charset="0"/>
          </a:endParaRPr>
        </a:p>
      </dgm:t>
    </dgm:pt>
    <dgm:pt modelId="{B8B105A5-7786-4B17-8F34-CC25812C96DE}" type="sibTrans" cxnId="{777204F3-06F4-4397-9600-439EDFC78346}">
      <dgm:prSet/>
      <dgm:spPr/>
      <dgm:t>
        <a:bodyPr/>
        <a:lstStyle/>
        <a:p>
          <a:endParaRPr lang="en-US" sz="1300">
            <a:latin typeface="Times New Roman" panose="02020603050405020304" pitchFamily="18" charset="0"/>
            <a:cs typeface="Times New Roman" panose="02020603050405020304" pitchFamily="18" charset="0"/>
          </a:endParaRPr>
        </a:p>
      </dgm:t>
    </dgm:pt>
    <dgm:pt modelId="{6253CF55-D696-48C9-B08A-80C935B2AEA0}">
      <dgm:prSet custT="1"/>
      <dgm:spPr/>
      <dgm:t>
        <a:bodyPr/>
        <a:lstStyle/>
        <a:p>
          <a:r>
            <a:rPr lang="en-US" sz="1300">
              <a:latin typeface="Times New Roman" panose="02020603050405020304" pitchFamily="18" charset="0"/>
              <a:cs typeface="Times New Roman" panose="02020603050405020304" pitchFamily="18" charset="0"/>
            </a:rPr>
            <a:t>phukien.html</a:t>
          </a:r>
        </a:p>
      </dgm:t>
    </dgm:pt>
    <dgm:pt modelId="{2B34E8BC-9958-45BD-AA7C-D24D0D951328}" type="sibTrans" cxnId="{6A1953AA-5D6A-402A-91F0-A4ABEB60C21B}">
      <dgm:prSet/>
      <dgm:spPr/>
      <dgm:t>
        <a:bodyPr/>
        <a:lstStyle/>
        <a:p>
          <a:endParaRPr lang="en-US" sz="1300">
            <a:latin typeface="Times New Roman" panose="02020603050405020304" pitchFamily="18" charset="0"/>
            <a:cs typeface="Times New Roman" panose="02020603050405020304" pitchFamily="18" charset="0"/>
          </a:endParaRPr>
        </a:p>
      </dgm:t>
    </dgm:pt>
    <dgm:pt modelId="{DC766D32-AF2C-45F7-8C7C-ED45F18A2AB4}" type="parTrans" cxnId="{6A1953AA-5D6A-402A-91F0-A4ABEB60C21B}">
      <dgm:prSet/>
      <dgm:spPr/>
      <dgm:t>
        <a:bodyPr/>
        <a:lstStyle/>
        <a:p>
          <a:endParaRPr lang="en-US" sz="1300">
            <a:latin typeface="Times New Roman" panose="02020603050405020304" pitchFamily="18" charset="0"/>
            <a:cs typeface="Times New Roman" panose="02020603050405020304" pitchFamily="18" charset="0"/>
          </a:endParaRPr>
        </a:p>
      </dgm:t>
    </dgm:pt>
    <dgm:pt modelId="{DC590F25-E2EE-4928-84A0-516BD7AD340A}">
      <dgm:prSet phldrT="[Text]" custT="1"/>
      <dgm:spPr/>
      <dgm:t>
        <a:bodyPr/>
        <a:lstStyle/>
        <a:p>
          <a:r>
            <a:rPr lang="en-US" sz="1300">
              <a:latin typeface="Times New Roman" panose="02020603050405020304" pitchFamily="18" charset="0"/>
              <a:cs typeface="Times New Roman" panose="02020603050405020304" pitchFamily="18" charset="0"/>
            </a:rPr>
            <a:t>index.html</a:t>
          </a:r>
        </a:p>
      </dgm:t>
    </dgm:pt>
    <dgm:pt modelId="{23084BC7-0D42-4D36-B983-6024DA088262}" type="parTrans" cxnId="{409FE3D8-FA5E-46CD-BAA0-D887DDB7D02A}">
      <dgm:prSet/>
      <dgm:spPr/>
      <dgm:t>
        <a:bodyPr/>
        <a:lstStyle/>
        <a:p>
          <a:endParaRPr lang="en-US" sz="1300">
            <a:latin typeface="Times New Roman" panose="02020603050405020304" pitchFamily="18" charset="0"/>
            <a:cs typeface="Times New Roman" panose="02020603050405020304" pitchFamily="18" charset="0"/>
          </a:endParaRPr>
        </a:p>
      </dgm:t>
    </dgm:pt>
    <dgm:pt modelId="{9D809ADA-0958-4BF9-B9D9-33E315FFFA75}" type="sibTrans" cxnId="{409FE3D8-FA5E-46CD-BAA0-D887DDB7D02A}">
      <dgm:prSet/>
      <dgm:spPr/>
      <dgm:t>
        <a:bodyPr/>
        <a:lstStyle/>
        <a:p>
          <a:endParaRPr lang="en-US" sz="1300">
            <a:latin typeface="Times New Roman" panose="02020603050405020304" pitchFamily="18" charset="0"/>
            <a:cs typeface="Times New Roman" panose="02020603050405020304" pitchFamily="18" charset="0"/>
          </a:endParaRPr>
        </a:p>
      </dgm:t>
    </dgm:pt>
    <dgm:pt modelId="{BBBE1AAA-9C74-42C0-956E-027D96A462A5}" type="pres">
      <dgm:prSet presAssocID="{5A770E2C-E044-4C87-A3F8-FF4FAF2A4A4D}" presName="hierChild1" presStyleCnt="0">
        <dgm:presLayoutVars>
          <dgm:chPref val="1"/>
          <dgm:dir/>
          <dgm:animOne val="branch"/>
          <dgm:animLvl val="lvl"/>
          <dgm:resizeHandles/>
        </dgm:presLayoutVars>
      </dgm:prSet>
      <dgm:spPr/>
      <dgm:t>
        <a:bodyPr/>
        <a:lstStyle/>
        <a:p>
          <a:endParaRPr lang="en-US"/>
        </a:p>
      </dgm:t>
    </dgm:pt>
    <dgm:pt modelId="{35355645-CD72-4CC6-9F80-302A73456F56}" type="pres">
      <dgm:prSet presAssocID="{C8EB67A0-066A-4AA3-8783-0EE9DC82F913}" presName="hierRoot1" presStyleCnt="0"/>
      <dgm:spPr/>
    </dgm:pt>
    <dgm:pt modelId="{4A7414A4-1657-415D-8F41-1D49623A6DDA}" type="pres">
      <dgm:prSet presAssocID="{C8EB67A0-066A-4AA3-8783-0EE9DC82F913}" presName="composite" presStyleCnt="0"/>
      <dgm:spPr/>
    </dgm:pt>
    <dgm:pt modelId="{15E32545-6DCB-40E7-A0B2-9DD3A9BFC8C8}" type="pres">
      <dgm:prSet presAssocID="{C8EB67A0-066A-4AA3-8783-0EE9DC82F913}" presName="background" presStyleLbl="node0" presStyleIdx="0" presStyleCnt="1"/>
      <dgm:spPr/>
    </dgm:pt>
    <dgm:pt modelId="{24FC2B58-45CA-4DA3-B772-EB6385DFCBFB}" type="pres">
      <dgm:prSet presAssocID="{C8EB67A0-066A-4AA3-8783-0EE9DC82F913}" presName="text" presStyleLbl="fgAcc0" presStyleIdx="0" presStyleCnt="1" custScaleX="137203">
        <dgm:presLayoutVars>
          <dgm:chPref val="3"/>
        </dgm:presLayoutVars>
      </dgm:prSet>
      <dgm:spPr/>
      <dgm:t>
        <a:bodyPr/>
        <a:lstStyle/>
        <a:p>
          <a:endParaRPr lang="en-US"/>
        </a:p>
      </dgm:t>
    </dgm:pt>
    <dgm:pt modelId="{6545CAD1-A4CB-4D66-BB0E-195B4963B7A6}" type="pres">
      <dgm:prSet presAssocID="{C8EB67A0-066A-4AA3-8783-0EE9DC82F913}" presName="hierChild2" presStyleCnt="0"/>
      <dgm:spPr/>
    </dgm:pt>
    <dgm:pt modelId="{45E8C2A2-2B53-402A-9115-543D0E291EAC}" type="pres">
      <dgm:prSet presAssocID="{23084BC7-0D42-4D36-B983-6024DA088262}" presName="Name10" presStyleLbl="parChTrans1D2" presStyleIdx="0" presStyleCnt="4"/>
      <dgm:spPr/>
      <dgm:t>
        <a:bodyPr/>
        <a:lstStyle/>
        <a:p>
          <a:endParaRPr lang="en-US"/>
        </a:p>
      </dgm:t>
    </dgm:pt>
    <dgm:pt modelId="{38AA4234-F76D-4FD7-915A-09CDEBB32C1A}" type="pres">
      <dgm:prSet presAssocID="{DC590F25-E2EE-4928-84A0-516BD7AD340A}" presName="hierRoot2" presStyleCnt="0"/>
      <dgm:spPr/>
    </dgm:pt>
    <dgm:pt modelId="{9A38540F-05CB-495E-85F6-9E7B96293084}" type="pres">
      <dgm:prSet presAssocID="{DC590F25-E2EE-4928-84A0-516BD7AD340A}" presName="composite2" presStyleCnt="0"/>
      <dgm:spPr/>
    </dgm:pt>
    <dgm:pt modelId="{B8048D0C-1D48-4C9C-8D96-1519FBB1021C}" type="pres">
      <dgm:prSet presAssocID="{DC590F25-E2EE-4928-84A0-516BD7AD340A}" presName="background2" presStyleLbl="node2" presStyleIdx="0" presStyleCnt="4"/>
      <dgm:spPr/>
    </dgm:pt>
    <dgm:pt modelId="{585AF926-5E83-4CB2-97DE-6121A9F1AEA7}" type="pres">
      <dgm:prSet presAssocID="{DC590F25-E2EE-4928-84A0-516BD7AD340A}" presName="text2" presStyleLbl="fgAcc2" presStyleIdx="0" presStyleCnt="4" custScaleX="137488">
        <dgm:presLayoutVars>
          <dgm:chPref val="3"/>
        </dgm:presLayoutVars>
      </dgm:prSet>
      <dgm:spPr/>
      <dgm:t>
        <a:bodyPr/>
        <a:lstStyle/>
        <a:p>
          <a:endParaRPr lang="en-US"/>
        </a:p>
      </dgm:t>
    </dgm:pt>
    <dgm:pt modelId="{8CD98FFC-31B7-46B9-A7D1-09E7E1CB6D4C}" type="pres">
      <dgm:prSet presAssocID="{DC590F25-E2EE-4928-84A0-516BD7AD340A}" presName="hierChild3" presStyleCnt="0"/>
      <dgm:spPr/>
    </dgm:pt>
    <dgm:pt modelId="{7C7A71E7-7A29-471C-B4E1-43A66E8858F9}" type="pres">
      <dgm:prSet presAssocID="{17446254-0E06-480D-B657-3EFADD7A70E7}" presName="Name10" presStyleLbl="parChTrans1D2" presStyleIdx="1" presStyleCnt="4"/>
      <dgm:spPr/>
      <dgm:t>
        <a:bodyPr/>
        <a:lstStyle/>
        <a:p>
          <a:endParaRPr lang="en-US"/>
        </a:p>
      </dgm:t>
    </dgm:pt>
    <dgm:pt modelId="{1C730E2D-B76E-4A0C-B0AA-1F85965CEF59}" type="pres">
      <dgm:prSet presAssocID="{04FCDBF5-EAD2-4D7A-901E-190F18A7628D}" presName="hierRoot2" presStyleCnt="0"/>
      <dgm:spPr/>
    </dgm:pt>
    <dgm:pt modelId="{8F576A3D-BE8F-4F73-8E6B-EFD225E563B6}" type="pres">
      <dgm:prSet presAssocID="{04FCDBF5-EAD2-4D7A-901E-190F18A7628D}" presName="composite2" presStyleCnt="0"/>
      <dgm:spPr/>
    </dgm:pt>
    <dgm:pt modelId="{CF07541F-C667-4C23-A355-D8814E0A34B8}" type="pres">
      <dgm:prSet presAssocID="{04FCDBF5-EAD2-4D7A-901E-190F18A7628D}" presName="background2" presStyleLbl="node2" presStyleIdx="1" presStyleCnt="4"/>
      <dgm:spPr/>
    </dgm:pt>
    <dgm:pt modelId="{234E459D-8345-4314-B66D-5370A417105E}" type="pres">
      <dgm:prSet presAssocID="{04FCDBF5-EAD2-4D7A-901E-190F18A7628D}" presName="text2" presStyleLbl="fgAcc2" presStyleIdx="1" presStyleCnt="4" custScaleX="160493">
        <dgm:presLayoutVars>
          <dgm:chPref val="3"/>
        </dgm:presLayoutVars>
      </dgm:prSet>
      <dgm:spPr/>
      <dgm:t>
        <a:bodyPr/>
        <a:lstStyle/>
        <a:p>
          <a:endParaRPr lang="en-US"/>
        </a:p>
      </dgm:t>
    </dgm:pt>
    <dgm:pt modelId="{C51ABC5E-0BF6-417D-B6ED-D7BB6D3F99F3}" type="pres">
      <dgm:prSet presAssocID="{04FCDBF5-EAD2-4D7A-901E-190F18A7628D}" presName="hierChild3" presStyleCnt="0"/>
      <dgm:spPr/>
    </dgm:pt>
    <dgm:pt modelId="{118AEDF8-B4AB-428C-8D04-038920C07AD4}" type="pres">
      <dgm:prSet presAssocID="{0564015D-CA00-42FC-94E7-DEEB24A945E1}" presName="Name17" presStyleLbl="parChTrans1D3" presStyleIdx="0" presStyleCnt="5"/>
      <dgm:spPr/>
      <dgm:t>
        <a:bodyPr/>
        <a:lstStyle/>
        <a:p>
          <a:endParaRPr lang="en-US"/>
        </a:p>
      </dgm:t>
    </dgm:pt>
    <dgm:pt modelId="{8940D770-0040-4177-8121-ABFF2FCCB35D}" type="pres">
      <dgm:prSet presAssocID="{889CB621-B725-48B0-AD0D-D05BE06AF37F}" presName="hierRoot3" presStyleCnt="0"/>
      <dgm:spPr/>
    </dgm:pt>
    <dgm:pt modelId="{CCAE370C-58DD-4502-976E-C3C7760C42D5}" type="pres">
      <dgm:prSet presAssocID="{889CB621-B725-48B0-AD0D-D05BE06AF37F}" presName="composite3" presStyleCnt="0"/>
      <dgm:spPr/>
    </dgm:pt>
    <dgm:pt modelId="{57322D7A-B939-400B-AC6F-68780270954F}" type="pres">
      <dgm:prSet presAssocID="{889CB621-B725-48B0-AD0D-D05BE06AF37F}" presName="background3" presStyleLbl="node3" presStyleIdx="0" presStyleCnt="5"/>
      <dgm:spPr/>
    </dgm:pt>
    <dgm:pt modelId="{3CD1D47B-D7A6-442D-8CE5-FD0FDD2B8D5A}" type="pres">
      <dgm:prSet presAssocID="{889CB621-B725-48B0-AD0D-D05BE06AF37F}" presName="text3" presStyleLbl="fgAcc3" presStyleIdx="0" presStyleCnt="5" custScaleX="116639" custScaleY="101499">
        <dgm:presLayoutVars>
          <dgm:chPref val="3"/>
        </dgm:presLayoutVars>
      </dgm:prSet>
      <dgm:spPr/>
      <dgm:t>
        <a:bodyPr/>
        <a:lstStyle/>
        <a:p>
          <a:endParaRPr lang="en-US"/>
        </a:p>
      </dgm:t>
    </dgm:pt>
    <dgm:pt modelId="{839B9F38-C61F-4934-89C2-6EE1D05200AA}" type="pres">
      <dgm:prSet presAssocID="{889CB621-B725-48B0-AD0D-D05BE06AF37F}" presName="hierChild4" presStyleCnt="0"/>
      <dgm:spPr/>
    </dgm:pt>
    <dgm:pt modelId="{CE4AA67E-D289-44DC-9A71-C646CE143FD4}" type="pres">
      <dgm:prSet presAssocID="{DDA8DBBD-F073-4DFE-A0E8-1D7039713492}" presName="Name10" presStyleLbl="parChTrans1D2" presStyleIdx="2" presStyleCnt="4"/>
      <dgm:spPr/>
      <dgm:t>
        <a:bodyPr/>
        <a:lstStyle/>
        <a:p>
          <a:endParaRPr lang="en-US"/>
        </a:p>
      </dgm:t>
    </dgm:pt>
    <dgm:pt modelId="{199A1CCA-4E3E-4208-AC3C-0DAE7F7C51EA}" type="pres">
      <dgm:prSet presAssocID="{2F62D8D8-8AE5-4129-9E79-6CC7FD247952}" presName="hierRoot2" presStyleCnt="0"/>
      <dgm:spPr/>
    </dgm:pt>
    <dgm:pt modelId="{4D7CDDD7-CF2B-4F42-B5AF-D1DC9AFED941}" type="pres">
      <dgm:prSet presAssocID="{2F62D8D8-8AE5-4129-9E79-6CC7FD247952}" presName="composite2" presStyleCnt="0"/>
      <dgm:spPr/>
    </dgm:pt>
    <dgm:pt modelId="{9ABB2394-7E66-40F0-B095-6A4859E81A2E}" type="pres">
      <dgm:prSet presAssocID="{2F62D8D8-8AE5-4129-9E79-6CC7FD247952}" presName="background2" presStyleLbl="node2" presStyleIdx="2" presStyleCnt="4"/>
      <dgm:spPr/>
    </dgm:pt>
    <dgm:pt modelId="{304392A9-F168-410E-9DE3-A4A6F1BAC5E1}" type="pres">
      <dgm:prSet presAssocID="{2F62D8D8-8AE5-4129-9E79-6CC7FD247952}" presName="text2" presStyleLbl="fgAcc2" presStyleIdx="2" presStyleCnt="4" custScaleX="177481">
        <dgm:presLayoutVars>
          <dgm:chPref val="3"/>
        </dgm:presLayoutVars>
      </dgm:prSet>
      <dgm:spPr/>
      <dgm:t>
        <a:bodyPr/>
        <a:lstStyle/>
        <a:p>
          <a:endParaRPr lang="en-US"/>
        </a:p>
      </dgm:t>
    </dgm:pt>
    <dgm:pt modelId="{FB8101C3-0CF5-4888-9B9B-4CD9B4CAF3F2}" type="pres">
      <dgm:prSet presAssocID="{2F62D8D8-8AE5-4129-9E79-6CC7FD247952}" presName="hierChild3" presStyleCnt="0"/>
      <dgm:spPr/>
    </dgm:pt>
    <dgm:pt modelId="{3B049787-514D-4CC4-B869-9A34156063E5}" type="pres">
      <dgm:prSet presAssocID="{9C58F7F4-A30F-4FD1-8949-CA654A11933C}" presName="Name17" presStyleLbl="parChTrans1D3" presStyleIdx="1" presStyleCnt="5"/>
      <dgm:spPr/>
      <dgm:t>
        <a:bodyPr/>
        <a:lstStyle/>
        <a:p>
          <a:endParaRPr lang="en-US"/>
        </a:p>
      </dgm:t>
    </dgm:pt>
    <dgm:pt modelId="{7CE7A620-CF84-4972-B751-543799F0947A}" type="pres">
      <dgm:prSet presAssocID="{0EF1FEDC-D036-4380-AEAE-96D531296EAB}" presName="hierRoot3" presStyleCnt="0"/>
      <dgm:spPr/>
    </dgm:pt>
    <dgm:pt modelId="{F74E07C5-3FBE-4092-89B8-C7A6C0864AB3}" type="pres">
      <dgm:prSet presAssocID="{0EF1FEDC-D036-4380-AEAE-96D531296EAB}" presName="composite3" presStyleCnt="0"/>
      <dgm:spPr/>
    </dgm:pt>
    <dgm:pt modelId="{1559B556-8A12-483B-B1A4-BE6821F6345A}" type="pres">
      <dgm:prSet presAssocID="{0EF1FEDC-D036-4380-AEAE-96D531296EAB}" presName="background3" presStyleLbl="node3" presStyleIdx="1" presStyleCnt="5"/>
      <dgm:spPr/>
    </dgm:pt>
    <dgm:pt modelId="{2FEC68C0-AACC-4900-AD71-F1AE1971DD74}" type="pres">
      <dgm:prSet presAssocID="{0EF1FEDC-D036-4380-AEAE-96D531296EAB}" presName="text3" presStyleLbl="fgAcc3" presStyleIdx="1" presStyleCnt="5" custScaleX="115958" custScaleY="106741">
        <dgm:presLayoutVars>
          <dgm:chPref val="3"/>
        </dgm:presLayoutVars>
      </dgm:prSet>
      <dgm:spPr/>
      <dgm:t>
        <a:bodyPr/>
        <a:lstStyle/>
        <a:p>
          <a:endParaRPr lang="en-US"/>
        </a:p>
      </dgm:t>
    </dgm:pt>
    <dgm:pt modelId="{8552CA1A-498D-4F31-808C-3FA0FF0D5FF2}" type="pres">
      <dgm:prSet presAssocID="{0EF1FEDC-D036-4380-AEAE-96D531296EAB}" presName="hierChild4" presStyleCnt="0"/>
      <dgm:spPr/>
    </dgm:pt>
    <dgm:pt modelId="{DC866ADF-D1A8-435D-9788-A1E00F3258E2}" type="pres">
      <dgm:prSet presAssocID="{08964B61-38E1-4D11-8626-71D47B1D334D}" presName="Name17" presStyleLbl="parChTrans1D3" presStyleIdx="2" presStyleCnt="5"/>
      <dgm:spPr/>
      <dgm:t>
        <a:bodyPr/>
        <a:lstStyle/>
        <a:p>
          <a:endParaRPr lang="en-US"/>
        </a:p>
      </dgm:t>
    </dgm:pt>
    <dgm:pt modelId="{47447A03-DA96-422C-9323-19EBF4C7A9C2}" type="pres">
      <dgm:prSet presAssocID="{B01534BA-A451-4A82-8051-64E1E8EE2C7A}" presName="hierRoot3" presStyleCnt="0"/>
      <dgm:spPr/>
    </dgm:pt>
    <dgm:pt modelId="{C2CB354C-B1F0-4824-88DD-0FD706A9CD94}" type="pres">
      <dgm:prSet presAssocID="{B01534BA-A451-4A82-8051-64E1E8EE2C7A}" presName="composite3" presStyleCnt="0"/>
      <dgm:spPr/>
    </dgm:pt>
    <dgm:pt modelId="{C558B176-0757-4FCC-B4D9-BF70691198B2}" type="pres">
      <dgm:prSet presAssocID="{B01534BA-A451-4A82-8051-64E1E8EE2C7A}" presName="background3" presStyleLbl="node3" presStyleIdx="2" presStyleCnt="5"/>
      <dgm:spPr/>
    </dgm:pt>
    <dgm:pt modelId="{F007442E-A66D-4E2B-A8CF-A313D33FEEAA}" type="pres">
      <dgm:prSet presAssocID="{B01534BA-A451-4A82-8051-64E1E8EE2C7A}" presName="text3" presStyleLbl="fgAcc3" presStyleIdx="2" presStyleCnt="5" custScaleX="114495" custScaleY="104237">
        <dgm:presLayoutVars>
          <dgm:chPref val="3"/>
        </dgm:presLayoutVars>
      </dgm:prSet>
      <dgm:spPr/>
      <dgm:t>
        <a:bodyPr/>
        <a:lstStyle/>
        <a:p>
          <a:endParaRPr lang="en-US"/>
        </a:p>
      </dgm:t>
    </dgm:pt>
    <dgm:pt modelId="{A8FE2A82-DCB6-43BC-9C99-3D277D97916A}" type="pres">
      <dgm:prSet presAssocID="{B01534BA-A451-4A82-8051-64E1E8EE2C7A}" presName="hierChild4" presStyleCnt="0"/>
      <dgm:spPr/>
    </dgm:pt>
    <dgm:pt modelId="{16BE4B16-61D9-4F2A-BC48-A5C55014DD99}" type="pres">
      <dgm:prSet presAssocID="{12AE557F-39AD-42EF-AB45-B18754BBF6FB}" presName="Name17" presStyleLbl="parChTrans1D3" presStyleIdx="3" presStyleCnt="5"/>
      <dgm:spPr/>
      <dgm:t>
        <a:bodyPr/>
        <a:lstStyle/>
        <a:p>
          <a:endParaRPr lang="en-US"/>
        </a:p>
      </dgm:t>
    </dgm:pt>
    <dgm:pt modelId="{F4244786-D276-40A4-8340-4259E95AED4C}" type="pres">
      <dgm:prSet presAssocID="{71E8FA43-DE1D-4105-8B93-3ED9C2879BFD}" presName="hierRoot3" presStyleCnt="0"/>
      <dgm:spPr/>
    </dgm:pt>
    <dgm:pt modelId="{72D03E36-D300-48C6-B127-8664A1915235}" type="pres">
      <dgm:prSet presAssocID="{71E8FA43-DE1D-4105-8B93-3ED9C2879BFD}" presName="composite3" presStyleCnt="0"/>
      <dgm:spPr/>
    </dgm:pt>
    <dgm:pt modelId="{BBCF5EB2-7B1F-49B2-AD04-4D9DA4C5EE9D}" type="pres">
      <dgm:prSet presAssocID="{71E8FA43-DE1D-4105-8B93-3ED9C2879BFD}" presName="background3" presStyleLbl="node3" presStyleIdx="3" presStyleCnt="5"/>
      <dgm:spPr/>
    </dgm:pt>
    <dgm:pt modelId="{C82B4D3A-8851-4490-8748-2C6EA9B074D6}" type="pres">
      <dgm:prSet presAssocID="{71E8FA43-DE1D-4105-8B93-3ED9C2879BFD}" presName="text3" presStyleLbl="fgAcc3" presStyleIdx="3" presStyleCnt="5" custScaleX="108772">
        <dgm:presLayoutVars>
          <dgm:chPref val="3"/>
        </dgm:presLayoutVars>
      </dgm:prSet>
      <dgm:spPr/>
      <dgm:t>
        <a:bodyPr/>
        <a:lstStyle/>
        <a:p>
          <a:endParaRPr lang="en-US"/>
        </a:p>
      </dgm:t>
    </dgm:pt>
    <dgm:pt modelId="{653511E8-0679-464F-BDCB-2E2A3815460B}" type="pres">
      <dgm:prSet presAssocID="{71E8FA43-DE1D-4105-8B93-3ED9C2879BFD}" presName="hierChild4" presStyleCnt="0"/>
      <dgm:spPr/>
    </dgm:pt>
    <dgm:pt modelId="{6EE0FFAB-11A7-4201-9CA0-C638BDFCACA0}" type="pres">
      <dgm:prSet presAssocID="{DC766D32-AF2C-45F7-8C7C-ED45F18A2AB4}" presName="Name17" presStyleLbl="parChTrans1D3" presStyleIdx="4" presStyleCnt="5"/>
      <dgm:spPr/>
      <dgm:t>
        <a:bodyPr/>
        <a:lstStyle/>
        <a:p>
          <a:endParaRPr lang="en-US"/>
        </a:p>
      </dgm:t>
    </dgm:pt>
    <dgm:pt modelId="{3042631E-D0E5-4FC5-BB1F-47A2D805B418}" type="pres">
      <dgm:prSet presAssocID="{6253CF55-D696-48C9-B08A-80C935B2AEA0}" presName="hierRoot3" presStyleCnt="0"/>
      <dgm:spPr/>
    </dgm:pt>
    <dgm:pt modelId="{2CABE338-7411-4813-9BC2-9F7FCF288DCA}" type="pres">
      <dgm:prSet presAssocID="{6253CF55-D696-48C9-B08A-80C935B2AEA0}" presName="composite3" presStyleCnt="0"/>
      <dgm:spPr/>
    </dgm:pt>
    <dgm:pt modelId="{B336D7E3-164B-455F-BA85-6FB2C8B3666E}" type="pres">
      <dgm:prSet presAssocID="{6253CF55-D696-48C9-B08A-80C935B2AEA0}" presName="background3" presStyleLbl="node3" presStyleIdx="4" presStyleCnt="5"/>
      <dgm:spPr/>
    </dgm:pt>
    <dgm:pt modelId="{CF8ED20B-E00B-42D1-87FC-4FA7A6570FCC}" type="pres">
      <dgm:prSet presAssocID="{6253CF55-D696-48C9-B08A-80C935B2AEA0}" presName="text3" presStyleLbl="fgAcc3" presStyleIdx="4" presStyleCnt="5" custScaleX="117125">
        <dgm:presLayoutVars>
          <dgm:chPref val="3"/>
        </dgm:presLayoutVars>
      </dgm:prSet>
      <dgm:spPr/>
      <dgm:t>
        <a:bodyPr/>
        <a:lstStyle/>
        <a:p>
          <a:endParaRPr lang="en-US"/>
        </a:p>
      </dgm:t>
    </dgm:pt>
    <dgm:pt modelId="{9D2A8DBE-7E7F-4DDE-9335-1E5104CBE28F}" type="pres">
      <dgm:prSet presAssocID="{6253CF55-D696-48C9-B08A-80C935B2AEA0}" presName="hierChild4" presStyleCnt="0"/>
      <dgm:spPr/>
    </dgm:pt>
    <dgm:pt modelId="{279C503B-706D-490C-80F6-2553F9FE5A44}" type="pres">
      <dgm:prSet presAssocID="{26D3EE38-F4DD-4441-8062-7048C82D07BB}" presName="Name10" presStyleLbl="parChTrans1D2" presStyleIdx="3" presStyleCnt="4"/>
      <dgm:spPr/>
      <dgm:t>
        <a:bodyPr/>
        <a:lstStyle/>
        <a:p>
          <a:endParaRPr lang="en-US"/>
        </a:p>
      </dgm:t>
    </dgm:pt>
    <dgm:pt modelId="{0BB599A0-2539-4B09-8220-E80EB7730BC0}" type="pres">
      <dgm:prSet presAssocID="{5BC3D46B-3EEA-4A6A-A0A7-B231861A0266}" presName="hierRoot2" presStyleCnt="0"/>
      <dgm:spPr/>
    </dgm:pt>
    <dgm:pt modelId="{77033E1C-11AE-4C5B-BBBE-39C545BB26FC}" type="pres">
      <dgm:prSet presAssocID="{5BC3D46B-3EEA-4A6A-A0A7-B231861A0266}" presName="composite2" presStyleCnt="0"/>
      <dgm:spPr/>
    </dgm:pt>
    <dgm:pt modelId="{D2E7835D-C4DF-4DE4-B915-0738ED09D217}" type="pres">
      <dgm:prSet presAssocID="{5BC3D46B-3EEA-4A6A-A0A7-B231861A0266}" presName="background2" presStyleLbl="node2" presStyleIdx="3" presStyleCnt="4"/>
      <dgm:spPr/>
    </dgm:pt>
    <dgm:pt modelId="{F12A6169-EB9D-4CEE-9C65-C8728A56A6A0}" type="pres">
      <dgm:prSet presAssocID="{5BC3D46B-3EEA-4A6A-A0A7-B231861A0266}" presName="text2" presStyleLbl="fgAcc2" presStyleIdx="3" presStyleCnt="4" custScaleX="130969">
        <dgm:presLayoutVars>
          <dgm:chPref val="3"/>
        </dgm:presLayoutVars>
      </dgm:prSet>
      <dgm:spPr/>
      <dgm:t>
        <a:bodyPr/>
        <a:lstStyle/>
        <a:p>
          <a:endParaRPr lang="en-US"/>
        </a:p>
      </dgm:t>
    </dgm:pt>
    <dgm:pt modelId="{F4F52CFD-FCB9-42F0-B11E-D8ED04573B26}" type="pres">
      <dgm:prSet presAssocID="{5BC3D46B-3EEA-4A6A-A0A7-B231861A0266}" presName="hierChild3" presStyleCnt="0"/>
      <dgm:spPr/>
    </dgm:pt>
  </dgm:ptLst>
  <dgm:cxnLst>
    <dgm:cxn modelId="{730D894B-EB78-47E7-BC20-DBADE51DA71B}" type="presOf" srcId="{12AE557F-39AD-42EF-AB45-B18754BBF6FB}" destId="{16BE4B16-61D9-4F2A-BC48-A5C55014DD99}" srcOrd="0" destOrd="0" presId="urn:microsoft.com/office/officeart/2005/8/layout/hierarchy1"/>
    <dgm:cxn modelId="{952AD76F-7EF7-4205-8F15-36DA4D64BB5B}" srcId="{2F62D8D8-8AE5-4129-9E79-6CC7FD247952}" destId="{71E8FA43-DE1D-4105-8B93-3ED9C2879BFD}" srcOrd="2" destOrd="0" parTransId="{12AE557F-39AD-42EF-AB45-B18754BBF6FB}" sibTransId="{5B394B04-8D39-4C8E-8406-BDC1635F0303}"/>
    <dgm:cxn modelId="{15A50BD8-A8E7-41ED-B0DA-C3738EE6B28C}" type="presOf" srcId="{B01534BA-A451-4A82-8051-64E1E8EE2C7A}" destId="{F007442E-A66D-4E2B-A8CF-A313D33FEEAA}" srcOrd="0" destOrd="0" presId="urn:microsoft.com/office/officeart/2005/8/layout/hierarchy1"/>
    <dgm:cxn modelId="{777204F3-06F4-4397-9600-439EDFC78346}" srcId="{04FCDBF5-EAD2-4D7A-901E-190F18A7628D}" destId="{889CB621-B725-48B0-AD0D-D05BE06AF37F}" srcOrd="0" destOrd="0" parTransId="{0564015D-CA00-42FC-94E7-DEEB24A945E1}" sibTransId="{B8B105A5-7786-4B17-8F34-CC25812C96DE}"/>
    <dgm:cxn modelId="{2259393F-53FC-465B-87C4-9519EDFA2619}" type="presOf" srcId="{04FCDBF5-EAD2-4D7A-901E-190F18A7628D}" destId="{234E459D-8345-4314-B66D-5370A417105E}" srcOrd="0" destOrd="0" presId="urn:microsoft.com/office/officeart/2005/8/layout/hierarchy1"/>
    <dgm:cxn modelId="{5258BC65-F767-4837-9215-6ED5D2B5FE2E}" srcId="{5A770E2C-E044-4C87-A3F8-FF4FAF2A4A4D}" destId="{C8EB67A0-066A-4AA3-8783-0EE9DC82F913}" srcOrd="0" destOrd="0" parTransId="{2DDB5C2F-E83E-4F09-A140-96E9C9670C9A}" sibTransId="{6D8D2F62-9339-4EAF-AABB-9E638FAFD44E}"/>
    <dgm:cxn modelId="{C1AA6907-9B2C-446F-B7D1-9315C8EE7EF0}" type="presOf" srcId="{DC766D32-AF2C-45F7-8C7C-ED45F18A2AB4}" destId="{6EE0FFAB-11A7-4201-9CA0-C638BDFCACA0}" srcOrd="0" destOrd="0" presId="urn:microsoft.com/office/officeart/2005/8/layout/hierarchy1"/>
    <dgm:cxn modelId="{C4A42D8C-83F6-4D98-8340-5B6104DF5458}" type="presOf" srcId="{5A770E2C-E044-4C87-A3F8-FF4FAF2A4A4D}" destId="{BBBE1AAA-9C74-42C0-956E-027D96A462A5}" srcOrd="0" destOrd="0" presId="urn:microsoft.com/office/officeart/2005/8/layout/hierarchy1"/>
    <dgm:cxn modelId="{D7173490-0F3F-4982-9B38-2F27A2AA1F69}" type="presOf" srcId="{0EF1FEDC-D036-4380-AEAE-96D531296EAB}" destId="{2FEC68C0-AACC-4900-AD71-F1AE1971DD74}" srcOrd="0" destOrd="0" presId="urn:microsoft.com/office/officeart/2005/8/layout/hierarchy1"/>
    <dgm:cxn modelId="{B23581C8-8FB6-446A-8281-BE61094E99BE}" type="presOf" srcId="{C8EB67A0-066A-4AA3-8783-0EE9DC82F913}" destId="{24FC2B58-45CA-4DA3-B772-EB6385DFCBFB}" srcOrd="0" destOrd="0" presId="urn:microsoft.com/office/officeart/2005/8/layout/hierarchy1"/>
    <dgm:cxn modelId="{A3C90EF2-10A9-4541-B79A-8717329ACBFE}" type="presOf" srcId="{9C58F7F4-A30F-4FD1-8949-CA654A11933C}" destId="{3B049787-514D-4CC4-B869-9A34156063E5}" srcOrd="0" destOrd="0" presId="urn:microsoft.com/office/officeart/2005/8/layout/hierarchy1"/>
    <dgm:cxn modelId="{08C3F9B5-B61D-4F26-839F-4A37032FFD96}" srcId="{C8EB67A0-066A-4AA3-8783-0EE9DC82F913}" destId="{5BC3D46B-3EEA-4A6A-A0A7-B231861A0266}" srcOrd="3" destOrd="0" parTransId="{26D3EE38-F4DD-4441-8062-7048C82D07BB}" sibTransId="{922748F5-2FD5-462E-958B-EFD2A5C3D71F}"/>
    <dgm:cxn modelId="{21D8D6D1-B391-42F3-92AA-F0517C3BDA95}" type="presOf" srcId="{26D3EE38-F4DD-4441-8062-7048C82D07BB}" destId="{279C503B-706D-490C-80F6-2553F9FE5A44}" srcOrd="0" destOrd="0" presId="urn:microsoft.com/office/officeart/2005/8/layout/hierarchy1"/>
    <dgm:cxn modelId="{70B04EF8-C624-4B26-B5A8-79C6373BA3DD}" type="presOf" srcId="{DDA8DBBD-F073-4DFE-A0E8-1D7039713492}" destId="{CE4AA67E-D289-44DC-9A71-C646CE143FD4}" srcOrd="0" destOrd="0" presId="urn:microsoft.com/office/officeart/2005/8/layout/hierarchy1"/>
    <dgm:cxn modelId="{09E72149-B64C-4F0F-B63E-6602F7B8577F}" type="presOf" srcId="{889CB621-B725-48B0-AD0D-D05BE06AF37F}" destId="{3CD1D47B-D7A6-442D-8CE5-FD0FDD2B8D5A}" srcOrd="0" destOrd="0" presId="urn:microsoft.com/office/officeart/2005/8/layout/hierarchy1"/>
    <dgm:cxn modelId="{D91F0D80-5A3F-4379-B724-BB1FE9DB84DA}" type="presOf" srcId="{5BC3D46B-3EEA-4A6A-A0A7-B231861A0266}" destId="{F12A6169-EB9D-4CEE-9C65-C8728A56A6A0}" srcOrd="0" destOrd="0" presId="urn:microsoft.com/office/officeart/2005/8/layout/hierarchy1"/>
    <dgm:cxn modelId="{91D74599-56BE-4835-881B-66B57EF331B7}" type="presOf" srcId="{0564015D-CA00-42FC-94E7-DEEB24A945E1}" destId="{118AEDF8-B4AB-428C-8D04-038920C07AD4}" srcOrd="0" destOrd="0" presId="urn:microsoft.com/office/officeart/2005/8/layout/hierarchy1"/>
    <dgm:cxn modelId="{481CDB35-D92D-4714-ADDD-376B75590259}" srcId="{2F62D8D8-8AE5-4129-9E79-6CC7FD247952}" destId="{0EF1FEDC-D036-4380-AEAE-96D531296EAB}" srcOrd="0" destOrd="0" parTransId="{9C58F7F4-A30F-4FD1-8949-CA654A11933C}" sibTransId="{E3DF784E-106D-4246-AC1A-596F2622AF58}"/>
    <dgm:cxn modelId="{50D0377A-9982-4187-B12C-CEB989BC6126}" type="presOf" srcId="{71E8FA43-DE1D-4105-8B93-3ED9C2879BFD}" destId="{C82B4D3A-8851-4490-8748-2C6EA9B074D6}" srcOrd="0" destOrd="0" presId="urn:microsoft.com/office/officeart/2005/8/layout/hierarchy1"/>
    <dgm:cxn modelId="{409FE3D8-FA5E-46CD-BAA0-D887DDB7D02A}" srcId="{C8EB67A0-066A-4AA3-8783-0EE9DC82F913}" destId="{DC590F25-E2EE-4928-84A0-516BD7AD340A}" srcOrd="0" destOrd="0" parTransId="{23084BC7-0D42-4D36-B983-6024DA088262}" sibTransId="{9D809ADA-0958-4BF9-B9D9-33E315FFFA75}"/>
    <dgm:cxn modelId="{C17F8D8B-1682-4D72-BF58-F843C018D078}" type="presOf" srcId="{23084BC7-0D42-4D36-B983-6024DA088262}" destId="{45E8C2A2-2B53-402A-9115-543D0E291EAC}" srcOrd="0" destOrd="0" presId="urn:microsoft.com/office/officeart/2005/8/layout/hierarchy1"/>
    <dgm:cxn modelId="{FAD51292-8B32-4D68-B95B-39F9A668E289}" type="presOf" srcId="{2F62D8D8-8AE5-4129-9E79-6CC7FD247952}" destId="{304392A9-F168-410E-9DE3-A4A6F1BAC5E1}" srcOrd="0" destOrd="0" presId="urn:microsoft.com/office/officeart/2005/8/layout/hierarchy1"/>
    <dgm:cxn modelId="{E313E375-FF9C-4ABF-AEF9-DB20A51D66EA}" srcId="{C8EB67A0-066A-4AA3-8783-0EE9DC82F913}" destId="{04FCDBF5-EAD2-4D7A-901E-190F18A7628D}" srcOrd="1" destOrd="0" parTransId="{17446254-0E06-480D-B657-3EFADD7A70E7}" sibTransId="{064322A9-479B-44D2-9EB6-DF9F51BE91DD}"/>
    <dgm:cxn modelId="{927AF23A-418E-4C1F-9BBE-EC759277D107}" srcId="{2F62D8D8-8AE5-4129-9E79-6CC7FD247952}" destId="{B01534BA-A451-4A82-8051-64E1E8EE2C7A}" srcOrd="1" destOrd="0" parTransId="{08964B61-38E1-4D11-8626-71D47B1D334D}" sibTransId="{6862BFD5-2C14-41C9-89CE-A2548A913C5E}"/>
    <dgm:cxn modelId="{4A9F69D2-7F9C-487F-BC4A-4E899F25AD9C}" type="presOf" srcId="{DC590F25-E2EE-4928-84A0-516BD7AD340A}" destId="{585AF926-5E83-4CB2-97DE-6121A9F1AEA7}" srcOrd="0" destOrd="0" presId="urn:microsoft.com/office/officeart/2005/8/layout/hierarchy1"/>
    <dgm:cxn modelId="{E31EF76B-AF1B-4D95-A917-97BB9C8C6A67}" srcId="{C8EB67A0-066A-4AA3-8783-0EE9DC82F913}" destId="{2F62D8D8-8AE5-4129-9E79-6CC7FD247952}" srcOrd="2" destOrd="0" parTransId="{DDA8DBBD-F073-4DFE-A0E8-1D7039713492}" sibTransId="{13BB4314-01CA-4AD9-9C0F-9BDC94550C68}"/>
    <dgm:cxn modelId="{6A1953AA-5D6A-402A-91F0-A4ABEB60C21B}" srcId="{2F62D8D8-8AE5-4129-9E79-6CC7FD247952}" destId="{6253CF55-D696-48C9-B08A-80C935B2AEA0}" srcOrd="3" destOrd="0" parTransId="{DC766D32-AF2C-45F7-8C7C-ED45F18A2AB4}" sibTransId="{2B34E8BC-9958-45BD-AA7C-D24D0D951328}"/>
    <dgm:cxn modelId="{662A9720-0C46-4136-84C7-D2CAF4E9C27B}" type="presOf" srcId="{17446254-0E06-480D-B657-3EFADD7A70E7}" destId="{7C7A71E7-7A29-471C-B4E1-43A66E8858F9}" srcOrd="0" destOrd="0" presId="urn:microsoft.com/office/officeart/2005/8/layout/hierarchy1"/>
    <dgm:cxn modelId="{9AC0675D-B805-4959-A8A4-30026C0C7673}" type="presOf" srcId="{6253CF55-D696-48C9-B08A-80C935B2AEA0}" destId="{CF8ED20B-E00B-42D1-87FC-4FA7A6570FCC}" srcOrd="0" destOrd="0" presId="urn:microsoft.com/office/officeart/2005/8/layout/hierarchy1"/>
    <dgm:cxn modelId="{E16484DC-D865-4F48-864F-3EBC58F792C0}" type="presOf" srcId="{08964B61-38E1-4D11-8626-71D47B1D334D}" destId="{DC866ADF-D1A8-435D-9788-A1E00F3258E2}" srcOrd="0" destOrd="0" presId="urn:microsoft.com/office/officeart/2005/8/layout/hierarchy1"/>
    <dgm:cxn modelId="{78426950-8654-4630-8D19-7BAC2FB6142A}" type="presParOf" srcId="{BBBE1AAA-9C74-42C0-956E-027D96A462A5}" destId="{35355645-CD72-4CC6-9F80-302A73456F56}" srcOrd="0" destOrd="0" presId="urn:microsoft.com/office/officeart/2005/8/layout/hierarchy1"/>
    <dgm:cxn modelId="{0C8B40C3-A8A5-40F8-9C48-268942341C47}" type="presParOf" srcId="{35355645-CD72-4CC6-9F80-302A73456F56}" destId="{4A7414A4-1657-415D-8F41-1D49623A6DDA}" srcOrd="0" destOrd="0" presId="urn:microsoft.com/office/officeart/2005/8/layout/hierarchy1"/>
    <dgm:cxn modelId="{F331C45C-70C2-475F-B926-FB26D21BF971}" type="presParOf" srcId="{4A7414A4-1657-415D-8F41-1D49623A6DDA}" destId="{15E32545-6DCB-40E7-A0B2-9DD3A9BFC8C8}" srcOrd="0" destOrd="0" presId="urn:microsoft.com/office/officeart/2005/8/layout/hierarchy1"/>
    <dgm:cxn modelId="{95B9E975-E89E-41B2-BA68-412DCC858269}" type="presParOf" srcId="{4A7414A4-1657-415D-8F41-1D49623A6DDA}" destId="{24FC2B58-45CA-4DA3-B772-EB6385DFCBFB}" srcOrd="1" destOrd="0" presId="urn:microsoft.com/office/officeart/2005/8/layout/hierarchy1"/>
    <dgm:cxn modelId="{F2A89717-8747-4D35-A950-EB6C0366CEF0}" type="presParOf" srcId="{35355645-CD72-4CC6-9F80-302A73456F56}" destId="{6545CAD1-A4CB-4D66-BB0E-195B4963B7A6}" srcOrd="1" destOrd="0" presId="urn:microsoft.com/office/officeart/2005/8/layout/hierarchy1"/>
    <dgm:cxn modelId="{E2C9DF6F-6CBA-4E15-8A5C-3BD66E9EC97B}" type="presParOf" srcId="{6545CAD1-A4CB-4D66-BB0E-195B4963B7A6}" destId="{45E8C2A2-2B53-402A-9115-543D0E291EAC}" srcOrd="0" destOrd="0" presId="urn:microsoft.com/office/officeart/2005/8/layout/hierarchy1"/>
    <dgm:cxn modelId="{8FF9EEB2-7538-4070-8C86-58D5F39FE4C1}" type="presParOf" srcId="{6545CAD1-A4CB-4D66-BB0E-195B4963B7A6}" destId="{38AA4234-F76D-4FD7-915A-09CDEBB32C1A}" srcOrd="1" destOrd="0" presId="urn:microsoft.com/office/officeart/2005/8/layout/hierarchy1"/>
    <dgm:cxn modelId="{5C420116-D935-45E3-87A2-6E750CCF5385}" type="presParOf" srcId="{38AA4234-F76D-4FD7-915A-09CDEBB32C1A}" destId="{9A38540F-05CB-495E-85F6-9E7B96293084}" srcOrd="0" destOrd="0" presId="urn:microsoft.com/office/officeart/2005/8/layout/hierarchy1"/>
    <dgm:cxn modelId="{0824B045-6E42-483F-9429-469BE6E6D779}" type="presParOf" srcId="{9A38540F-05CB-495E-85F6-9E7B96293084}" destId="{B8048D0C-1D48-4C9C-8D96-1519FBB1021C}" srcOrd="0" destOrd="0" presId="urn:microsoft.com/office/officeart/2005/8/layout/hierarchy1"/>
    <dgm:cxn modelId="{7DA33CD1-1180-4855-BF7F-5E31E04619EE}" type="presParOf" srcId="{9A38540F-05CB-495E-85F6-9E7B96293084}" destId="{585AF926-5E83-4CB2-97DE-6121A9F1AEA7}" srcOrd="1" destOrd="0" presId="urn:microsoft.com/office/officeart/2005/8/layout/hierarchy1"/>
    <dgm:cxn modelId="{268DEBF9-79B2-4F35-84E7-E92AC7BEA429}" type="presParOf" srcId="{38AA4234-F76D-4FD7-915A-09CDEBB32C1A}" destId="{8CD98FFC-31B7-46B9-A7D1-09E7E1CB6D4C}" srcOrd="1" destOrd="0" presId="urn:microsoft.com/office/officeart/2005/8/layout/hierarchy1"/>
    <dgm:cxn modelId="{6018BEA0-92CE-429B-A915-78957F167779}" type="presParOf" srcId="{6545CAD1-A4CB-4D66-BB0E-195B4963B7A6}" destId="{7C7A71E7-7A29-471C-B4E1-43A66E8858F9}" srcOrd="2" destOrd="0" presId="urn:microsoft.com/office/officeart/2005/8/layout/hierarchy1"/>
    <dgm:cxn modelId="{87B70745-388C-4C07-B555-7D819AA4D7D1}" type="presParOf" srcId="{6545CAD1-A4CB-4D66-BB0E-195B4963B7A6}" destId="{1C730E2D-B76E-4A0C-B0AA-1F85965CEF59}" srcOrd="3" destOrd="0" presId="urn:microsoft.com/office/officeart/2005/8/layout/hierarchy1"/>
    <dgm:cxn modelId="{2736B047-C30D-4164-B40E-B12564A63FB3}" type="presParOf" srcId="{1C730E2D-B76E-4A0C-B0AA-1F85965CEF59}" destId="{8F576A3D-BE8F-4F73-8E6B-EFD225E563B6}" srcOrd="0" destOrd="0" presId="urn:microsoft.com/office/officeart/2005/8/layout/hierarchy1"/>
    <dgm:cxn modelId="{8520C74E-0CB8-4574-89E5-FB88B577D744}" type="presParOf" srcId="{8F576A3D-BE8F-4F73-8E6B-EFD225E563B6}" destId="{CF07541F-C667-4C23-A355-D8814E0A34B8}" srcOrd="0" destOrd="0" presId="urn:microsoft.com/office/officeart/2005/8/layout/hierarchy1"/>
    <dgm:cxn modelId="{0C0F5B57-59C3-43AF-8136-AFDCE08C50B8}" type="presParOf" srcId="{8F576A3D-BE8F-4F73-8E6B-EFD225E563B6}" destId="{234E459D-8345-4314-B66D-5370A417105E}" srcOrd="1" destOrd="0" presId="urn:microsoft.com/office/officeart/2005/8/layout/hierarchy1"/>
    <dgm:cxn modelId="{A90C853D-D6CB-4658-AC14-B9AD72DA6F13}" type="presParOf" srcId="{1C730E2D-B76E-4A0C-B0AA-1F85965CEF59}" destId="{C51ABC5E-0BF6-417D-B6ED-D7BB6D3F99F3}" srcOrd="1" destOrd="0" presId="urn:microsoft.com/office/officeart/2005/8/layout/hierarchy1"/>
    <dgm:cxn modelId="{DA393BA4-1204-4BF1-8AE7-A426A041D077}" type="presParOf" srcId="{C51ABC5E-0BF6-417D-B6ED-D7BB6D3F99F3}" destId="{118AEDF8-B4AB-428C-8D04-038920C07AD4}" srcOrd="0" destOrd="0" presId="urn:microsoft.com/office/officeart/2005/8/layout/hierarchy1"/>
    <dgm:cxn modelId="{D3A30F1D-5ED0-428E-9C7A-064A82E2BEE8}" type="presParOf" srcId="{C51ABC5E-0BF6-417D-B6ED-D7BB6D3F99F3}" destId="{8940D770-0040-4177-8121-ABFF2FCCB35D}" srcOrd="1" destOrd="0" presId="urn:microsoft.com/office/officeart/2005/8/layout/hierarchy1"/>
    <dgm:cxn modelId="{30572F50-0985-46E4-B16D-25B02BABF1D9}" type="presParOf" srcId="{8940D770-0040-4177-8121-ABFF2FCCB35D}" destId="{CCAE370C-58DD-4502-976E-C3C7760C42D5}" srcOrd="0" destOrd="0" presId="urn:microsoft.com/office/officeart/2005/8/layout/hierarchy1"/>
    <dgm:cxn modelId="{D298DA63-BD29-4345-AB5A-FC9EBD91B90E}" type="presParOf" srcId="{CCAE370C-58DD-4502-976E-C3C7760C42D5}" destId="{57322D7A-B939-400B-AC6F-68780270954F}" srcOrd="0" destOrd="0" presId="urn:microsoft.com/office/officeart/2005/8/layout/hierarchy1"/>
    <dgm:cxn modelId="{BE9C3E47-28C5-44F8-BAD6-D9020CB44927}" type="presParOf" srcId="{CCAE370C-58DD-4502-976E-C3C7760C42D5}" destId="{3CD1D47B-D7A6-442D-8CE5-FD0FDD2B8D5A}" srcOrd="1" destOrd="0" presId="urn:microsoft.com/office/officeart/2005/8/layout/hierarchy1"/>
    <dgm:cxn modelId="{CA308207-BEE7-4210-962D-8A103E8624B6}" type="presParOf" srcId="{8940D770-0040-4177-8121-ABFF2FCCB35D}" destId="{839B9F38-C61F-4934-89C2-6EE1D05200AA}" srcOrd="1" destOrd="0" presId="urn:microsoft.com/office/officeart/2005/8/layout/hierarchy1"/>
    <dgm:cxn modelId="{8C8036A8-857D-434F-A8C0-820B7B7F1909}" type="presParOf" srcId="{6545CAD1-A4CB-4D66-BB0E-195B4963B7A6}" destId="{CE4AA67E-D289-44DC-9A71-C646CE143FD4}" srcOrd="4" destOrd="0" presId="urn:microsoft.com/office/officeart/2005/8/layout/hierarchy1"/>
    <dgm:cxn modelId="{CEE14704-E800-4DF1-A4A5-9AD14E9117E0}" type="presParOf" srcId="{6545CAD1-A4CB-4D66-BB0E-195B4963B7A6}" destId="{199A1CCA-4E3E-4208-AC3C-0DAE7F7C51EA}" srcOrd="5" destOrd="0" presId="urn:microsoft.com/office/officeart/2005/8/layout/hierarchy1"/>
    <dgm:cxn modelId="{D1F4143F-5E0B-48B4-8FE3-3605B6D94B20}" type="presParOf" srcId="{199A1CCA-4E3E-4208-AC3C-0DAE7F7C51EA}" destId="{4D7CDDD7-CF2B-4F42-B5AF-D1DC9AFED941}" srcOrd="0" destOrd="0" presId="urn:microsoft.com/office/officeart/2005/8/layout/hierarchy1"/>
    <dgm:cxn modelId="{561637B7-BC1A-47DA-9703-0BA22E00D9FA}" type="presParOf" srcId="{4D7CDDD7-CF2B-4F42-B5AF-D1DC9AFED941}" destId="{9ABB2394-7E66-40F0-B095-6A4859E81A2E}" srcOrd="0" destOrd="0" presId="urn:microsoft.com/office/officeart/2005/8/layout/hierarchy1"/>
    <dgm:cxn modelId="{04AB417F-A06D-463C-A45F-963E6D713CE7}" type="presParOf" srcId="{4D7CDDD7-CF2B-4F42-B5AF-D1DC9AFED941}" destId="{304392A9-F168-410E-9DE3-A4A6F1BAC5E1}" srcOrd="1" destOrd="0" presId="urn:microsoft.com/office/officeart/2005/8/layout/hierarchy1"/>
    <dgm:cxn modelId="{ECB00B71-7D31-41F8-BAAE-AAFAEBCD1FFD}" type="presParOf" srcId="{199A1CCA-4E3E-4208-AC3C-0DAE7F7C51EA}" destId="{FB8101C3-0CF5-4888-9B9B-4CD9B4CAF3F2}" srcOrd="1" destOrd="0" presId="urn:microsoft.com/office/officeart/2005/8/layout/hierarchy1"/>
    <dgm:cxn modelId="{916ED54A-9B72-46B6-9C82-3272CE0EBE7A}" type="presParOf" srcId="{FB8101C3-0CF5-4888-9B9B-4CD9B4CAF3F2}" destId="{3B049787-514D-4CC4-B869-9A34156063E5}" srcOrd="0" destOrd="0" presId="urn:microsoft.com/office/officeart/2005/8/layout/hierarchy1"/>
    <dgm:cxn modelId="{F33089B3-FB49-411E-BE31-D98176AC8979}" type="presParOf" srcId="{FB8101C3-0CF5-4888-9B9B-4CD9B4CAF3F2}" destId="{7CE7A620-CF84-4972-B751-543799F0947A}" srcOrd="1" destOrd="0" presId="urn:microsoft.com/office/officeart/2005/8/layout/hierarchy1"/>
    <dgm:cxn modelId="{7F5F1EBB-44A7-4097-95CE-4466F7A3CC93}" type="presParOf" srcId="{7CE7A620-CF84-4972-B751-543799F0947A}" destId="{F74E07C5-3FBE-4092-89B8-C7A6C0864AB3}" srcOrd="0" destOrd="0" presId="urn:microsoft.com/office/officeart/2005/8/layout/hierarchy1"/>
    <dgm:cxn modelId="{087DBAF7-4A61-4E48-8CA6-635F78A86CCF}" type="presParOf" srcId="{F74E07C5-3FBE-4092-89B8-C7A6C0864AB3}" destId="{1559B556-8A12-483B-B1A4-BE6821F6345A}" srcOrd="0" destOrd="0" presId="urn:microsoft.com/office/officeart/2005/8/layout/hierarchy1"/>
    <dgm:cxn modelId="{E4CA969A-F56C-4F53-BAD2-B0BA5B4DDAEF}" type="presParOf" srcId="{F74E07C5-3FBE-4092-89B8-C7A6C0864AB3}" destId="{2FEC68C0-AACC-4900-AD71-F1AE1971DD74}" srcOrd="1" destOrd="0" presId="urn:microsoft.com/office/officeart/2005/8/layout/hierarchy1"/>
    <dgm:cxn modelId="{3233181C-A9B4-4F3F-841C-D14170F6A256}" type="presParOf" srcId="{7CE7A620-CF84-4972-B751-543799F0947A}" destId="{8552CA1A-498D-4F31-808C-3FA0FF0D5FF2}" srcOrd="1" destOrd="0" presId="urn:microsoft.com/office/officeart/2005/8/layout/hierarchy1"/>
    <dgm:cxn modelId="{8B7D0EEF-9B19-427E-87FA-8802B907116A}" type="presParOf" srcId="{FB8101C3-0CF5-4888-9B9B-4CD9B4CAF3F2}" destId="{DC866ADF-D1A8-435D-9788-A1E00F3258E2}" srcOrd="2" destOrd="0" presId="urn:microsoft.com/office/officeart/2005/8/layout/hierarchy1"/>
    <dgm:cxn modelId="{6741B8D8-FCB4-494D-B92B-071C5D0DF242}" type="presParOf" srcId="{FB8101C3-0CF5-4888-9B9B-4CD9B4CAF3F2}" destId="{47447A03-DA96-422C-9323-19EBF4C7A9C2}" srcOrd="3" destOrd="0" presId="urn:microsoft.com/office/officeart/2005/8/layout/hierarchy1"/>
    <dgm:cxn modelId="{05628D1A-B478-4974-989A-C65544597150}" type="presParOf" srcId="{47447A03-DA96-422C-9323-19EBF4C7A9C2}" destId="{C2CB354C-B1F0-4824-88DD-0FD706A9CD94}" srcOrd="0" destOrd="0" presId="urn:microsoft.com/office/officeart/2005/8/layout/hierarchy1"/>
    <dgm:cxn modelId="{78C6BAA5-3764-4C15-B397-B262AFE5586D}" type="presParOf" srcId="{C2CB354C-B1F0-4824-88DD-0FD706A9CD94}" destId="{C558B176-0757-4FCC-B4D9-BF70691198B2}" srcOrd="0" destOrd="0" presId="urn:microsoft.com/office/officeart/2005/8/layout/hierarchy1"/>
    <dgm:cxn modelId="{1F227F32-9AB7-413E-8F72-C80A7E75B4AD}" type="presParOf" srcId="{C2CB354C-B1F0-4824-88DD-0FD706A9CD94}" destId="{F007442E-A66D-4E2B-A8CF-A313D33FEEAA}" srcOrd="1" destOrd="0" presId="urn:microsoft.com/office/officeart/2005/8/layout/hierarchy1"/>
    <dgm:cxn modelId="{2AD4596F-ADE8-4F0F-87A3-DD9EDFD30E3E}" type="presParOf" srcId="{47447A03-DA96-422C-9323-19EBF4C7A9C2}" destId="{A8FE2A82-DCB6-43BC-9C99-3D277D97916A}" srcOrd="1" destOrd="0" presId="urn:microsoft.com/office/officeart/2005/8/layout/hierarchy1"/>
    <dgm:cxn modelId="{9EBAC4EA-15E7-4C7A-8E81-A797062E0555}" type="presParOf" srcId="{FB8101C3-0CF5-4888-9B9B-4CD9B4CAF3F2}" destId="{16BE4B16-61D9-4F2A-BC48-A5C55014DD99}" srcOrd="4" destOrd="0" presId="urn:microsoft.com/office/officeart/2005/8/layout/hierarchy1"/>
    <dgm:cxn modelId="{5964CE0C-4F11-44C5-A0D1-6511B8A7FFF7}" type="presParOf" srcId="{FB8101C3-0CF5-4888-9B9B-4CD9B4CAF3F2}" destId="{F4244786-D276-40A4-8340-4259E95AED4C}" srcOrd="5" destOrd="0" presId="urn:microsoft.com/office/officeart/2005/8/layout/hierarchy1"/>
    <dgm:cxn modelId="{A8A9E151-A259-403F-BFA7-85E1C4F2115C}" type="presParOf" srcId="{F4244786-D276-40A4-8340-4259E95AED4C}" destId="{72D03E36-D300-48C6-B127-8664A1915235}" srcOrd="0" destOrd="0" presId="urn:microsoft.com/office/officeart/2005/8/layout/hierarchy1"/>
    <dgm:cxn modelId="{C87F49AF-488E-48A0-B5FB-A89EFA21301D}" type="presParOf" srcId="{72D03E36-D300-48C6-B127-8664A1915235}" destId="{BBCF5EB2-7B1F-49B2-AD04-4D9DA4C5EE9D}" srcOrd="0" destOrd="0" presId="urn:microsoft.com/office/officeart/2005/8/layout/hierarchy1"/>
    <dgm:cxn modelId="{6ACC6B0A-0166-4224-B959-32C1AB4C1084}" type="presParOf" srcId="{72D03E36-D300-48C6-B127-8664A1915235}" destId="{C82B4D3A-8851-4490-8748-2C6EA9B074D6}" srcOrd="1" destOrd="0" presId="urn:microsoft.com/office/officeart/2005/8/layout/hierarchy1"/>
    <dgm:cxn modelId="{6D5B12C3-8D93-4043-8EB6-270F0DB9FF52}" type="presParOf" srcId="{F4244786-D276-40A4-8340-4259E95AED4C}" destId="{653511E8-0679-464F-BDCB-2E2A3815460B}" srcOrd="1" destOrd="0" presId="urn:microsoft.com/office/officeart/2005/8/layout/hierarchy1"/>
    <dgm:cxn modelId="{E1967CA4-F912-457B-8CB8-EC59EE1DC034}" type="presParOf" srcId="{FB8101C3-0CF5-4888-9B9B-4CD9B4CAF3F2}" destId="{6EE0FFAB-11A7-4201-9CA0-C638BDFCACA0}" srcOrd="6" destOrd="0" presId="urn:microsoft.com/office/officeart/2005/8/layout/hierarchy1"/>
    <dgm:cxn modelId="{70791620-D2AE-49D6-B3E1-69CF40E16F73}" type="presParOf" srcId="{FB8101C3-0CF5-4888-9B9B-4CD9B4CAF3F2}" destId="{3042631E-D0E5-4FC5-BB1F-47A2D805B418}" srcOrd="7" destOrd="0" presId="urn:microsoft.com/office/officeart/2005/8/layout/hierarchy1"/>
    <dgm:cxn modelId="{7B8AABAE-94F7-4153-9CEC-B9CE21630FB6}" type="presParOf" srcId="{3042631E-D0E5-4FC5-BB1F-47A2D805B418}" destId="{2CABE338-7411-4813-9BC2-9F7FCF288DCA}" srcOrd="0" destOrd="0" presId="urn:microsoft.com/office/officeart/2005/8/layout/hierarchy1"/>
    <dgm:cxn modelId="{A6DE1F41-2504-4266-BF8C-286245D5E1EC}" type="presParOf" srcId="{2CABE338-7411-4813-9BC2-9F7FCF288DCA}" destId="{B336D7E3-164B-455F-BA85-6FB2C8B3666E}" srcOrd="0" destOrd="0" presId="urn:microsoft.com/office/officeart/2005/8/layout/hierarchy1"/>
    <dgm:cxn modelId="{6F7E2274-DB75-481C-9A2D-89ECA43BE363}" type="presParOf" srcId="{2CABE338-7411-4813-9BC2-9F7FCF288DCA}" destId="{CF8ED20B-E00B-42D1-87FC-4FA7A6570FCC}" srcOrd="1" destOrd="0" presId="urn:microsoft.com/office/officeart/2005/8/layout/hierarchy1"/>
    <dgm:cxn modelId="{10334BF3-1AAE-4ACC-9AE1-CA1847A8411D}" type="presParOf" srcId="{3042631E-D0E5-4FC5-BB1F-47A2D805B418}" destId="{9D2A8DBE-7E7F-4DDE-9335-1E5104CBE28F}" srcOrd="1" destOrd="0" presId="urn:microsoft.com/office/officeart/2005/8/layout/hierarchy1"/>
    <dgm:cxn modelId="{869B0611-C785-471C-95D4-F42360CD8117}" type="presParOf" srcId="{6545CAD1-A4CB-4D66-BB0E-195B4963B7A6}" destId="{279C503B-706D-490C-80F6-2553F9FE5A44}" srcOrd="6" destOrd="0" presId="urn:microsoft.com/office/officeart/2005/8/layout/hierarchy1"/>
    <dgm:cxn modelId="{5EAE04C3-D999-4B06-86AB-F610B78DB07D}" type="presParOf" srcId="{6545CAD1-A4CB-4D66-BB0E-195B4963B7A6}" destId="{0BB599A0-2539-4B09-8220-E80EB7730BC0}" srcOrd="7" destOrd="0" presId="urn:microsoft.com/office/officeart/2005/8/layout/hierarchy1"/>
    <dgm:cxn modelId="{64522319-07FB-46CD-AB04-00462F2D9ED4}" type="presParOf" srcId="{0BB599A0-2539-4B09-8220-E80EB7730BC0}" destId="{77033E1C-11AE-4C5B-BBBE-39C545BB26FC}" srcOrd="0" destOrd="0" presId="urn:microsoft.com/office/officeart/2005/8/layout/hierarchy1"/>
    <dgm:cxn modelId="{F970F981-5CE2-4F8D-B6A8-2DCB8EE360C5}" type="presParOf" srcId="{77033E1C-11AE-4C5B-BBBE-39C545BB26FC}" destId="{D2E7835D-C4DF-4DE4-B915-0738ED09D217}" srcOrd="0" destOrd="0" presId="urn:microsoft.com/office/officeart/2005/8/layout/hierarchy1"/>
    <dgm:cxn modelId="{56863DF6-C70F-4FBF-ACE4-B6F27201277F}" type="presParOf" srcId="{77033E1C-11AE-4C5B-BBBE-39C545BB26FC}" destId="{F12A6169-EB9D-4CEE-9C65-C8728A56A6A0}" srcOrd="1" destOrd="0" presId="urn:microsoft.com/office/officeart/2005/8/layout/hierarchy1"/>
    <dgm:cxn modelId="{D399110A-2770-46D9-92F8-228AE69167CC}" type="presParOf" srcId="{0BB599A0-2539-4B09-8220-E80EB7730BC0}" destId="{F4F52CFD-FCB9-42F0-B11E-D8ED04573B26}" srcOrd="1" destOrd="0" presId="urn:microsoft.com/office/officeart/2005/8/layout/hierarchy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9C503B-706D-490C-80F6-2553F9FE5A44}">
      <dsp:nvSpPr>
        <dsp:cNvPr id="0" name=""/>
        <dsp:cNvSpPr/>
      </dsp:nvSpPr>
      <dsp:spPr>
        <a:xfrm>
          <a:off x="2690099" y="612060"/>
          <a:ext cx="2260175" cy="189715"/>
        </a:xfrm>
        <a:custGeom>
          <a:avLst/>
          <a:gdLst/>
          <a:ahLst/>
          <a:cxnLst/>
          <a:rect l="0" t="0" r="0" b="0"/>
          <a:pathLst>
            <a:path>
              <a:moveTo>
                <a:pt x="0" y="0"/>
              </a:moveTo>
              <a:lnTo>
                <a:pt x="0" y="129285"/>
              </a:lnTo>
              <a:lnTo>
                <a:pt x="2260175" y="129285"/>
              </a:lnTo>
              <a:lnTo>
                <a:pt x="2260175" y="1897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E0FFAB-11A7-4201-9CA0-C638BDFCACA0}">
      <dsp:nvSpPr>
        <dsp:cNvPr id="0" name=""/>
        <dsp:cNvSpPr/>
      </dsp:nvSpPr>
      <dsp:spPr>
        <a:xfrm>
          <a:off x="3799281" y="1215996"/>
          <a:ext cx="1323847" cy="189715"/>
        </a:xfrm>
        <a:custGeom>
          <a:avLst/>
          <a:gdLst/>
          <a:ahLst/>
          <a:cxnLst/>
          <a:rect l="0" t="0" r="0" b="0"/>
          <a:pathLst>
            <a:path>
              <a:moveTo>
                <a:pt x="0" y="0"/>
              </a:moveTo>
              <a:lnTo>
                <a:pt x="0" y="129285"/>
              </a:lnTo>
              <a:lnTo>
                <a:pt x="1323847" y="129285"/>
              </a:lnTo>
              <a:lnTo>
                <a:pt x="1323847" y="1897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BE4B16-61D9-4F2A-BC48-A5C55014DD99}">
      <dsp:nvSpPr>
        <dsp:cNvPr id="0" name=""/>
        <dsp:cNvSpPr/>
      </dsp:nvSpPr>
      <dsp:spPr>
        <a:xfrm>
          <a:off x="3799281" y="1215996"/>
          <a:ext cx="442107" cy="189715"/>
        </a:xfrm>
        <a:custGeom>
          <a:avLst/>
          <a:gdLst/>
          <a:ahLst/>
          <a:cxnLst/>
          <a:rect l="0" t="0" r="0" b="0"/>
          <a:pathLst>
            <a:path>
              <a:moveTo>
                <a:pt x="0" y="0"/>
              </a:moveTo>
              <a:lnTo>
                <a:pt x="0" y="129285"/>
              </a:lnTo>
              <a:lnTo>
                <a:pt x="442107" y="129285"/>
              </a:lnTo>
              <a:lnTo>
                <a:pt x="442107" y="1897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866ADF-D1A8-435D-9788-A1E00F3258E2}">
      <dsp:nvSpPr>
        <dsp:cNvPr id="0" name=""/>
        <dsp:cNvSpPr/>
      </dsp:nvSpPr>
      <dsp:spPr>
        <a:xfrm>
          <a:off x="3368227" y="1215996"/>
          <a:ext cx="431054" cy="189715"/>
        </a:xfrm>
        <a:custGeom>
          <a:avLst/>
          <a:gdLst/>
          <a:ahLst/>
          <a:cxnLst/>
          <a:rect l="0" t="0" r="0" b="0"/>
          <a:pathLst>
            <a:path>
              <a:moveTo>
                <a:pt x="431054" y="0"/>
              </a:moveTo>
              <a:lnTo>
                <a:pt x="431054" y="129285"/>
              </a:lnTo>
              <a:lnTo>
                <a:pt x="0" y="129285"/>
              </a:lnTo>
              <a:lnTo>
                <a:pt x="0" y="1897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049787-514D-4CC4-B869-9A34156063E5}">
      <dsp:nvSpPr>
        <dsp:cNvPr id="0" name=""/>
        <dsp:cNvSpPr/>
      </dsp:nvSpPr>
      <dsp:spPr>
        <a:xfrm>
          <a:off x="2471627" y="1215996"/>
          <a:ext cx="1327654" cy="189715"/>
        </a:xfrm>
        <a:custGeom>
          <a:avLst/>
          <a:gdLst/>
          <a:ahLst/>
          <a:cxnLst/>
          <a:rect l="0" t="0" r="0" b="0"/>
          <a:pathLst>
            <a:path>
              <a:moveTo>
                <a:pt x="1327654" y="0"/>
              </a:moveTo>
              <a:lnTo>
                <a:pt x="1327654" y="129285"/>
              </a:lnTo>
              <a:lnTo>
                <a:pt x="0" y="129285"/>
              </a:lnTo>
              <a:lnTo>
                <a:pt x="0" y="1897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4AA67E-D289-44DC-9A71-C646CE143FD4}">
      <dsp:nvSpPr>
        <dsp:cNvPr id="0" name=""/>
        <dsp:cNvSpPr/>
      </dsp:nvSpPr>
      <dsp:spPr>
        <a:xfrm>
          <a:off x="2690099" y="612060"/>
          <a:ext cx="1109181" cy="189715"/>
        </a:xfrm>
        <a:custGeom>
          <a:avLst/>
          <a:gdLst/>
          <a:ahLst/>
          <a:cxnLst/>
          <a:rect l="0" t="0" r="0" b="0"/>
          <a:pathLst>
            <a:path>
              <a:moveTo>
                <a:pt x="0" y="0"/>
              </a:moveTo>
              <a:lnTo>
                <a:pt x="0" y="129285"/>
              </a:lnTo>
              <a:lnTo>
                <a:pt x="1109181" y="129285"/>
              </a:lnTo>
              <a:lnTo>
                <a:pt x="1109181" y="1897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8AEDF8-B4AB-428C-8D04-038920C07AD4}">
      <dsp:nvSpPr>
        <dsp:cNvPr id="0" name=""/>
        <dsp:cNvSpPr/>
      </dsp:nvSpPr>
      <dsp:spPr>
        <a:xfrm>
          <a:off x="1522314" y="1215996"/>
          <a:ext cx="91440" cy="189715"/>
        </a:xfrm>
        <a:custGeom>
          <a:avLst/>
          <a:gdLst/>
          <a:ahLst/>
          <a:cxnLst/>
          <a:rect l="0" t="0" r="0" b="0"/>
          <a:pathLst>
            <a:path>
              <a:moveTo>
                <a:pt x="45720" y="0"/>
              </a:moveTo>
              <a:lnTo>
                <a:pt x="45720" y="1897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7A71E7-7A29-471C-B4E1-43A66E8858F9}">
      <dsp:nvSpPr>
        <dsp:cNvPr id="0" name=""/>
        <dsp:cNvSpPr/>
      </dsp:nvSpPr>
      <dsp:spPr>
        <a:xfrm>
          <a:off x="1568034" y="612060"/>
          <a:ext cx="1122065" cy="189715"/>
        </a:xfrm>
        <a:custGeom>
          <a:avLst/>
          <a:gdLst/>
          <a:ahLst/>
          <a:cxnLst/>
          <a:rect l="0" t="0" r="0" b="0"/>
          <a:pathLst>
            <a:path>
              <a:moveTo>
                <a:pt x="1122065" y="0"/>
              </a:moveTo>
              <a:lnTo>
                <a:pt x="1122065" y="129285"/>
              </a:lnTo>
              <a:lnTo>
                <a:pt x="0" y="129285"/>
              </a:lnTo>
              <a:lnTo>
                <a:pt x="0" y="1897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E8C2A2-2B53-402A-9115-543D0E291EAC}">
      <dsp:nvSpPr>
        <dsp:cNvPr id="0" name=""/>
        <dsp:cNvSpPr/>
      </dsp:nvSpPr>
      <dsp:spPr>
        <a:xfrm>
          <a:off x="451186" y="612060"/>
          <a:ext cx="2238912" cy="189715"/>
        </a:xfrm>
        <a:custGeom>
          <a:avLst/>
          <a:gdLst/>
          <a:ahLst/>
          <a:cxnLst/>
          <a:rect l="0" t="0" r="0" b="0"/>
          <a:pathLst>
            <a:path>
              <a:moveTo>
                <a:pt x="2238912" y="0"/>
              </a:moveTo>
              <a:lnTo>
                <a:pt x="2238912" y="129285"/>
              </a:lnTo>
              <a:lnTo>
                <a:pt x="0" y="129285"/>
              </a:lnTo>
              <a:lnTo>
                <a:pt x="0" y="1897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E32545-6DCB-40E7-A0B2-9DD3A9BFC8C8}">
      <dsp:nvSpPr>
        <dsp:cNvPr id="0" name=""/>
        <dsp:cNvSpPr/>
      </dsp:nvSpPr>
      <dsp:spPr>
        <a:xfrm>
          <a:off x="2242601" y="197839"/>
          <a:ext cx="894996" cy="4142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4FC2B58-45CA-4DA3-B772-EB6385DFCBFB}">
      <dsp:nvSpPr>
        <dsp:cNvPr id="0" name=""/>
        <dsp:cNvSpPr/>
      </dsp:nvSpPr>
      <dsp:spPr>
        <a:xfrm>
          <a:off x="2315080" y="266695"/>
          <a:ext cx="894996" cy="41422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 Casedle store</a:t>
          </a:r>
        </a:p>
      </dsp:txBody>
      <dsp:txXfrm>
        <a:off x="2327212" y="278827"/>
        <a:ext cx="870732" cy="389956"/>
      </dsp:txXfrm>
    </dsp:sp>
    <dsp:sp modelId="{B8048D0C-1D48-4C9C-8D96-1519FBB1021C}">
      <dsp:nvSpPr>
        <dsp:cNvPr id="0" name=""/>
        <dsp:cNvSpPr/>
      </dsp:nvSpPr>
      <dsp:spPr>
        <a:xfrm>
          <a:off x="2758" y="801775"/>
          <a:ext cx="896856" cy="4142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5AF926-5E83-4CB2-97DE-6121A9F1AEA7}">
      <dsp:nvSpPr>
        <dsp:cNvPr id="0" name=""/>
        <dsp:cNvSpPr/>
      </dsp:nvSpPr>
      <dsp:spPr>
        <a:xfrm>
          <a:off x="75238" y="870631"/>
          <a:ext cx="896856" cy="41422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index.html</a:t>
          </a:r>
        </a:p>
      </dsp:txBody>
      <dsp:txXfrm>
        <a:off x="87370" y="882763"/>
        <a:ext cx="872592" cy="389956"/>
      </dsp:txXfrm>
    </dsp:sp>
    <dsp:sp modelId="{CF07541F-C667-4C23-A355-D8814E0A34B8}">
      <dsp:nvSpPr>
        <dsp:cNvPr id="0" name=""/>
        <dsp:cNvSpPr/>
      </dsp:nvSpPr>
      <dsp:spPr>
        <a:xfrm>
          <a:off x="1044573" y="801775"/>
          <a:ext cx="1046921" cy="4142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4E459D-8345-4314-B66D-5370A417105E}">
      <dsp:nvSpPr>
        <dsp:cNvPr id="0" name=""/>
        <dsp:cNvSpPr/>
      </dsp:nvSpPr>
      <dsp:spPr>
        <a:xfrm>
          <a:off x="1117053" y="870631"/>
          <a:ext cx="1046921" cy="41422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san-pham.html</a:t>
          </a:r>
        </a:p>
      </dsp:txBody>
      <dsp:txXfrm>
        <a:off x="1129185" y="882763"/>
        <a:ext cx="1022657" cy="389956"/>
      </dsp:txXfrm>
    </dsp:sp>
    <dsp:sp modelId="{57322D7A-B939-400B-AC6F-68780270954F}">
      <dsp:nvSpPr>
        <dsp:cNvPr id="0" name=""/>
        <dsp:cNvSpPr/>
      </dsp:nvSpPr>
      <dsp:spPr>
        <a:xfrm>
          <a:off x="1187607" y="1405711"/>
          <a:ext cx="760854" cy="42042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D1D47B-D7A6-442D-8CE5-FD0FDD2B8D5A}">
      <dsp:nvSpPr>
        <dsp:cNvPr id="0" name=""/>
        <dsp:cNvSpPr/>
      </dsp:nvSpPr>
      <dsp:spPr>
        <a:xfrm>
          <a:off x="1260086" y="1474566"/>
          <a:ext cx="760854" cy="42042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chitiet.html</a:t>
          </a:r>
        </a:p>
      </dsp:txBody>
      <dsp:txXfrm>
        <a:off x="1272400" y="1486880"/>
        <a:ext cx="736226" cy="395801"/>
      </dsp:txXfrm>
    </dsp:sp>
    <dsp:sp modelId="{9ABB2394-7E66-40F0-B095-6A4859E81A2E}">
      <dsp:nvSpPr>
        <dsp:cNvPr id="0" name=""/>
        <dsp:cNvSpPr/>
      </dsp:nvSpPr>
      <dsp:spPr>
        <a:xfrm>
          <a:off x="3220412" y="801775"/>
          <a:ext cx="1157736" cy="4142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4392A9-F168-410E-9DE3-A4A6F1BAC5E1}">
      <dsp:nvSpPr>
        <dsp:cNvPr id="0" name=""/>
        <dsp:cNvSpPr/>
      </dsp:nvSpPr>
      <dsp:spPr>
        <a:xfrm>
          <a:off x="3292892" y="870631"/>
          <a:ext cx="1157736" cy="41422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danhmuc.html</a:t>
          </a:r>
        </a:p>
      </dsp:txBody>
      <dsp:txXfrm>
        <a:off x="3305024" y="882763"/>
        <a:ext cx="1133472" cy="389956"/>
      </dsp:txXfrm>
    </dsp:sp>
    <dsp:sp modelId="{1559B556-8A12-483B-B1A4-BE6821F6345A}">
      <dsp:nvSpPr>
        <dsp:cNvPr id="0" name=""/>
        <dsp:cNvSpPr/>
      </dsp:nvSpPr>
      <dsp:spPr>
        <a:xfrm>
          <a:off x="2093420" y="1405711"/>
          <a:ext cx="756412" cy="4421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EC68C0-AACC-4900-AD71-F1AE1971DD74}">
      <dsp:nvSpPr>
        <dsp:cNvPr id="0" name=""/>
        <dsp:cNvSpPr/>
      </dsp:nvSpPr>
      <dsp:spPr>
        <a:xfrm>
          <a:off x="2165900" y="1474566"/>
          <a:ext cx="756412" cy="44214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thoitrangnam.html</a:t>
          </a:r>
        </a:p>
      </dsp:txBody>
      <dsp:txXfrm>
        <a:off x="2178850" y="1487516"/>
        <a:ext cx="730512" cy="416243"/>
      </dsp:txXfrm>
    </dsp:sp>
    <dsp:sp modelId="{C558B176-0757-4FCC-B4D9-BF70691198B2}">
      <dsp:nvSpPr>
        <dsp:cNvPr id="0" name=""/>
        <dsp:cNvSpPr/>
      </dsp:nvSpPr>
      <dsp:spPr>
        <a:xfrm>
          <a:off x="2994792" y="1405711"/>
          <a:ext cx="746869" cy="43177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007442E-A66D-4E2B-A8CF-A313D33FEEAA}">
      <dsp:nvSpPr>
        <dsp:cNvPr id="0" name=""/>
        <dsp:cNvSpPr/>
      </dsp:nvSpPr>
      <dsp:spPr>
        <a:xfrm>
          <a:off x="3067272" y="1474566"/>
          <a:ext cx="746869" cy="43177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thoitrangnu.html</a:t>
          </a:r>
        </a:p>
      </dsp:txBody>
      <dsp:txXfrm>
        <a:off x="3079918" y="1487212"/>
        <a:ext cx="721577" cy="406479"/>
      </dsp:txXfrm>
    </dsp:sp>
    <dsp:sp modelId="{BBCF5EB2-7B1F-49B2-AD04-4D9DA4C5EE9D}">
      <dsp:nvSpPr>
        <dsp:cNvPr id="0" name=""/>
        <dsp:cNvSpPr/>
      </dsp:nvSpPr>
      <dsp:spPr>
        <a:xfrm>
          <a:off x="3886620" y="1405711"/>
          <a:ext cx="709537" cy="4142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2B4D3A-8851-4490-8748-2C6EA9B074D6}">
      <dsp:nvSpPr>
        <dsp:cNvPr id="0" name=""/>
        <dsp:cNvSpPr/>
      </dsp:nvSpPr>
      <dsp:spPr>
        <a:xfrm>
          <a:off x="3959100" y="1474566"/>
          <a:ext cx="709537" cy="41422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giaydep.html</a:t>
          </a:r>
        </a:p>
      </dsp:txBody>
      <dsp:txXfrm>
        <a:off x="3971232" y="1486698"/>
        <a:ext cx="685273" cy="389956"/>
      </dsp:txXfrm>
    </dsp:sp>
    <dsp:sp modelId="{B336D7E3-164B-455F-BA85-6FB2C8B3666E}">
      <dsp:nvSpPr>
        <dsp:cNvPr id="0" name=""/>
        <dsp:cNvSpPr/>
      </dsp:nvSpPr>
      <dsp:spPr>
        <a:xfrm>
          <a:off x="4741116" y="1405711"/>
          <a:ext cx="764025" cy="4142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F8ED20B-E00B-42D1-87FC-4FA7A6570FCC}">
      <dsp:nvSpPr>
        <dsp:cNvPr id="0" name=""/>
        <dsp:cNvSpPr/>
      </dsp:nvSpPr>
      <dsp:spPr>
        <a:xfrm>
          <a:off x="4813596" y="1474566"/>
          <a:ext cx="764025" cy="41422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phukien.html</a:t>
          </a:r>
        </a:p>
      </dsp:txBody>
      <dsp:txXfrm>
        <a:off x="4825728" y="1486698"/>
        <a:ext cx="739761" cy="389956"/>
      </dsp:txXfrm>
    </dsp:sp>
    <dsp:sp modelId="{D2E7835D-C4DF-4DE4-B915-0738ED09D217}">
      <dsp:nvSpPr>
        <dsp:cNvPr id="0" name=""/>
        <dsp:cNvSpPr/>
      </dsp:nvSpPr>
      <dsp:spPr>
        <a:xfrm>
          <a:off x="4523108" y="801775"/>
          <a:ext cx="854331" cy="4142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2A6169-EB9D-4CEE-9C65-C8728A56A6A0}">
      <dsp:nvSpPr>
        <dsp:cNvPr id="0" name=""/>
        <dsp:cNvSpPr/>
      </dsp:nvSpPr>
      <dsp:spPr>
        <a:xfrm>
          <a:off x="4595588" y="870631"/>
          <a:ext cx="854331" cy="41422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lien he.html</a:t>
          </a:r>
        </a:p>
      </dsp:txBody>
      <dsp:txXfrm>
        <a:off x="4607720" y="882763"/>
        <a:ext cx="830067" cy="38995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CAD52A9-F09C-48C5-B3A5-DFA443D64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951</TotalTime>
  <Pages>60</Pages>
  <Words>21659</Words>
  <Characters>123457</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243</cp:revision>
  <dcterms:created xsi:type="dcterms:W3CDTF">2026-07-07T06:03:00Z</dcterms:created>
  <dcterms:modified xsi:type="dcterms:W3CDTF">2026-07-13T15:07:00Z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58b27524-15a4-4d54-adb6-d938bacb4a5b</vt:lpwstr>
  </property>
  <property fmtid="{D5CDD505-2E9C-101B-9397-08002B2CF9AE}" pid="3" name="ZOTERO_PREF_1">
    <vt:lpwstr>&lt;data data-version="3" zotero-version="9.0.5"&gt;&lt;session id="WkMz3Fhs"/&gt;&lt;style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